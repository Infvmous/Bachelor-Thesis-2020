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6CF2B" w14:textId="35D23AEE" w:rsidR="00F913C8" w:rsidRDefault="00F913C8" w:rsidP="00A026FB">
      <w:pPr>
        <w:spacing w:line="480" w:lineRule="auto"/>
        <w:ind w:left="284" w:right="367" w:firstLine="0"/>
        <w:jc w:val="center"/>
        <w:rPr>
          <w:lang w:val="ru-RU"/>
        </w:rPr>
      </w:pPr>
      <w:r>
        <w:rPr>
          <w:lang w:val="ru-RU"/>
        </w:rPr>
        <w:t>СОДЕРЖАНИЕ</w:t>
      </w:r>
    </w:p>
    <w:p w14:paraId="5D2B98EC" w14:textId="53142618" w:rsidR="00F913C8" w:rsidRDefault="00F913C8" w:rsidP="00F913C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Введение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</w:t>
      </w:r>
    </w:p>
    <w:p w14:paraId="7E5D5E8B" w14:textId="68957FC3" w:rsidR="00F913C8" w:rsidRDefault="00F913C8" w:rsidP="00F913C8">
      <w:pPr>
        <w:spacing w:line="360" w:lineRule="auto"/>
        <w:ind w:left="284" w:right="369" w:firstLine="0"/>
        <w:rPr>
          <w:lang w:val="ru-RU"/>
        </w:rPr>
      </w:pPr>
      <w:r w:rsidRPr="00F913C8">
        <w:rPr>
          <w:lang w:val="ru-RU"/>
        </w:rPr>
        <w:t xml:space="preserve">1 </w:t>
      </w:r>
      <w:r>
        <w:rPr>
          <w:lang w:val="ru-RU"/>
        </w:rPr>
        <w:t>В</w:t>
      </w:r>
      <w:r w:rsidRPr="00F913C8">
        <w:rPr>
          <w:lang w:val="ru-RU"/>
        </w:rPr>
        <w:t>ыбор технологии, языка и среды программирования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</w:t>
      </w:r>
    </w:p>
    <w:p w14:paraId="4D70A439" w14:textId="1A4D69F6" w:rsidR="00F913C8" w:rsidRDefault="00F913C8" w:rsidP="00F913C8">
      <w:pPr>
        <w:spacing w:line="360" w:lineRule="auto"/>
        <w:ind w:left="284" w:right="369" w:firstLine="0"/>
        <w:rPr>
          <w:lang w:val="ru-RU"/>
        </w:rPr>
      </w:pPr>
      <w:r w:rsidRPr="00F913C8">
        <w:rPr>
          <w:lang w:val="ru-RU"/>
        </w:rPr>
        <w:t xml:space="preserve">2 </w:t>
      </w:r>
      <w:r>
        <w:rPr>
          <w:lang w:val="ru-RU"/>
        </w:rPr>
        <w:t>А</w:t>
      </w:r>
      <w:r w:rsidRPr="00F913C8">
        <w:rPr>
          <w:lang w:val="ru-RU"/>
        </w:rPr>
        <w:t>нализ и уточнение требований к программному продукту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0128A8">
        <w:rPr>
          <w:lang w:val="ru-RU"/>
        </w:rPr>
        <w:t>7</w:t>
      </w:r>
    </w:p>
    <w:p w14:paraId="19C45ECB" w14:textId="26E6D0F8" w:rsidR="004759CA" w:rsidRPr="004759CA" w:rsidRDefault="004759CA" w:rsidP="00F913C8">
      <w:pPr>
        <w:spacing w:line="360" w:lineRule="auto"/>
        <w:ind w:left="284" w:right="369" w:firstLine="0"/>
        <w:rPr>
          <w:lang w:val="ru-RU"/>
        </w:rPr>
      </w:pPr>
      <w:r w:rsidRPr="004759CA">
        <w:rPr>
          <w:lang w:val="ru-RU"/>
        </w:rPr>
        <w:t xml:space="preserve">2.1 </w:t>
      </w:r>
      <w:r>
        <w:rPr>
          <w:lang w:val="ru-RU"/>
        </w:rPr>
        <w:t>Выбор методов и разработка основных алгоритмов решения задания</w:t>
      </w:r>
      <w:r w:rsidR="00961A1C">
        <w:rPr>
          <w:lang w:val="ru-RU"/>
        </w:rPr>
        <w:tab/>
      </w:r>
      <w:r w:rsidR="000128A8">
        <w:rPr>
          <w:lang w:val="ru-RU"/>
        </w:rPr>
        <w:t>7</w:t>
      </w:r>
    </w:p>
    <w:p w14:paraId="65668190" w14:textId="56EF233D" w:rsidR="00F913C8" w:rsidRDefault="00F913C8" w:rsidP="00F913C8">
      <w:pPr>
        <w:spacing w:line="360" w:lineRule="auto"/>
        <w:ind w:left="284" w:right="369" w:firstLine="0"/>
        <w:rPr>
          <w:lang w:val="ru-RU"/>
        </w:rPr>
      </w:pPr>
      <w:r w:rsidRPr="00F913C8">
        <w:rPr>
          <w:lang w:val="ru-RU"/>
        </w:rPr>
        <w:t xml:space="preserve">3 </w:t>
      </w:r>
      <w:r>
        <w:rPr>
          <w:lang w:val="ru-RU"/>
        </w:rPr>
        <w:t>Р</w:t>
      </w:r>
      <w:r w:rsidRPr="00F913C8">
        <w:rPr>
          <w:lang w:val="ru-RU"/>
        </w:rPr>
        <w:t>азработка структурной схемы программного продукта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BF6398">
        <w:rPr>
          <w:lang w:val="ru-RU"/>
        </w:rPr>
        <w:t>13</w:t>
      </w:r>
    </w:p>
    <w:p w14:paraId="423D735C" w14:textId="1C0EDF50" w:rsidR="00961A1C" w:rsidRDefault="00961A1C" w:rsidP="00F913C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3.1 Описание используемых процедур и библиотечных функций</w:t>
      </w:r>
      <w:r>
        <w:rPr>
          <w:lang w:val="ru-RU"/>
        </w:rPr>
        <w:tab/>
      </w:r>
      <w:r>
        <w:rPr>
          <w:lang w:val="ru-RU"/>
        </w:rPr>
        <w:tab/>
      </w:r>
      <w:r w:rsidR="00BF6398">
        <w:rPr>
          <w:lang w:val="ru-RU"/>
        </w:rPr>
        <w:t>13</w:t>
      </w:r>
    </w:p>
    <w:p w14:paraId="5AE82693" w14:textId="021BF4B4" w:rsidR="00961A1C" w:rsidRPr="00F913C8" w:rsidRDefault="00961A1C" w:rsidP="00F913C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3.2 Спецификация программы</w:t>
      </w:r>
      <w:r w:rsidR="000128A8">
        <w:rPr>
          <w:lang w:val="ru-RU"/>
        </w:rPr>
        <w:tab/>
      </w:r>
      <w:r w:rsidR="000128A8">
        <w:rPr>
          <w:lang w:val="ru-RU"/>
        </w:rPr>
        <w:tab/>
      </w:r>
      <w:r w:rsidR="000128A8">
        <w:rPr>
          <w:lang w:val="ru-RU"/>
        </w:rPr>
        <w:tab/>
      </w:r>
      <w:r w:rsidR="000128A8">
        <w:rPr>
          <w:lang w:val="ru-RU"/>
        </w:rPr>
        <w:tab/>
      </w:r>
      <w:r w:rsidR="000128A8">
        <w:rPr>
          <w:lang w:val="ru-RU"/>
        </w:rPr>
        <w:tab/>
      </w:r>
      <w:r w:rsidR="000128A8">
        <w:rPr>
          <w:lang w:val="ru-RU"/>
        </w:rPr>
        <w:tab/>
      </w:r>
      <w:r w:rsidR="000128A8">
        <w:rPr>
          <w:lang w:val="ru-RU"/>
        </w:rPr>
        <w:tab/>
      </w:r>
      <w:r w:rsidR="000128A8">
        <w:rPr>
          <w:lang w:val="ru-RU"/>
        </w:rPr>
        <w:tab/>
        <w:t>1</w:t>
      </w:r>
      <w:r w:rsidR="00BF6398">
        <w:rPr>
          <w:lang w:val="ru-RU"/>
        </w:rPr>
        <w:t>4</w:t>
      </w:r>
    </w:p>
    <w:p w14:paraId="51BBCBCB" w14:textId="60A8DD19" w:rsidR="00F913C8" w:rsidRDefault="00F913C8" w:rsidP="00F913C8">
      <w:pPr>
        <w:spacing w:line="360" w:lineRule="auto"/>
        <w:ind w:left="284" w:right="369" w:firstLine="0"/>
        <w:rPr>
          <w:lang w:val="ru-RU"/>
        </w:rPr>
      </w:pPr>
      <w:r w:rsidRPr="00F913C8">
        <w:rPr>
          <w:lang w:val="ru-RU"/>
        </w:rPr>
        <w:t xml:space="preserve">4 </w:t>
      </w:r>
      <w:r>
        <w:rPr>
          <w:lang w:val="ru-RU"/>
        </w:rPr>
        <w:t>П</w:t>
      </w:r>
      <w:r w:rsidRPr="00F913C8">
        <w:rPr>
          <w:lang w:val="ru-RU"/>
        </w:rPr>
        <w:t>роектирование пользовательского интерфейса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0128A8">
        <w:rPr>
          <w:lang w:val="ru-RU"/>
        </w:rPr>
        <w:t>1</w:t>
      </w:r>
      <w:r w:rsidR="00BF6398">
        <w:rPr>
          <w:lang w:val="ru-RU"/>
        </w:rPr>
        <w:t>6</w:t>
      </w:r>
    </w:p>
    <w:p w14:paraId="2013724A" w14:textId="31A58D5F" w:rsidR="00961A1C" w:rsidRDefault="00961A1C" w:rsidP="00F913C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4.1 Разработка форм ввода-вывода информации</w:t>
      </w:r>
      <w:r w:rsidR="000128A8">
        <w:rPr>
          <w:lang w:val="ru-RU"/>
        </w:rPr>
        <w:tab/>
      </w:r>
      <w:r w:rsidR="000128A8">
        <w:rPr>
          <w:lang w:val="ru-RU"/>
        </w:rPr>
        <w:tab/>
      </w:r>
      <w:r w:rsidR="000128A8">
        <w:rPr>
          <w:lang w:val="ru-RU"/>
        </w:rPr>
        <w:tab/>
      </w:r>
      <w:r w:rsidR="000128A8">
        <w:rPr>
          <w:lang w:val="ru-RU"/>
        </w:rPr>
        <w:tab/>
      </w:r>
      <w:r w:rsidR="000128A8">
        <w:rPr>
          <w:lang w:val="ru-RU"/>
        </w:rPr>
        <w:tab/>
        <w:t>1</w:t>
      </w:r>
      <w:r w:rsidR="00BF6398">
        <w:rPr>
          <w:lang w:val="ru-RU"/>
        </w:rPr>
        <w:t>6</w:t>
      </w:r>
    </w:p>
    <w:p w14:paraId="25C64313" w14:textId="01DD8E12" w:rsidR="00F913C8" w:rsidRDefault="00F913C8" w:rsidP="00F913C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Заключение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0128A8">
        <w:rPr>
          <w:lang w:val="ru-RU"/>
        </w:rPr>
        <w:t>2</w:t>
      </w:r>
      <w:r w:rsidR="00BF6398">
        <w:rPr>
          <w:lang w:val="ru-RU"/>
        </w:rPr>
        <w:t>4</w:t>
      </w:r>
    </w:p>
    <w:p w14:paraId="0DAB7742" w14:textId="34B8574F" w:rsidR="00F913C8" w:rsidRDefault="00F913C8" w:rsidP="00F913C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Список используемых источников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0128A8">
        <w:rPr>
          <w:lang w:val="ru-RU"/>
        </w:rPr>
        <w:t>2</w:t>
      </w:r>
      <w:r w:rsidR="00BF6398">
        <w:rPr>
          <w:lang w:val="ru-RU"/>
        </w:rPr>
        <w:t>5</w:t>
      </w:r>
    </w:p>
    <w:p w14:paraId="5591827B" w14:textId="1E8EE718" w:rsidR="00F913C8" w:rsidRDefault="00F913C8" w:rsidP="00F913C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Приложение А Техническое задание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0128A8">
        <w:rPr>
          <w:lang w:val="ru-RU"/>
        </w:rPr>
        <w:t>2</w:t>
      </w:r>
      <w:r w:rsidR="00BF6398">
        <w:rPr>
          <w:lang w:val="ru-RU"/>
        </w:rPr>
        <w:t>6</w:t>
      </w:r>
    </w:p>
    <w:p w14:paraId="187B8EA7" w14:textId="01B11B03" w:rsidR="00BF6398" w:rsidRDefault="00BF6398" w:rsidP="00F913C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Приложение Б Алгоритм работы системы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36</w:t>
      </w:r>
    </w:p>
    <w:p w14:paraId="0265E4C9" w14:textId="76808D74" w:rsidR="00BF6398" w:rsidRDefault="00BF6398" w:rsidP="00F913C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Приложение В Структурная схема сайта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37</w:t>
      </w:r>
    </w:p>
    <w:p w14:paraId="678AB460" w14:textId="77777777" w:rsidR="00F913C8" w:rsidRPr="0035773C" w:rsidRDefault="00F913C8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3D64FB8" w14:textId="3DD67671" w:rsidR="000A593C" w:rsidRDefault="00B43C73" w:rsidP="00A026FB">
      <w:pPr>
        <w:spacing w:line="480" w:lineRule="auto"/>
        <w:ind w:left="284" w:right="367" w:firstLine="0"/>
        <w:jc w:val="center"/>
        <w:rPr>
          <w:lang w:val="ru-RU"/>
        </w:rPr>
      </w:pPr>
      <w:r>
        <w:rPr>
          <w:lang w:val="ru-RU"/>
        </w:rPr>
        <w:lastRenderedPageBreak/>
        <w:t>ВВЕДЕНИЕ</w:t>
      </w:r>
    </w:p>
    <w:p w14:paraId="2D9AC5BE" w14:textId="6059E5A0" w:rsidR="00385938" w:rsidRDefault="00385938" w:rsidP="00002143">
      <w:pPr>
        <w:spacing w:line="360" w:lineRule="auto"/>
        <w:ind w:left="284" w:right="367" w:firstLine="709"/>
        <w:rPr>
          <w:szCs w:val="28"/>
          <w:lang w:val="ru-RU"/>
        </w:rPr>
      </w:pPr>
      <w:r w:rsidRPr="00385938">
        <w:rPr>
          <w:szCs w:val="28"/>
          <w:lang w:val="ru-RU"/>
        </w:rPr>
        <w:t xml:space="preserve">В современном </w:t>
      </w:r>
      <w:r w:rsidR="00676CB9">
        <w:rPr>
          <w:szCs w:val="28"/>
          <w:lang w:val="ru-RU"/>
        </w:rPr>
        <w:t xml:space="preserve">мире </w:t>
      </w:r>
      <w:r w:rsidRPr="00385938">
        <w:rPr>
          <w:szCs w:val="28"/>
          <w:lang w:val="ru-RU"/>
        </w:rPr>
        <w:t xml:space="preserve">электронная торговля занимает одно из ведущих мест в ведении бизнеса: она обеспечивает необходимыми товарами и услугами, объединяет континенты и страны. Благодаря ей, товар может быть доставлен в отдаленные уголки мира. В настоящее время термин «электронная коммерция» трактуется по-разному. Например, А. В. Юрасов определяет электронную коммерцию как «сферу экономики, которая включает в себя все финансовые и торговые транзакции, осуществляемые при помощи компьютерных сетей, и бизнес-процессы, связанные с проведением таких транзакций». </w:t>
      </w:r>
    </w:p>
    <w:p w14:paraId="267AFC2B" w14:textId="7647DBE9" w:rsidR="00385938" w:rsidRDefault="00385938" w:rsidP="00002143">
      <w:pPr>
        <w:spacing w:line="360" w:lineRule="auto"/>
        <w:ind w:left="284" w:right="367" w:firstLine="709"/>
        <w:rPr>
          <w:szCs w:val="28"/>
          <w:lang w:val="ru-RU"/>
        </w:rPr>
      </w:pPr>
      <w:r w:rsidRPr="00385938">
        <w:rPr>
          <w:szCs w:val="28"/>
          <w:lang w:val="ru-RU"/>
        </w:rPr>
        <w:t>Электронная коммерция — это сфера экономики, которая включает в себя все финансовые и торговые транзакции, осуществляемые при помощи компьютерных сетей, и бизнес-процессы, связанные с проведением таких транзакций.</w:t>
      </w:r>
    </w:p>
    <w:p w14:paraId="086291E2" w14:textId="370E9900" w:rsidR="00385938" w:rsidRDefault="00676CB9" w:rsidP="00002143">
      <w:pPr>
        <w:spacing w:line="360" w:lineRule="auto"/>
        <w:ind w:left="284" w:right="367" w:firstLine="709"/>
        <w:rPr>
          <w:szCs w:val="28"/>
          <w:lang w:val="ru-RU"/>
        </w:rPr>
      </w:pPr>
      <w:r>
        <w:rPr>
          <w:szCs w:val="28"/>
          <w:lang w:val="ru-RU"/>
        </w:rPr>
        <w:t>Многие</w:t>
      </w:r>
      <w:r w:rsidR="00385938" w:rsidRPr="00385938">
        <w:rPr>
          <w:szCs w:val="28"/>
          <w:lang w:val="ru-RU"/>
        </w:rPr>
        <w:t xml:space="preserve"> люд</w:t>
      </w:r>
      <w:r>
        <w:rPr>
          <w:szCs w:val="28"/>
          <w:lang w:val="ru-RU"/>
        </w:rPr>
        <w:t>и</w:t>
      </w:r>
      <w:r w:rsidR="00385938" w:rsidRPr="00385938">
        <w:rPr>
          <w:szCs w:val="28"/>
          <w:lang w:val="ru-RU"/>
        </w:rPr>
        <w:t xml:space="preserve"> очень часто предпочитает покупку товаров в Интернете, нежели в традиционных магазинах. Прежде всего, это объясняется низкими ценами, а также более широким ассортиментом товара. Помимо</w:t>
      </w:r>
      <w:r w:rsidR="00385938">
        <w:rPr>
          <w:szCs w:val="28"/>
          <w:lang w:val="ru-RU"/>
        </w:rPr>
        <w:t xml:space="preserve"> </w:t>
      </w:r>
      <w:r w:rsidR="00385938" w:rsidRPr="00385938">
        <w:rPr>
          <w:szCs w:val="28"/>
          <w:lang w:val="ru-RU"/>
        </w:rPr>
        <w:t>этого</w:t>
      </w:r>
      <w:r>
        <w:rPr>
          <w:szCs w:val="28"/>
          <w:lang w:val="ru-RU"/>
        </w:rPr>
        <w:t>,</w:t>
      </w:r>
      <w:r w:rsidR="00385938" w:rsidRPr="00385938">
        <w:rPr>
          <w:szCs w:val="28"/>
          <w:lang w:val="ru-RU"/>
        </w:rPr>
        <w:t xml:space="preserve"> затрата времени и нервов на совершение покупки посредством интернет-технологий гораздо меньше. На сегодняшний день функционируют и развиваются такие отрасли предпринимательства, которые наиболее соответствуют интересам и потребностям населения. </w:t>
      </w:r>
    </w:p>
    <w:p w14:paraId="2E692807" w14:textId="77777777" w:rsidR="00961A1C" w:rsidRDefault="00961A1C" w:rsidP="00961A1C">
      <w:pPr>
        <w:spacing w:line="360" w:lineRule="auto"/>
        <w:ind w:left="284" w:right="367" w:firstLine="709"/>
        <w:rPr>
          <w:szCs w:val="28"/>
          <w:lang w:val="ru-RU"/>
        </w:rPr>
      </w:pPr>
      <w:r>
        <w:rPr>
          <w:szCs w:val="28"/>
          <w:lang w:val="ru-RU"/>
        </w:rPr>
        <w:t>Целью курсового проекта является необходимость разработки программного продукта, который позволит реализовать торговлю при помощи сети интернет.</w:t>
      </w:r>
    </w:p>
    <w:p w14:paraId="37267B19" w14:textId="69EBBCB4" w:rsidR="00002143" w:rsidRDefault="00002143" w:rsidP="00961A1C">
      <w:pPr>
        <w:spacing w:line="360" w:lineRule="auto"/>
        <w:ind w:left="284" w:right="367" w:firstLine="709"/>
        <w:rPr>
          <w:szCs w:val="28"/>
          <w:lang w:val="ru-RU"/>
        </w:rPr>
      </w:pPr>
      <w:r>
        <w:rPr>
          <w:szCs w:val="28"/>
          <w:lang w:val="ru-RU"/>
        </w:rPr>
        <w:t>Программный продукт должен быть разработан в виде веб-приложения и обеспечивать возможность выполнения перечисленных ниже функций</w:t>
      </w:r>
      <w:r w:rsidRPr="00002143">
        <w:rPr>
          <w:szCs w:val="28"/>
          <w:lang w:val="ru-RU"/>
        </w:rPr>
        <w:t>:</w:t>
      </w:r>
    </w:p>
    <w:p w14:paraId="5DE5595E" w14:textId="50803007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Просмотр категорий в каталоге товаров;</w:t>
      </w:r>
    </w:p>
    <w:p w14:paraId="60BF6BF6" w14:textId="20B71056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Просмотр конкретного товара в определенной категории;</w:t>
      </w:r>
    </w:p>
    <w:p w14:paraId="29FA8511" w14:textId="07ECFC6E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lastRenderedPageBreak/>
        <w:t>Добавление, удаление и редактирование информации о категориях продаваемого товара;</w:t>
      </w:r>
    </w:p>
    <w:p w14:paraId="299CB572" w14:textId="701EE6B3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Добавление, удаление и редактирование информации о продаваемом товаре;</w:t>
      </w:r>
    </w:p>
    <w:p w14:paraId="6C8565A6" w14:textId="7A5BBFE6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Добавление товара в корзину;</w:t>
      </w:r>
    </w:p>
    <w:p w14:paraId="2CDDCDDF" w14:textId="2183B0D4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Редактирование контактных данных клиентом;</w:t>
      </w:r>
    </w:p>
    <w:p w14:paraId="54236BDD" w14:textId="1223464A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Авторизация и регистрация клиентов;</w:t>
      </w:r>
    </w:p>
    <w:p w14:paraId="6E4C495D" w14:textId="476924CC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Формирование заказов;</w:t>
      </w:r>
    </w:p>
    <w:p w14:paraId="27B577DC" w14:textId="2AEEB0CE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Постраничная навигация по страницам;</w:t>
      </w:r>
    </w:p>
    <w:p w14:paraId="22018B4E" w14:textId="4BE318D1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 xml:space="preserve">Оплата покупок в дебетовой электронной платежной системе </w:t>
      </w:r>
      <w:r>
        <w:rPr>
          <w:szCs w:val="28"/>
          <w:lang w:val="en-US"/>
        </w:rPr>
        <w:t>PayPal</w:t>
      </w:r>
      <w:r w:rsidRPr="00002143">
        <w:rPr>
          <w:szCs w:val="28"/>
          <w:lang w:val="ru-RU"/>
        </w:rPr>
        <w:t>;</w:t>
      </w:r>
    </w:p>
    <w:p w14:paraId="623BD753" w14:textId="710F585D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Просмотр квитанций заказов;</w:t>
      </w:r>
    </w:p>
    <w:p w14:paraId="74BDED4E" w14:textId="3F2DEA2D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Печать квитанций;</w:t>
      </w:r>
    </w:p>
    <w:p w14:paraId="5F7D9564" w14:textId="7E2B23C2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Редактирование и удаление заказов;</w:t>
      </w:r>
    </w:p>
    <w:p w14:paraId="5807C914" w14:textId="28E58883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Поиск товаров, категорий, заказов, клиентов в контроль панели;</w:t>
      </w:r>
    </w:p>
    <w:p w14:paraId="08B2D798" w14:textId="199BE625" w:rsidR="00002143" w:rsidRDefault="00002143" w:rsidP="009705D3">
      <w:pPr>
        <w:pStyle w:val="af"/>
        <w:numPr>
          <w:ilvl w:val="0"/>
          <w:numId w:val="10"/>
        </w:numPr>
        <w:spacing w:line="360" w:lineRule="auto"/>
        <w:ind w:right="367"/>
        <w:rPr>
          <w:szCs w:val="28"/>
          <w:lang w:val="ru-RU"/>
        </w:rPr>
      </w:pPr>
      <w:r>
        <w:rPr>
          <w:szCs w:val="28"/>
          <w:lang w:val="ru-RU"/>
        </w:rPr>
        <w:t>Редактирование информации о компании.</w:t>
      </w:r>
    </w:p>
    <w:p w14:paraId="3FD9C05C" w14:textId="3616BE66" w:rsidR="00AE6F5E" w:rsidRDefault="00002143" w:rsidP="00002143">
      <w:pPr>
        <w:spacing w:line="360" w:lineRule="auto"/>
        <w:ind w:left="284" w:right="367" w:firstLine="709"/>
        <w:rPr>
          <w:szCs w:val="28"/>
          <w:lang w:val="ru-RU"/>
        </w:rPr>
      </w:pPr>
      <w:r>
        <w:rPr>
          <w:szCs w:val="28"/>
          <w:lang w:val="ru-RU"/>
        </w:rPr>
        <w:t>В веб-приложении должн</w:t>
      </w:r>
      <w:r w:rsidR="00AE6F5E">
        <w:rPr>
          <w:szCs w:val="28"/>
          <w:lang w:val="ru-RU"/>
        </w:rPr>
        <w:t>а</w:t>
      </w:r>
      <w:r>
        <w:rPr>
          <w:szCs w:val="28"/>
          <w:lang w:val="ru-RU"/>
        </w:rPr>
        <w:t xml:space="preserve"> быть предусмотрена система </w:t>
      </w:r>
      <w:r w:rsidR="0050083F">
        <w:rPr>
          <w:szCs w:val="28"/>
          <w:lang w:val="ru-RU"/>
        </w:rPr>
        <w:t>разграничения</w:t>
      </w:r>
      <w:r>
        <w:rPr>
          <w:szCs w:val="28"/>
          <w:lang w:val="ru-RU"/>
        </w:rPr>
        <w:t xml:space="preserve"> прав доступа</w:t>
      </w:r>
      <w:r w:rsidR="0050083F">
        <w:rPr>
          <w:szCs w:val="28"/>
          <w:lang w:val="ru-RU"/>
        </w:rPr>
        <w:t xml:space="preserve">, которая </w:t>
      </w:r>
      <w:r>
        <w:rPr>
          <w:szCs w:val="28"/>
          <w:lang w:val="ru-RU"/>
        </w:rPr>
        <w:t>делится на две группы пользователей</w:t>
      </w:r>
      <w:r w:rsidRPr="00002143">
        <w:rPr>
          <w:szCs w:val="28"/>
          <w:lang w:val="ru-RU"/>
        </w:rPr>
        <w:t>:</w:t>
      </w:r>
      <w:r>
        <w:rPr>
          <w:szCs w:val="28"/>
          <w:lang w:val="ru-RU"/>
        </w:rPr>
        <w:t xml:space="preserve"> клиентов и администраторов. </w:t>
      </w:r>
    </w:p>
    <w:p w14:paraId="3ACB0D4F" w14:textId="77777777" w:rsidR="00AE6F5E" w:rsidRDefault="00AE6F5E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1583EBBF" w14:textId="54C3F399" w:rsidR="00002143" w:rsidRDefault="00AE6F5E" w:rsidP="00AE6F5E">
      <w:pPr>
        <w:spacing w:line="480" w:lineRule="auto"/>
        <w:ind w:left="284" w:right="367"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lastRenderedPageBreak/>
        <w:t>1 ВЫБОР ТЕХНОЛОГИИ, ЯЗЫКА И СРЕДЫ ПРОГРАММИРОВАНИЯ</w:t>
      </w:r>
    </w:p>
    <w:p w14:paraId="7C6504FA" w14:textId="46105716" w:rsidR="00AE6F5E" w:rsidRDefault="0050083F" w:rsidP="0050083F">
      <w:pPr>
        <w:spacing w:line="360" w:lineRule="auto"/>
        <w:ind w:left="284" w:right="369" w:firstLine="709"/>
        <w:rPr>
          <w:szCs w:val="28"/>
        </w:rPr>
      </w:pPr>
      <w:r>
        <w:rPr>
          <w:szCs w:val="28"/>
          <w:lang w:val="ru-RU"/>
        </w:rPr>
        <w:t>После анализа большого количества сред программирования</w:t>
      </w:r>
      <w:r w:rsidR="00676CB9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было принято решение выбрать</w:t>
      </w:r>
      <w:r w:rsidR="00AE6F5E">
        <w:rPr>
          <w:szCs w:val="28"/>
          <w:lang w:val="ru-RU"/>
        </w:rPr>
        <w:t xml:space="preserve"> сред</w:t>
      </w:r>
      <w:r>
        <w:rPr>
          <w:szCs w:val="28"/>
          <w:lang w:val="ru-RU"/>
        </w:rPr>
        <w:t>у</w:t>
      </w:r>
      <w:r w:rsidR="00AE6F5E">
        <w:rPr>
          <w:szCs w:val="28"/>
          <w:lang w:val="ru-RU"/>
        </w:rPr>
        <w:t xml:space="preserve"> программирования «</w:t>
      </w:r>
      <w:r w:rsidR="00AE6F5E">
        <w:rPr>
          <w:szCs w:val="28"/>
          <w:lang w:val="en-US"/>
        </w:rPr>
        <w:t>Visual</w:t>
      </w:r>
      <w:r w:rsidR="00AE6F5E" w:rsidRPr="00AE6F5E">
        <w:rPr>
          <w:szCs w:val="28"/>
          <w:lang w:val="ru-RU"/>
        </w:rPr>
        <w:t xml:space="preserve"> </w:t>
      </w:r>
      <w:r w:rsidR="00AE6F5E">
        <w:rPr>
          <w:szCs w:val="28"/>
          <w:lang w:val="en-US"/>
        </w:rPr>
        <w:t>Studio</w:t>
      </w:r>
      <w:r w:rsidR="00AE6F5E" w:rsidRPr="00AE6F5E">
        <w:rPr>
          <w:szCs w:val="28"/>
          <w:lang w:val="ru-RU"/>
        </w:rPr>
        <w:t xml:space="preserve"> </w:t>
      </w:r>
      <w:r w:rsidR="00AE6F5E">
        <w:rPr>
          <w:szCs w:val="28"/>
          <w:lang w:val="en-US"/>
        </w:rPr>
        <w:t>Code</w:t>
      </w:r>
      <w:r w:rsidR="00AE6F5E">
        <w:rPr>
          <w:szCs w:val="28"/>
          <w:lang w:val="ru-RU"/>
        </w:rPr>
        <w:t>». «</w:t>
      </w:r>
      <w:r w:rsidR="00AE6F5E">
        <w:rPr>
          <w:szCs w:val="28"/>
          <w:lang w:val="en-US"/>
        </w:rPr>
        <w:t>Visual</w:t>
      </w:r>
      <w:r w:rsidR="00AE6F5E" w:rsidRPr="00AE6F5E">
        <w:rPr>
          <w:szCs w:val="28"/>
          <w:lang w:val="ru-RU"/>
        </w:rPr>
        <w:t xml:space="preserve"> </w:t>
      </w:r>
      <w:r w:rsidR="00AE6F5E">
        <w:rPr>
          <w:szCs w:val="28"/>
          <w:lang w:val="en-US"/>
        </w:rPr>
        <w:t>Studio</w:t>
      </w:r>
      <w:r w:rsidR="00AE6F5E" w:rsidRPr="00AE6F5E">
        <w:rPr>
          <w:szCs w:val="28"/>
          <w:lang w:val="ru-RU"/>
        </w:rPr>
        <w:t xml:space="preserve"> </w:t>
      </w:r>
      <w:r w:rsidR="00AE6F5E">
        <w:rPr>
          <w:szCs w:val="28"/>
          <w:lang w:val="en-US"/>
        </w:rPr>
        <w:t>Code</w:t>
      </w:r>
      <w:r w:rsidR="00AE6F5E">
        <w:rPr>
          <w:szCs w:val="28"/>
          <w:lang w:val="ru-RU"/>
        </w:rPr>
        <w:t xml:space="preserve">» </w:t>
      </w:r>
      <w:r w:rsidR="00AE6F5E" w:rsidRPr="00AE6F5E">
        <w:rPr>
          <w:szCs w:val="28"/>
        </w:rPr>
        <w:t xml:space="preserve">— редактор </w:t>
      </w:r>
      <w:proofErr w:type="spellStart"/>
      <w:r w:rsidR="00AE6F5E" w:rsidRPr="00AE6F5E">
        <w:rPr>
          <w:szCs w:val="28"/>
        </w:rPr>
        <w:t>исходного</w:t>
      </w:r>
      <w:proofErr w:type="spellEnd"/>
      <w:r w:rsidR="00AE6F5E">
        <w:rPr>
          <w:szCs w:val="28"/>
          <w:lang w:val="ru-RU"/>
        </w:rPr>
        <w:t xml:space="preserve"> </w:t>
      </w:r>
      <w:proofErr w:type="spellStart"/>
      <w:r w:rsidR="00AE6F5E" w:rsidRPr="00AE6F5E">
        <w:rPr>
          <w:szCs w:val="28"/>
        </w:rPr>
        <w:t>кода</w:t>
      </w:r>
      <w:proofErr w:type="spellEnd"/>
      <w:r w:rsidR="00AE6F5E" w:rsidRPr="00AE6F5E">
        <w:rPr>
          <w:szCs w:val="28"/>
        </w:rPr>
        <w:t xml:space="preserve">, </w:t>
      </w:r>
      <w:proofErr w:type="spellStart"/>
      <w:r w:rsidR="00AE6F5E" w:rsidRPr="00AE6F5E">
        <w:rPr>
          <w:szCs w:val="28"/>
        </w:rPr>
        <w:t>разработанный</w:t>
      </w:r>
      <w:proofErr w:type="spellEnd"/>
      <w:r w:rsidR="00AE6F5E" w:rsidRPr="00AE6F5E">
        <w:rPr>
          <w:szCs w:val="28"/>
        </w:rPr>
        <w:t xml:space="preserve"> Microsoft для Windows, </w:t>
      </w:r>
      <w:proofErr w:type="spellStart"/>
      <w:r w:rsidR="00AE6F5E" w:rsidRPr="00AE6F5E">
        <w:rPr>
          <w:szCs w:val="28"/>
        </w:rPr>
        <w:t>Linux</w:t>
      </w:r>
      <w:proofErr w:type="spellEnd"/>
      <w:r w:rsidR="00AE6F5E" w:rsidRPr="00AE6F5E">
        <w:rPr>
          <w:szCs w:val="28"/>
        </w:rPr>
        <w:t xml:space="preserve"> и </w:t>
      </w:r>
      <w:proofErr w:type="spellStart"/>
      <w:r w:rsidR="00AE6F5E" w:rsidRPr="00AE6F5E">
        <w:rPr>
          <w:szCs w:val="28"/>
        </w:rPr>
        <w:t>macOS</w:t>
      </w:r>
      <w:proofErr w:type="spellEnd"/>
      <w:r w:rsidR="00AE6F5E" w:rsidRPr="00AE6F5E">
        <w:rPr>
          <w:szCs w:val="28"/>
        </w:rPr>
        <w:t xml:space="preserve">. </w:t>
      </w:r>
      <w:proofErr w:type="spellStart"/>
      <w:r w:rsidR="00AE6F5E" w:rsidRPr="00AE6F5E">
        <w:rPr>
          <w:szCs w:val="28"/>
        </w:rPr>
        <w:t>Позиционируется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как</w:t>
      </w:r>
      <w:proofErr w:type="spellEnd"/>
      <w:r w:rsidR="00AE6F5E" w:rsidRPr="00AE6F5E">
        <w:rPr>
          <w:szCs w:val="28"/>
        </w:rPr>
        <w:t xml:space="preserve"> «</w:t>
      </w:r>
      <w:proofErr w:type="spellStart"/>
      <w:r w:rsidR="00AE6F5E" w:rsidRPr="00AE6F5E">
        <w:rPr>
          <w:szCs w:val="28"/>
        </w:rPr>
        <w:t>лёгкий</w:t>
      </w:r>
      <w:proofErr w:type="spellEnd"/>
      <w:r w:rsidR="00AE6F5E" w:rsidRPr="00AE6F5E">
        <w:rPr>
          <w:szCs w:val="28"/>
        </w:rPr>
        <w:t xml:space="preserve">» редактор </w:t>
      </w:r>
      <w:proofErr w:type="spellStart"/>
      <w:r w:rsidR="00AE6F5E" w:rsidRPr="00AE6F5E">
        <w:rPr>
          <w:szCs w:val="28"/>
        </w:rPr>
        <w:t>кода</w:t>
      </w:r>
      <w:proofErr w:type="spellEnd"/>
      <w:r w:rsidR="00AE6F5E" w:rsidRPr="00AE6F5E">
        <w:rPr>
          <w:szCs w:val="28"/>
        </w:rPr>
        <w:t xml:space="preserve"> для </w:t>
      </w:r>
      <w:proofErr w:type="spellStart"/>
      <w:r w:rsidR="00AE6F5E" w:rsidRPr="00AE6F5E">
        <w:rPr>
          <w:szCs w:val="28"/>
        </w:rPr>
        <w:t>кроссплатформенной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разработки</w:t>
      </w:r>
      <w:proofErr w:type="spellEnd"/>
      <w:r w:rsidR="00AE6F5E" w:rsidRPr="00AE6F5E">
        <w:rPr>
          <w:szCs w:val="28"/>
        </w:rPr>
        <w:t xml:space="preserve"> веб</w:t>
      </w:r>
      <w:r w:rsidR="00AE6F5E">
        <w:rPr>
          <w:szCs w:val="28"/>
          <w:lang w:val="ru-RU"/>
        </w:rPr>
        <w:t xml:space="preserve"> </w:t>
      </w:r>
      <w:r w:rsidR="00AE6F5E" w:rsidRPr="00AE6F5E">
        <w:rPr>
          <w:szCs w:val="28"/>
        </w:rPr>
        <w:t xml:space="preserve">и </w:t>
      </w:r>
      <w:proofErr w:type="spellStart"/>
      <w:r w:rsidR="00AE6F5E" w:rsidRPr="00AE6F5E">
        <w:rPr>
          <w:szCs w:val="28"/>
        </w:rPr>
        <w:t>облачных</w:t>
      </w:r>
      <w:proofErr w:type="spellEnd"/>
      <w:r w:rsidR="00AE6F5E" w:rsidRPr="00AE6F5E">
        <w:rPr>
          <w:szCs w:val="28"/>
        </w:rPr>
        <w:t xml:space="preserve"> приложений. </w:t>
      </w:r>
      <w:proofErr w:type="spellStart"/>
      <w:r w:rsidR="00AE6F5E" w:rsidRPr="00AE6F5E">
        <w:rPr>
          <w:szCs w:val="28"/>
        </w:rPr>
        <w:t>Включает</w:t>
      </w:r>
      <w:proofErr w:type="spellEnd"/>
      <w:r w:rsidR="00AE6F5E" w:rsidRPr="00AE6F5E">
        <w:rPr>
          <w:szCs w:val="28"/>
        </w:rPr>
        <w:t xml:space="preserve"> в </w:t>
      </w:r>
      <w:proofErr w:type="spellStart"/>
      <w:r w:rsidR="00AE6F5E" w:rsidRPr="00AE6F5E">
        <w:rPr>
          <w:szCs w:val="28"/>
        </w:rPr>
        <w:t>себя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отладчик</w:t>
      </w:r>
      <w:proofErr w:type="spellEnd"/>
      <w:r w:rsidR="00AE6F5E" w:rsidRPr="00AE6F5E">
        <w:rPr>
          <w:szCs w:val="28"/>
        </w:rPr>
        <w:t xml:space="preserve">, </w:t>
      </w:r>
      <w:proofErr w:type="spellStart"/>
      <w:r w:rsidR="00AE6F5E" w:rsidRPr="00AE6F5E">
        <w:rPr>
          <w:szCs w:val="28"/>
        </w:rPr>
        <w:t>инструменты</w:t>
      </w:r>
      <w:proofErr w:type="spellEnd"/>
      <w:r w:rsidR="00AE6F5E" w:rsidRPr="00AE6F5E">
        <w:rPr>
          <w:szCs w:val="28"/>
        </w:rPr>
        <w:t xml:space="preserve"> для </w:t>
      </w:r>
      <w:proofErr w:type="spellStart"/>
      <w:r w:rsidR="00AE6F5E" w:rsidRPr="00AE6F5E">
        <w:rPr>
          <w:szCs w:val="28"/>
        </w:rPr>
        <w:t>работы</w:t>
      </w:r>
      <w:proofErr w:type="spellEnd"/>
      <w:r w:rsidR="00AE6F5E" w:rsidRPr="00AE6F5E">
        <w:rPr>
          <w:szCs w:val="28"/>
        </w:rPr>
        <w:t xml:space="preserve"> с </w:t>
      </w:r>
      <w:proofErr w:type="spellStart"/>
      <w:r w:rsidR="00AE6F5E" w:rsidRPr="00AE6F5E">
        <w:rPr>
          <w:szCs w:val="28"/>
        </w:rPr>
        <w:t>Git</w:t>
      </w:r>
      <w:proofErr w:type="spellEnd"/>
      <w:r w:rsidR="00AE6F5E" w:rsidRPr="00AE6F5E">
        <w:rPr>
          <w:szCs w:val="28"/>
        </w:rPr>
        <w:t xml:space="preserve">, </w:t>
      </w:r>
      <w:proofErr w:type="spellStart"/>
      <w:r w:rsidR="00AE6F5E" w:rsidRPr="00AE6F5E">
        <w:rPr>
          <w:szCs w:val="28"/>
        </w:rPr>
        <w:t>подсветку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синтаксиса</w:t>
      </w:r>
      <w:proofErr w:type="spellEnd"/>
      <w:r w:rsidR="00AE6F5E" w:rsidRPr="00AE6F5E">
        <w:rPr>
          <w:szCs w:val="28"/>
        </w:rPr>
        <w:t xml:space="preserve">, </w:t>
      </w:r>
      <w:proofErr w:type="spellStart"/>
      <w:r w:rsidR="00AE6F5E" w:rsidRPr="00AE6F5E">
        <w:rPr>
          <w:szCs w:val="28"/>
        </w:rPr>
        <w:t>IntelliSense</w:t>
      </w:r>
      <w:proofErr w:type="spellEnd"/>
      <w:r w:rsidR="00AE6F5E" w:rsidRPr="00AE6F5E">
        <w:rPr>
          <w:szCs w:val="28"/>
        </w:rPr>
        <w:t xml:space="preserve"> и </w:t>
      </w:r>
      <w:proofErr w:type="spellStart"/>
      <w:r w:rsidR="00AE6F5E" w:rsidRPr="00AE6F5E">
        <w:rPr>
          <w:szCs w:val="28"/>
        </w:rPr>
        <w:t>средства</w:t>
      </w:r>
      <w:proofErr w:type="spellEnd"/>
      <w:r w:rsidR="00AE6F5E" w:rsidRPr="00AE6F5E">
        <w:rPr>
          <w:szCs w:val="28"/>
        </w:rPr>
        <w:t xml:space="preserve"> для </w:t>
      </w:r>
      <w:proofErr w:type="spellStart"/>
      <w:r w:rsidR="00AE6F5E" w:rsidRPr="00AE6F5E">
        <w:rPr>
          <w:szCs w:val="28"/>
        </w:rPr>
        <w:t>рефакторинга</w:t>
      </w:r>
      <w:proofErr w:type="spellEnd"/>
      <w:r w:rsidR="00AE6F5E" w:rsidRPr="00AE6F5E">
        <w:rPr>
          <w:szCs w:val="28"/>
        </w:rPr>
        <w:t xml:space="preserve">. </w:t>
      </w:r>
      <w:proofErr w:type="spellStart"/>
      <w:r w:rsidR="00AE6F5E" w:rsidRPr="00AE6F5E">
        <w:rPr>
          <w:szCs w:val="28"/>
        </w:rPr>
        <w:t>Имеет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широкие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возможности</w:t>
      </w:r>
      <w:proofErr w:type="spellEnd"/>
      <w:r w:rsidR="00AE6F5E" w:rsidRPr="00AE6F5E">
        <w:rPr>
          <w:szCs w:val="28"/>
        </w:rPr>
        <w:t xml:space="preserve"> для настройки: </w:t>
      </w:r>
      <w:proofErr w:type="spellStart"/>
      <w:r w:rsidR="00AE6F5E" w:rsidRPr="00AE6F5E">
        <w:rPr>
          <w:szCs w:val="28"/>
        </w:rPr>
        <w:t>пользовательские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темы</w:t>
      </w:r>
      <w:proofErr w:type="spellEnd"/>
      <w:r w:rsidR="00AE6F5E" w:rsidRPr="00AE6F5E">
        <w:rPr>
          <w:szCs w:val="28"/>
        </w:rPr>
        <w:t xml:space="preserve">, </w:t>
      </w:r>
      <w:proofErr w:type="spellStart"/>
      <w:r w:rsidR="00AE6F5E" w:rsidRPr="00AE6F5E">
        <w:rPr>
          <w:szCs w:val="28"/>
        </w:rPr>
        <w:t>сочетания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клавиш</w:t>
      </w:r>
      <w:proofErr w:type="spellEnd"/>
      <w:r w:rsidR="00AE6F5E" w:rsidRPr="00AE6F5E">
        <w:rPr>
          <w:szCs w:val="28"/>
        </w:rPr>
        <w:t xml:space="preserve"> и </w:t>
      </w:r>
      <w:proofErr w:type="spellStart"/>
      <w:r w:rsidR="00AE6F5E" w:rsidRPr="00AE6F5E">
        <w:rPr>
          <w:szCs w:val="28"/>
        </w:rPr>
        <w:t>файлы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конфигурации</w:t>
      </w:r>
      <w:proofErr w:type="spellEnd"/>
      <w:r w:rsidR="00AE6F5E" w:rsidRPr="00AE6F5E">
        <w:rPr>
          <w:szCs w:val="28"/>
        </w:rPr>
        <w:t xml:space="preserve">. </w:t>
      </w:r>
      <w:proofErr w:type="spellStart"/>
      <w:r w:rsidR="00AE6F5E" w:rsidRPr="00AE6F5E">
        <w:rPr>
          <w:szCs w:val="28"/>
        </w:rPr>
        <w:t>Распространяется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бесплатно</w:t>
      </w:r>
      <w:proofErr w:type="spellEnd"/>
      <w:r w:rsidR="00AE6F5E" w:rsidRPr="00AE6F5E">
        <w:rPr>
          <w:szCs w:val="28"/>
        </w:rPr>
        <w:t xml:space="preserve">, </w:t>
      </w:r>
      <w:proofErr w:type="spellStart"/>
      <w:r w:rsidR="00AE6F5E" w:rsidRPr="00AE6F5E">
        <w:rPr>
          <w:szCs w:val="28"/>
        </w:rPr>
        <w:t>разрабатывается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как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программное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обеспечение</w:t>
      </w:r>
      <w:proofErr w:type="spellEnd"/>
      <w:r w:rsidR="00AE6F5E" w:rsidRPr="00AE6F5E">
        <w:rPr>
          <w:szCs w:val="28"/>
        </w:rPr>
        <w:t xml:space="preserve"> с </w:t>
      </w:r>
      <w:proofErr w:type="spellStart"/>
      <w:r w:rsidR="00AE6F5E" w:rsidRPr="00AE6F5E">
        <w:rPr>
          <w:szCs w:val="28"/>
        </w:rPr>
        <w:t>открытым</w:t>
      </w:r>
      <w:proofErr w:type="spellEnd"/>
      <w:r w:rsidR="00AE6F5E" w:rsidRPr="00AE6F5E">
        <w:rPr>
          <w:szCs w:val="28"/>
        </w:rPr>
        <w:t xml:space="preserve"> </w:t>
      </w:r>
      <w:proofErr w:type="spellStart"/>
      <w:r w:rsidR="00AE6F5E" w:rsidRPr="00AE6F5E">
        <w:rPr>
          <w:szCs w:val="28"/>
        </w:rPr>
        <w:t>исходным</w:t>
      </w:r>
      <w:proofErr w:type="spellEnd"/>
      <w:r w:rsidR="00AE6F5E" w:rsidRPr="00AE6F5E">
        <w:rPr>
          <w:szCs w:val="28"/>
        </w:rPr>
        <w:t xml:space="preserve"> кодом.</w:t>
      </w:r>
    </w:p>
    <w:p w14:paraId="10276022" w14:textId="4232BA3D" w:rsidR="001E1746" w:rsidRDefault="001E1746" w:rsidP="00AE6F5E">
      <w:pPr>
        <w:spacing w:line="360" w:lineRule="auto"/>
        <w:ind w:left="284" w:right="369" w:firstLine="709"/>
        <w:rPr>
          <w:szCs w:val="28"/>
        </w:rPr>
      </w:pPr>
      <w:proofErr w:type="spellStart"/>
      <w:r w:rsidRPr="001E1746">
        <w:rPr>
          <w:szCs w:val="28"/>
        </w:rPr>
        <w:t>Объектно-ориентированное</w:t>
      </w:r>
      <w:proofErr w:type="spellEnd"/>
      <w:r w:rsidRPr="001E1746">
        <w:rPr>
          <w:szCs w:val="28"/>
        </w:rPr>
        <w:t xml:space="preserve"> </w:t>
      </w:r>
      <w:proofErr w:type="spellStart"/>
      <w:r w:rsidRPr="001E1746">
        <w:rPr>
          <w:szCs w:val="28"/>
        </w:rPr>
        <w:t>программирование</w:t>
      </w:r>
      <w:proofErr w:type="spellEnd"/>
      <w:r w:rsidRPr="001E1746">
        <w:rPr>
          <w:szCs w:val="28"/>
        </w:rPr>
        <w:t xml:space="preserve"> (ООП) — </w:t>
      </w:r>
      <w:proofErr w:type="spellStart"/>
      <w:r w:rsidRPr="001E1746">
        <w:rPr>
          <w:szCs w:val="28"/>
        </w:rPr>
        <w:t>было</w:t>
      </w:r>
      <w:proofErr w:type="spellEnd"/>
      <w:r w:rsidRPr="001E1746">
        <w:rPr>
          <w:szCs w:val="28"/>
        </w:rPr>
        <w:t xml:space="preserve"> </w:t>
      </w:r>
      <w:proofErr w:type="spellStart"/>
      <w:r w:rsidRPr="001E1746">
        <w:rPr>
          <w:szCs w:val="28"/>
        </w:rPr>
        <w:t>выбрано</w:t>
      </w:r>
      <w:proofErr w:type="spellEnd"/>
      <w:r w:rsidRPr="001E1746">
        <w:rPr>
          <w:szCs w:val="28"/>
        </w:rPr>
        <w:t xml:space="preserve"> для </w:t>
      </w:r>
      <w:proofErr w:type="spellStart"/>
      <w:r w:rsidRPr="001E1746">
        <w:rPr>
          <w:szCs w:val="28"/>
        </w:rPr>
        <w:t>упрощени</w:t>
      </w:r>
      <w:proofErr w:type="spellEnd"/>
      <w:r>
        <w:rPr>
          <w:szCs w:val="28"/>
          <w:lang w:val="ru-RU"/>
        </w:rPr>
        <w:t>я</w:t>
      </w:r>
      <w:r w:rsidRPr="001E1746">
        <w:rPr>
          <w:szCs w:val="28"/>
        </w:rPr>
        <w:t xml:space="preserve"> </w:t>
      </w:r>
      <w:proofErr w:type="spellStart"/>
      <w:r w:rsidRPr="001E1746">
        <w:rPr>
          <w:szCs w:val="28"/>
        </w:rPr>
        <w:t>работы</w:t>
      </w:r>
      <w:proofErr w:type="spellEnd"/>
      <w:r w:rsidRPr="001E1746">
        <w:rPr>
          <w:szCs w:val="28"/>
        </w:rPr>
        <w:t xml:space="preserve"> с </w:t>
      </w:r>
      <w:proofErr w:type="spellStart"/>
      <w:r w:rsidRPr="001E1746">
        <w:rPr>
          <w:szCs w:val="28"/>
        </w:rPr>
        <w:t>данными</w:t>
      </w:r>
      <w:proofErr w:type="spellEnd"/>
      <w:r w:rsidRPr="001E1746">
        <w:rPr>
          <w:szCs w:val="28"/>
        </w:rPr>
        <w:t xml:space="preserve"> и мет</w:t>
      </w:r>
      <w:r>
        <w:rPr>
          <w:szCs w:val="28"/>
          <w:lang w:val="ru-RU"/>
        </w:rPr>
        <w:t>о</w:t>
      </w:r>
      <w:r w:rsidRPr="001E1746">
        <w:rPr>
          <w:szCs w:val="28"/>
        </w:rPr>
        <w:t xml:space="preserve">дами </w:t>
      </w:r>
      <w:proofErr w:type="spellStart"/>
      <w:r w:rsidRPr="001E1746">
        <w:rPr>
          <w:szCs w:val="28"/>
        </w:rPr>
        <w:t>обьекта</w:t>
      </w:r>
      <w:proofErr w:type="spellEnd"/>
      <w:r w:rsidRPr="001E1746">
        <w:rPr>
          <w:szCs w:val="28"/>
        </w:rPr>
        <w:t>.</w:t>
      </w:r>
    </w:p>
    <w:p w14:paraId="090038DD" w14:textId="7E7DE9A1" w:rsidR="00AE6F5E" w:rsidRPr="00790EE1" w:rsidRDefault="00AE6F5E" w:rsidP="00AE6F5E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>Для разметки</w:t>
      </w:r>
      <w:r w:rsidR="00790EE1">
        <w:rPr>
          <w:szCs w:val="28"/>
          <w:lang w:val="ru-RU"/>
        </w:rPr>
        <w:t xml:space="preserve"> структуры веб-приложения </w:t>
      </w:r>
      <w:r w:rsidR="001E1746">
        <w:rPr>
          <w:szCs w:val="28"/>
          <w:lang w:val="ru-RU"/>
        </w:rPr>
        <w:t>используется</w:t>
      </w:r>
      <w:r w:rsidR="00790EE1">
        <w:rPr>
          <w:szCs w:val="28"/>
          <w:lang w:val="ru-RU"/>
        </w:rPr>
        <w:t xml:space="preserve"> язык гипертекстовой разметки </w:t>
      </w:r>
      <w:r w:rsidR="00790EE1">
        <w:rPr>
          <w:szCs w:val="28"/>
          <w:lang w:val="en-US"/>
        </w:rPr>
        <w:t>HTML</w:t>
      </w:r>
      <w:r w:rsidR="00790EE1" w:rsidRPr="00790EE1">
        <w:rPr>
          <w:szCs w:val="28"/>
          <w:lang w:val="ru-RU"/>
        </w:rPr>
        <w:t xml:space="preserve">, </w:t>
      </w:r>
      <w:r w:rsidR="00790EE1">
        <w:rPr>
          <w:szCs w:val="28"/>
          <w:lang w:val="ru-RU"/>
        </w:rPr>
        <w:t xml:space="preserve">чтобы придать внешний вид интерфейсу приложения – язык таблиц стилей </w:t>
      </w:r>
      <w:r w:rsidR="00790EE1">
        <w:rPr>
          <w:szCs w:val="28"/>
          <w:lang w:val="en-US"/>
        </w:rPr>
        <w:t>CSS</w:t>
      </w:r>
      <w:r w:rsidR="00790EE1" w:rsidRPr="00790EE1">
        <w:rPr>
          <w:szCs w:val="28"/>
          <w:lang w:val="ru-RU"/>
        </w:rPr>
        <w:t xml:space="preserve">. </w:t>
      </w:r>
      <w:r w:rsidR="00790EE1">
        <w:rPr>
          <w:szCs w:val="28"/>
          <w:lang w:val="ru-RU"/>
        </w:rPr>
        <w:t>Для реализации корзины товаров</w:t>
      </w:r>
      <w:r w:rsidR="00790EE1" w:rsidRPr="00790EE1">
        <w:rPr>
          <w:szCs w:val="28"/>
          <w:lang w:val="ru-RU"/>
        </w:rPr>
        <w:t xml:space="preserve"> </w:t>
      </w:r>
      <w:r w:rsidR="001E1746">
        <w:rPr>
          <w:szCs w:val="28"/>
          <w:lang w:val="ru-RU"/>
        </w:rPr>
        <w:t>выбрана</w:t>
      </w:r>
      <w:r w:rsidR="00790EE1">
        <w:rPr>
          <w:szCs w:val="28"/>
          <w:lang w:val="ru-RU"/>
        </w:rPr>
        <w:t xml:space="preserve"> библиотека </w:t>
      </w:r>
      <w:r w:rsidR="00790EE1">
        <w:rPr>
          <w:szCs w:val="28"/>
          <w:lang w:val="en-US"/>
        </w:rPr>
        <w:t>JavaScript</w:t>
      </w:r>
      <w:r w:rsidR="00790EE1" w:rsidRPr="00790EE1">
        <w:rPr>
          <w:szCs w:val="28"/>
          <w:lang w:val="ru-RU"/>
        </w:rPr>
        <w:t xml:space="preserve"> </w:t>
      </w:r>
      <w:r w:rsidR="00790EE1">
        <w:rPr>
          <w:szCs w:val="28"/>
          <w:lang w:val="ru-RU"/>
        </w:rPr>
        <w:t xml:space="preserve">под названием </w:t>
      </w:r>
      <w:r w:rsidR="00790EE1">
        <w:rPr>
          <w:szCs w:val="28"/>
          <w:lang w:val="en-US"/>
        </w:rPr>
        <w:t>jQuery</w:t>
      </w:r>
      <w:r w:rsidR="00790EE1" w:rsidRPr="00790EE1">
        <w:rPr>
          <w:szCs w:val="28"/>
          <w:lang w:val="ru-RU"/>
        </w:rPr>
        <w:t xml:space="preserve"> </w:t>
      </w:r>
      <w:r w:rsidR="00790EE1">
        <w:rPr>
          <w:szCs w:val="28"/>
          <w:lang w:val="ru-RU"/>
        </w:rPr>
        <w:t>и</w:t>
      </w:r>
      <w:r w:rsidR="00790EE1" w:rsidRPr="00790EE1">
        <w:rPr>
          <w:szCs w:val="28"/>
          <w:lang w:val="ru-RU"/>
        </w:rPr>
        <w:t xml:space="preserve"> </w:t>
      </w:r>
      <w:r w:rsidR="00790EE1">
        <w:rPr>
          <w:szCs w:val="28"/>
          <w:lang w:val="en-US"/>
        </w:rPr>
        <w:t>AJAX</w:t>
      </w:r>
      <w:r w:rsidR="00790EE1" w:rsidRPr="00790EE1">
        <w:rPr>
          <w:szCs w:val="28"/>
          <w:lang w:val="ru-RU"/>
        </w:rPr>
        <w:t xml:space="preserve"> </w:t>
      </w:r>
      <w:r w:rsidR="00790EE1">
        <w:rPr>
          <w:szCs w:val="28"/>
          <w:lang w:val="ru-RU"/>
        </w:rPr>
        <w:t>–</w:t>
      </w:r>
      <w:r w:rsidR="00790EE1" w:rsidRPr="00790EE1">
        <w:rPr>
          <w:szCs w:val="28"/>
          <w:lang w:val="ru-RU"/>
        </w:rPr>
        <w:t xml:space="preserve"> </w:t>
      </w:r>
      <w:r w:rsidR="00790EE1">
        <w:rPr>
          <w:szCs w:val="28"/>
          <w:lang w:val="ru-RU"/>
        </w:rPr>
        <w:t>технология обращения к серверу без перезагрузки страницы.</w:t>
      </w:r>
    </w:p>
    <w:p w14:paraId="0F8C995E" w14:textId="0AB6FBCF" w:rsidR="00AE6F5E" w:rsidRPr="00AE6F5E" w:rsidRDefault="00AE6F5E" w:rsidP="00AE6F5E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Основной технологией в разработке данного программного продукта </w:t>
      </w:r>
      <w:r w:rsidR="00790EE1">
        <w:rPr>
          <w:szCs w:val="28"/>
          <w:lang w:val="ru-RU"/>
        </w:rPr>
        <w:t>будет</w:t>
      </w:r>
      <w:r>
        <w:rPr>
          <w:szCs w:val="28"/>
          <w:lang w:val="ru-RU"/>
        </w:rPr>
        <w:t xml:space="preserve"> язык программирования </w:t>
      </w:r>
      <w:r>
        <w:rPr>
          <w:szCs w:val="28"/>
          <w:lang w:val="en-US"/>
        </w:rPr>
        <w:t>PHP</w:t>
      </w:r>
      <w:r w:rsidRPr="00AE6F5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–</w:t>
      </w:r>
      <w:r w:rsidRPr="00AE6F5E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скриптовый язык общего назначения, интенсивно применяемый для разработки веб-приложений. </w:t>
      </w:r>
    </w:p>
    <w:p w14:paraId="23D416B4" w14:textId="7BE9C8C5" w:rsidR="00790EE1" w:rsidRDefault="0089628E" w:rsidP="003B3CB8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Язык </w:t>
      </w:r>
      <w:r w:rsidR="00790EE1">
        <w:rPr>
          <w:szCs w:val="28"/>
          <w:lang w:val="en-US"/>
        </w:rPr>
        <w:t>PHP</w:t>
      </w:r>
      <w:r w:rsidR="00790EE1" w:rsidRPr="00790EE1">
        <w:rPr>
          <w:szCs w:val="28"/>
          <w:lang w:val="ru-RU"/>
        </w:rPr>
        <w:t xml:space="preserve">, </w:t>
      </w:r>
      <w:r w:rsidR="00790EE1">
        <w:rPr>
          <w:szCs w:val="28"/>
          <w:lang w:val="ru-RU"/>
        </w:rPr>
        <w:t xml:space="preserve">в первую очередь, </w:t>
      </w:r>
      <w:r>
        <w:rPr>
          <w:szCs w:val="28"/>
          <w:lang w:val="ru-RU"/>
        </w:rPr>
        <w:t xml:space="preserve">был выбран </w:t>
      </w:r>
      <w:r w:rsidR="00790EE1">
        <w:rPr>
          <w:szCs w:val="28"/>
          <w:lang w:val="ru-RU"/>
        </w:rPr>
        <w:t>из-за его кроссплатформенности</w:t>
      </w:r>
      <w:r>
        <w:rPr>
          <w:szCs w:val="28"/>
          <w:lang w:val="ru-RU"/>
        </w:rPr>
        <w:t xml:space="preserve"> и возможность запуска</w:t>
      </w:r>
      <w:r w:rsidR="00790EE1">
        <w:rPr>
          <w:szCs w:val="28"/>
          <w:lang w:val="ru-RU"/>
        </w:rPr>
        <w:t xml:space="preserve"> в любой операционной системе. Также </w:t>
      </w:r>
      <w:r>
        <w:rPr>
          <w:szCs w:val="28"/>
          <w:lang w:val="ru-RU"/>
        </w:rPr>
        <w:t>он</w:t>
      </w:r>
      <w:r w:rsidR="00790EE1" w:rsidRPr="00790EE1">
        <w:rPr>
          <w:szCs w:val="28"/>
          <w:lang w:val="ru-RU"/>
        </w:rPr>
        <w:t xml:space="preserve"> </w:t>
      </w:r>
      <w:r w:rsidR="00790EE1">
        <w:rPr>
          <w:szCs w:val="28"/>
          <w:lang w:val="ru-RU"/>
        </w:rPr>
        <w:t xml:space="preserve">поддерживает большинство ведущих веб-серверов, что позволяет без проблем </w:t>
      </w:r>
      <w:r>
        <w:rPr>
          <w:szCs w:val="28"/>
          <w:lang w:val="ru-RU"/>
        </w:rPr>
        <w:t>установить</w:t>
      </w:r>
      <w:r w:rsidR="00790EE1">
        <w:rPr>
          <w:szCs w:val="28"/>
          <w:lang w:val="ru-RU"/>
        </w:rPr>
        <w:t xml:space="preserve"> веб-приложение </w:t>
      </w:r>
      <w:r>
        <w:rPr>
          <w:szCs w:val="28"/>
          <w:lang w:val="ru-RU"/>
        </w:rPr>
        <w:t>на любой хостинг в интернет.</w:t>
      </w:r>
      <w:r w:rsidR="00676CB9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Статистические использования и рыночная доля данного языка программирования дает представление о его огромной популярности среди разработчиков, </w:t>
      </w:r>
      <w:r>
        <w:rPr>
          <w:szCs w:val="28"/>
          <w:lang w:val="en-US"/>
        </w:rPr>
        <w:t>PHP</w:t>
      </w:r>
      <w:r w:rsidRPr="0089628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занимает около 80% рынка среди наиболее широко применяемых серверных языков программирования, таких как</w:t>
      </w:r>
      <w:r w:rsidRPr="0089628E">
        <w:rPr>
          <w:szCs w:val="28"/>
          <w:lang w:val="ru-RU"/>
        </w:rPr>
        <w:t>:</w:t>
      </w:r>
    </w:p>
    <w:p w14:paraId="4F764DAA" w14:textId="05A9C293" w:rsidR="0089628E" w:rsidRPr="0089628E" w:rsidRDefault="0089628E" w:rsidP="009705D3">
      <w:pPr>
        <w:pStyle w:val="af"/>
        <w:numPr>
          <w:ilvl w:val="0"/>
          <w:numId w:val="12"/>
        </w:numPr>
        <w:spacing w:line="360" w:lineRule="auto"/>
        <w:ind w:right="369"/>
        <w:rPr>
          <w:szCs w:val="28"/>
          <w:lang w:val="ru-RU"/>
        </w:rPr>
      </w:pPr>
      <w:r>
        <w:rPr>
          <w:szCs w:val="28"/>
          <w:lang w:val="en-US"/>
        </w:rPr>
        <w:lastRenderedPageBreak/>
        <w:t>ASP.NET;</w:t>
      </w:r>
    </w:p>
    <w:p w14:paraId="5C9A3B2C" w14:textId="298D0F32" w:rsidR="0089628E" w:rsidRPr="0089628E" w:rsidRDefault="0089628E" w:rsidP="009705D3">
      <w:pPr>
        <w:pStyle w:val="af"/>
        <w:numPr>
          <w:ilvl w:val="0"/>
          <w:numId w:val="12"/>
        </w:numPr>
        <w:spacing w:line="360" w:lineRule="auto"/>
        <w:ind w:right="369"/>
        <w:rPr>
          <w:szCs w:val="28"/>
          <w:lang w:val="ru-RU"/>
        </w:rPr>
      </w:pPr>
      <w:r>
        <w:rPr>
          <w:szCs w:val="28"/>
          <w:lang w:val="en-US"/>
        </w:rPr>
        <w:t>Java:</w:t>
      </w:r>
    </w:p>
    <w:p w14:paraId="238CB068" w14:textId="18AF2280" w:rsidR="0089628E" w:rsidRPr="0089628E" w:rsidRDefault="0089628E" w:rsidP="009705D3">
      <w:pPr>
        <w:pStyle w:val="af"/>
        <w:numPr>
          <w:ilvl w:val="0"/>
          <w:numId w:val="12"/>
        </w:numPr>
        <w:spacing w:line="360" w:lineRule="auto"/>
        <w:ind w:right="369"/>
        <w:rPr>
          <w:szCs w:val="28"/>
          <w:lang w:val="ru-RU"/>
        </w:rPr>
      </w:pPr>
      <w:r>
        <w:rPr>
          <w:szCs w:val="28"/>
          <w:lang w:val="en-US"/>
        </w:rPr>
        <w:t>Python;</w:t>
      </w:r>
    </w:p>
    <w:p w14:paraId="11CB4BCA" w14:textId="66AA1DA0" w:rsidR="0089628E" w:rsidRPr="0089628E" w:rsidRDefault="0089628E" w:rsidP="009705D3">
      <w:pPr>
        <w:pStyle w:val="af"/>
        <w:numPr>
          <w:ilvl w:val="0"/>
          <w:numId w:val="12"/>
        </w:numPr>
        <w:spacing w:line="360" w:lineRule="auto"/>
        <w:ind w:right="369"/>
        <w:rPr>
          <w:szCs w:val="28"/>
          <w:lang w:val="ru-RU"/>
        </w:rPr>
      </w:pPr>
      <w:r>
        <w:rPr>
          <w:szCs w:val="28"/>
          <w:lang w:val="en-US"/>
        </w:rPr>
        <w:t>Ruby;</w:t>
      </w:r>
    </w:p>
    <w:p w14:paraId="3252E422" w14:textId="6A8CDAFB" w:rsidR="0089628E" w:rsidRPr="0089628E" w:rsidRDefault="0089628E" w:rsidP="009705D3">
      <w:pPr>
        <w:pStyle w:val="af"/>
        <w:numPr>
          <w:ilvl w:val="0"/>
          <w:numId w:val="12"/>
        </w:numPr>
        <w:spacing w:line="360" w:lineRule="auto"/>
        <w:ind w:right="369"/>
        <w:rPr>
          <w:szCs w:val="28"/>
          <w:lang w:val="ru-RU"/>
        </w:rPr>
      </w:pPr>
      <w:r>
        <w:rPr>
          <w:szCs w:val="28"/>
          <w:lang w:val="en-US"/>
        </w:rPr>
        <w:t>JavaScript.</w:t>
      </w:r>
    </w:p>
    <w:p w14:paraId="7808DD53" w14:textId="6497EB26" w:rsidR="0089628E" w:rsidRPr="0089628E" w:rsidRDefault="0089628E" w:rsidP="003B3CB8">
      <w:pPr>
        <w:spacing w:line="360" w:lineRule="auto"/>
        <w:ind w:left="284" w:right="369"/>
        <w:rPr>
          <w:szCs w:val="28"/>
          <w:lang w:val="ru-RU"/>
        </w:rPr>
      </w:pPr>
      <w:r>
        <w:rPr>
          <w:szCs w:val="28"/>
          <w:lang w:val="en-US"/>
        </w:rPr>
        <w:t>PHP</w:t>
      </w:r>
      <w:r w:rsidRPr="0089628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распространяется в виде бесплатного программного обеспечения по собственной лицензи</w:t>
      </w:r>
      <w:r w:rsidR="003B3CB8">
        <w:rPr>
          <w:szCs w:val="28"/>
          <w:lang w:val="ru-RU"/>
        </w:rPr>
        <w:t>и. Является достаточно легким в освоении серверным языком, имеющим крупное сообщество разработчиков.</w:t>
      </w:r>
    </w:p>
    <w:p w14:paraId="173F294F" w14:textId="2AD7B21E" w:rsidR="001E1746" w:rsidRDefault="001E1746" w:rsidP="00790EE1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Для управления базами данных </w:t>
      </w:r>
      <w:r w:rsidR="003B3CB8">
        <w:rPr>
          <w:szCs w:val="28"/>
          <w:lang w:val="ru-RU"/>
        </w:rPr>
        <w:t xml:space="preserve">было принято решение использовать СУБД </w:t>
      </w:r>
      <w:r w:rsidR="003B3CB8">
        <w:rPr>
          <w:szCs w:val="28"/>
          <w:lang w:val="en-US"/>
        </w:rPr>
        <w:t>MySQL</w:t>
      </w:r>
      <w:r w:rsidR="003B3CB8">
        <w:rPr>
          <w:szCs w:val="28"/>
          <w:lang w:val="ru-RU"/>
        </w:rPr>
        <w:t xml:space="preserve">. Эта серверная система способна эффективно функционировать во взаимодействии с интернет-сайтами и веб-приложениями. При этом </w:t>
      </w:r>
      <w:r w:rsidR="003B3CB8">
        <w:rPr>
          <w:szCs w:val="28"/>
          <w:lang w:val="en-US"/>
        </w:rPr>
        <w:t>MySQL</w:t>
      </w:r>
      <w:r w:rsidR="003B3CB8" w:rsidRPr="003B3CB8">
        <w:rPr>
          <w:szCs w:val="28"/>
          <w:lang w:val="ru-RU"/>
        </w:rPr>
        <w:t xml:space="preserve"> </w:t>
      </w:r>
      <w:r w:rsidR="003B3CB8">
        <w:rPr>
          <w:szCs w:val="28"/>
          <w:lang w:val="ru-RU"/>
        </w:rPr>
        <w:t>очень проста в освоении. Выбрана данная СУБД была из-за приведенных ниже преимуществ перед другими системами.</w:t>
      </w:r>
    </w:p>
    <w:p w14:paraId="16C569A9" w14:textId="5002656B" w:rsidR="003B3CB8" w:rsidRPr="003B3CB8" w:rsidRDefault="003B3CB8" w:rsidP="009705D3">
      <w:pPr>
        <w:pStyle w:val="af"/>
        <w:numPr>
          <w:ilvl w:val="0"/>
          <w:numId w:val="13"/>
        </w:numPr>
        <w:spacing w:line="360" w:lineRule="auto"/>
        <w:ind w:right="369"/>
        <w:rPr>
          <w:szCs w:val="28"/>
          <w:lang w:val="ru-RU"/>
        </w:rPr>
      </w:pPr>
      <w:r w:rsidRPr="003B3CB8">
        <w:rPr>
          <w:szCs w:val="28"/>
          <w:lang w:val="ru-RU"/>
        </w:rPr>
        <w:t xml:space="preserve">Простота в использовании. </w:t>
      </w:r>
      <w:r>
        <w:rPr>
          <w:szCs w:val="28"/>
          <w:lang w:val="ru-RU"/>
        </w:rPr>
        <w:t>Достаточно л</w:t>
      </w:r>
      <w:r w:rsidRPr="003B3CB8">
        <w:rPr>
          <w:szCs w:val="28"/>
          <w:lang w:val="ru-RU"/>
        </w:rPr>
        <w:t xml:space="preserve">егко </w:t>
      </w:r>
      <w:r>
        <w:rPr>
          <w:szCs w:val="28"/>
          <w:lang w:val="ru-RU"/>
        </w:rPr>
        <w:t>устанавливается</w:t>
      </w:r>
      <w:r w:rsidRPr="003B3CB8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имеет множество</w:t>
      </w:r>
      <w:r w:rsidRPr="003B3CB8">
        <w:rPr>
          <w:szCs w:val="28"/>
          <w:lang w:val="ru-RU"/>
        </w:rPr>
        <w:t xml:space="preserve"> плагинов и вспомогательных приложений упроща</w:t>
      </w:r>
      <w:r>
        <w:rPr>
          <w:szCs w:val="28"/>
          <w:lang w:val="ru-RU"/>
        </w:rPr>
        <w:t>ющих работу с базами данных;</w:t>
      </w:r>
    </w:p>
    <w:p w14:paraId="2E73492B" w14:textId="36864296" w:rsidR="003B3CB8" w:rsidRPr="003B3CB8" w:rsidRDefault="003B3CB8" w:rsidP="009705D3">
      <w:pPr>
        <w:pStyle w:val="af"/>
        <w:numPr>
          <w:ilvl w:val="0"/>
          <w:numId w:val="13"/>
        </w:numPr>
        <w:spacing w:line="360" w:lineRule="auto"/>
        <w:ind w:right="369"/>
        <w:rPr>
          <w:szCs w:val="28"/>
          <w:lang w:val="ru-RU"/>
        </w:rPr>
      </w:pPr>
      <w:r w:rsidRPr="003B3CB8">
        <w:rPr>
          <w:szCs w:val="28"/>
          <w:lang w:val="ru-RU"/>
        </w:rPr>
        <w:t xml:space="preserve">Обширный функционал. </w:t>
      </w:r>
      <w:r>
        <w:rPr>
          <w:szCs w:val="28"/>
          <w:lang w:val="ru-RU"/>
        </w:rPr>
        <w:t>О</w:t>
      </w:r>
      <w:r w:rsidRPr="003B3CB8">
        <w:rPr>
          <w:szCs w:val="28"/>
          <w:lang w:val="ru-RU"/>
        </w:rPr>
        <w:t>бладает</w:t>
      </w:r>
      <w:r>
        <w:rPr>
          <w:szCs w:val="28"/>
          <w:lang w:val="ru-RU"/>
        </w:rPr>
        <w:t xml:space="preserve"> </w:t>
      </w:r>
      <w:r w:rsidRPr="003B3CB8">
        <w:rPr>
          <w:szCs w:val="28"/>
          <w:lang w:val="ru-RU"/>
        </w:rPr>
        <w:t>всем необходимым инструментарием, который может понадобиться в реализации практически любого проекта</w:t>
      </w:r>
      <w:r w:rsidR="00A54C73">
        <w:rPr>
          <w:szCs w:val="28"/>
          <w:lang w:val="ru-RU"/>
        </w:rPr>
        <w:t>;</w:t>
      </w:r>
    </w:p>
    <w:p w14:paraId="17CAC91F" w14:textId="5F5D3DA3" w:rsidR="003B3CB8" w:rsidRPr="003B3CB8" w:rsidRDefault="003B3CB8" w:rsidP="009705D3">
      <w:pPr>
        <w:pStyle w:val="af"/>
        <w:numPr>
          <w:ilvl w:val="0"/>
          <w:numId w:val="13"/>
        </w:numPr>
        <w:spacing w:line="360" w:lineRule="auto"/>
        <w:ind w:right="369"/>
        <w:rPr>
          <w:szCs w:val="28"/>
          <w:lang w:val="ru-RU"/>
        </w:rPr>
      </w:pPr>
      <w:r w:rsidRPr="003B3CB8">
        <w:rPr>
          <w:szCs w:val="28"/>
          <w:lang w:val="ru-RU"/>
        </w:rPr>
        <w:t>Безопасность. Система изначально создана таким образом, что множество встроенных функций безопасности в ней работают по умолчанию</w:t>
      </w:r>
      <w:r w:rsidR="00A54C73">
        <w:rPr>
          <w:szCs w:val="28"/>
          <w:lang w:val="ru-RU"/>
        </w:rPr>
        <w:t>;</w:t>
      </w:r>
    </w:p>
    <w:p w14:paraId="59925D36" w14:textId="64CD0D85" w:rsidR="003B3CB8" w:rsidRPr="003B3CB8" w:rsidRDefault="003B3CB8" w:rsidP="009705D3">
      <w:pPr>
        <w:pStyle w:val="af"/>
        <w:numPr>
          <w:ilvl w:val="0"/>
          <w:numId w:val="13"/>
        </w:numPr>
        <w:spacing w:line="360" w:lineRule="auto"/>
        <w:ind w:right="369"/>
        <w:rPr>
          <w:szCs w:val="28"/>
          <w:lang w:val="ru-RU"/>
        </w:rPr>
      </w:pPr>
      <w:r w:rsidRPr="003B3CB8">
        <w:rPr>
          <w:szCs w:val="28"/>
          <w:lang w:val="ru-RU"/>
        </w:rPr>
        <w:t>Масштабируемость.</w:t>
      </w:r>
      <w:r w:rsidR="00A54C73">
        <w:rPr>
          <w:szCs w:val="28"/>
          <w:lang w:val="ru-RU"/>
        </w:rPr>
        <w:t xml:space="preserve"> </w:t>
      </w:r>
      <w:proofErr w:type="spellStart"/>
      <w:r w:rsidRPr="003B3CB8">
        <w:rPr>
          <w:szCs w:val="28"/>
          <w:lang w:val="ru-RU"/>
        </w:rPr>
        <w:t>MySQL</w:t>
      </w:r>
      <w:proofErr w:type="spellEnd"/>
      <w:r w:rsidRPr="003B3CB8">
        <w:rPr>
          <w:szCs w:val="28"/>
          <w:lang w:val="ru-RU"/>
        </w:rPr>
        <w:t xml:space="preserve"> </w:t>
      </w:r>
      <w:r w:rsidR="00A54C73">
        <w:rPr>
          <w:szCs w:val="28"/>
          <w:lang w:val="ru-RU"/>
        </w:rPr>
        <w:t>одинаково</w:t>
      </w:r>
      <w:r w:rsidRPr="003B3CB8">
        <w:rPr>
          <w:szCs w:val="28"/>
          <w:lang w:val="ru-RU"/>
        </w:rPr>
        <w:t xml:space="preserve"> легко может быть использована для работы с малыми</w:t>
      </w:r>
      <w:r w:rsidR="00A54C73">
        <w:rPr>
          <w:szCs w:val="28"/>
          <w:lang w:val="ru-RU"/>
        </w:rPr>
        <w:t xml:space="preserve"> </w:t>
      </w:r>
      <w:r w:rsidRPr="003B3CB8">
        <w:rPr>
          <w:szCs w:val="28"/>
          <w:lang w:val="ru-RU"/>
        </w:rPr>
        <w:t>и большими объемами данных</w:t>
      </w:r>
      <w:r w:rsidR="00A54C73">
        <w:rPr>
          <w:szCs w:val="28"/>
          <w:lang w:val="ru-RU"/>
        </w:rPr>
        <w:t>;</w:t>
      </w:r>
    </w:p>
    <w:p w14:paraId="1315361B" w14:textId="19B2B435" w:rsidR="003B3CB8" w:rsidRPr="003B3CB8" w:rsidRDefault="003B3CB8" w:rsidP="009705D3">
      <w:pPr>
        <w:pStyle w:val="af"/>
        <w:numPr>
          <w:ilvl w:val="0"/>
          <w:numId w:val="13"/>
        </w:numPr>
        <w:spacing w:line="360" w:lineRule="auto"/>
        <w:ind w:right="369"/>
        <w:rPr>
          <w:szCs w:val="28"/>
          <w:lang w:val="ru-RU"/>
        </w:rPr>
      </w:pPr>
      <w:r w:rsidRPr="003B3CB8">
        <w:rPr>
          <w:szCs w:val="28"/>
          <w:lang w:val="ru-RU"/>
        </w:rPr>
        <w:t>Скорость. Высокая производительность системы обеспечивается за счет упрощения некоторых используемых в ней стандартов.</w:t>
      </w:r>
    </w:p>
    <w:p w14:paraId="1682EC4A" w14:textId="77777777" w:rsidR="003B3CB8" w:rsidRPr="003B3CB8" w:rsidRDefault="003B3CB8" w:rsidP="003B3CB8">
      <w:pPr>
        <w:spacing w:line="360" w:lineRule="auto"/>
        <w:ind w:right="369"/>
        <w:rPr>
          <w:szCs w:val="28"/>
          <w:lang w:val="ru-RU"/>
        </w:rPr>
      </w:pPr>
    </w:p>
    <w:p w14:paraId="70C9DDBA" w14:textId="77777777" w:rsidR="00790EE1" w:rsidRDefault="00790EE1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2C029D16" w14:textId="3A4F02F4" w:rsidR="00AE6F5E" w:rsidRDefault="00790EE1" w:rsidP="00790EE1">
      <w:pPr>
        <w:spacing w:line="480" w:lineRule="auto"/>
        <w:ind w:left="284" w:right="369"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lastRenderedPageBreak/>
        <w:t>2 АНАЛИЗ И УТОЧНЕНИЕ ТРЕБОВАНИЙ К ПРОГРАММНОМУ ПРОДУКТУ</w:t>
      </w:r>
    </w:p>
    <w:p w14:paraId="12BF554D" w14:textId="3F37F9A7" w:rsidR="00A54C73" w:rsidRDefault="00790EE1" w:rsidP="00A54C73">
      <w:pPr>
        <w:spacing w:line="480" w:lineRule="auto"/>
        <w:ind w:left="284" w:right="369"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2.1 Выбор методов и разработка основных алгоритмов </w:t>
      </w:r>
      <w:r w:rsidR="004759CA">
        <w:rPr>
          <w:szCs w:val="28"/>
          <w:lang w:val="ru-RU"/>
        </w:rPr>
        <w:t>решения задачи</w:t>
      </w:r>
    </w:p>
    <w:p w14:paraId="61E3610A" w14:textId="15F9AC52" w:rsidR="00790EE1" w:rsidRDefault="00A54C73" w:rsidP="00BF1CF5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При проектировании программного продукта </w:t>
      </w:r>
      <w:r w:rsidR="00BF1CF5">
        <w:rPr>
          <w:szCs w:val="28"/>
          <w:lang w:val="ru-RU"/>
        </w:rPr>
        <w:t>была разработана схема диаграммы прецедентов</w:t>
      </w:r>
      <w:r>
        <w:rPr>
          <w:lang w:val="ru-RU"/>
        </w:rPr>
        <w:t xml:space="preserve">, предназначенная </w:t>
      </w:r>
      <w:r>
        <w:rPr>
          <w:szCs w:val="28"/>
          <w:lang w:val="ru-RU"/>
        </w:rPr>
        <w:t>д</w:t>
      </w:r>
      <w:r w:rsidRPr="00A54C73">
        <w:rPr>
          <w:szCs w:val="28"/>
          <w:lang w:val="ru-RU"/>
        </w:rPr>
        <w:t>ля отображения связи между программным продуктом и пользователями</w:t>
      </w:r>
      <w:r>
        <w:rPr>
          <w:szCs w:val="28"/>
          <w:lang w:val="ru-RU"/>
        </w:rPr>
        <w:t>.</w:t>
      </w:r>
    </w:p>
    <w:p w14:paraId="2EC63A2C" w14:textId="392019F9" w:rsidR="00BF1CF5" w:rsidRDefault="00BF1CF5" w:rsidP="009D772A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>Диаграмма прецедентов изображена на рисунке 1.</w:t>
      </w:r>
    </w:p>
    <w:p w14:paraId="1F912E97" w14:textId="0D3E865A" w:rsidR="00BF1CF5" w:rsidRDefault="00BF1CF5" w:rsidP="00BF1CF5">
      <w:pPr>
        <w:spacing w:line="360" w:lineRule="auto"/>
        <w:ind w:right="369" w:firstLine="284"/>
        <w:jc w:val="center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inline distT="0" distB="0" distL="0" distR="0" wp14:anchorId="3FC4F476" wp14:editId="250D6092">
            <wp:extent cx="5810250" cy="45633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735" cy="458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DED9" w14:textId="3F9EB114" w:rsidR="00BF1CF5" w:rsidRDefault="00BF1CF5" w:rsidP="00BF1CF5">
      <w:pPr>
        <w:spacing w:line="480" w:lineRule="auto"/>
        <w:ind w:right="369" w:firstLine="284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1 – Диаграмма прецедентов</w:t>
      </w:r>
    </w:p>
    <w:p w14:paraId="45FC1B77" w14:textId="77777777" w:rsidR="00BF1CF5" w:rsidRDefault="00BF1CF5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51979793" w14:textId="17C2449F" w:rsidR="00BF1CF5" w:rsidRDefault="00BF1CF5" w:rsidP="00BF1CF5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Для отображения связи между сущностями в базе данных программного продукта, была разработана </w:t>
      </w:r>
      <w:r>
        <w:rPr>
          <w:szCs w:val="28"/>
          <w:lang w:val="en-US"/>
        </w:rPr>
        <w:t>ER</w:t>
      </w:r>
      <w:r w:rsidRPr="00BF1CF5">
        <w:rPr>
          <w:szCs w:val="28"/>
          <w:lang w:val="ru-RU"/>
        </w:rPr>
        <w:t>-</w:t>
      </w:r>
      <w:r>
        <w:rPr>
          <w:szCs w:val="28"/>
          <w:lang w:val="ru-RU"/>
        </w:rPr>
        <w:t>диаграмма</w:t>
      </w:r>
      <w:r w:rsidR="00A54C73">
        <w:rPr>
          <w:szCs w:val="28"/>
          <w:lang w:val="ru-RU"/>
        </w:rPr>
        <w:t>, изображенная на рисунке 2.</w:t>
      </w:r>
    </w:p>
    <w:p w14:paraId="49406688" w14:textId="20FF0234" w:rsidR="00BF1CF5" w:rsidRDefault="00BF1CF5" w:rsidP="00BF1CF5">
      <w:pPr>
        <w:spacing w:line="360" w:lineRule="auto"/>
        <w:ind w:right="369" w:firstLine="284"/>
        <w:jc w:val="center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inline distT="0" distB="0" distL="0" distR="0" wp14:anchorId="56DD95B3" wp14:editId="6607316C">
            <wp:extent cx="5774055" cy="41331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709" cy="416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573C" w14:textId="65032957" w:rsidR="00BF1CF5" w:rsidRDefault="00BF1CF5" w:rsidP="00BF1CF5">
      <w:pPr>
        <w:spacing w:line="480" w:lineRule="auto"/>
        <w:ind w:right="369" w:firstLine="284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2 – </w:t>
      </w:r>
      <w:r>
        <w:rPr>
          <w:szCs w:val="28"/>
          <w:lang w:val="en-US"/>
        </w:rPr>
        <w:t>ER</w:t>
      </w:r>
      <w:r w:rsidRPr="001E1746">
        <w:rPr>
          <w:szCs w:val="28"/>
          <w:lang w:val="ru-RU"/>
        </w:rPr>
        <w:t>-</w:t>
      </w:r>
      <w:r>
        <w:rPr>
          <w:szCs w:val="28"/>
          <w:lang w:val="ru-RU"/>
        </w:rPr>
        <w:t>диаграмма</w:t>
      </w:r>
    </w:p>
    <w:p w14:paraId="4555EB49" w14:textId="59A2F113" w:rsidR="00BF1CF5" w:rsidRDefault="00A54C73" w:rsidP="002A1E09">
      <w:pPr>
        <w:spacing w:line="360" w:lineRule="auto"/>
        <w:ind w:left="-284" w:firstLine="992"/>
        <w:jc w:val="left"/>
        <w:rPr>
          <w:szCs w:val="28"/>
          <w:lang w:val="ru-RU"/>
        </w:rPr>
      </w:pPr>
      <w:r>
        <w:rPr>
          <w:szCs w:val="28"/>
          <w:lang w:val="ru-RU"/>
        </w:rPr>
        <w:t>Список с</w:t>
      </w:r>
      <w:r w:rsidR="00EB2ACD">
        <w:rPr>
          <w:szCs w:val="28"/>
          <w:lang w:val="ru-RU"/>
        </w:rPr>
        <w:t>ущност</w:t>
      </w:r>
      <w:r>
        <w:rPr>
          <w:szCs w:val="28"/>
          <w:lang w:val="ru-RU"/>
        </w:rPr>
        <w:t>ей</w:t>
      </w:r>
      <w:r w:rsidR="00EB2ACD">
        <w:rPr>
          <w:szCs w:val="28"/>
          <w:lang w:val="ru-RU"/>
        </w:rPr>
        <w:t xml:space="preserve"> и </w:t>
      </w:r>
      <w:r>
        <w:rPr>
          <w:szCs w:val="28"/>
          <w:lang w:val="ru-RU"/>
        </w:rPr>
        <w:t>их краткое описание</w:t>
      </w:r>
      <w:r w:rsidR="00EB2ACD">
        <w:rPr>
          <w:szCs w:val="28"/>
          <w:lang w:val="ru-RU"/>
        </w:rPr>
        <w:t xml:space="preserve"> представлено в</w:t>
      </w:r>
      <w:r>
        <w:rPr>
          <w:szCs w:val="28"/>
          <w:lang w:val="ru-RU"/>
        </w:rPr>
        <w:t xml:space="preserve"> </w:t>
      </w:r>
      <w:r w:rsidR="00EB2ACD">
        <w:rPr>
          <w:szCs w:val="28"/>
          <w:lang w:val="ru-RU"/>
        </w:rPr>
        <w:t>таблице 1.</w:t>
      </w:r>
    </w:p>
    <w:p w14:paraId="06FEA9D6" w14:textId="0E566935" w:rsidR="00EB2ACD" w:rsidRDefault="00EB2ACD" w:rsidP="002A1E09">
      <w:pPr>
        <w:spacing w:before="240" w:line="360" w:lineRule="auto"/>
        <w:ind w:firstLine="708"/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Таблица 1 </w:t>
      </w:r>
      <w:r w:rsidR="002A1E09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="002A1E09">
        <w:rPr>
          <w:szCs w:val="28"/>
          <w:lang w:val="ru-RU"/>
        </w:rPr>
        <w:t>Список сущностей веб-приложения</w:t>
      </w:r>
    </w:p>
    <w:tbl>
      <w:tblPr>
        <w:tblStyle w:val="af6"/>
        <w:tblW w:w="0" w:type="auto"/>
        <w:tblInd w:w="424" w:type="dxa"/>
        <w:tblLook w:val="04A0" w:firstRow="1" w:lastRow="0" w:firstColumn="1" w:lastColumn="0" w:noHBand="0" w:noVBand="1"/>
      </w:tblPr>
      <w:tblGrid>
        <w:gridCol w:w="2378"/>
        <w:gridCol w:w="6945"/>
      </w:tblGrid>
      <w:tr w:rsidR="002A1E09" w14:paraId="643AF8D2" w14:textId="77777777" w:rsidTr="002A1E09">
        <w:trPr>
          <w:trHeight w:val="399"/>
        </w:trPr>
        <w:tc>
          <w:tcPr>
            <w:tcW w:w="2378" w:type="dxa"/>
          </w:tcPr>
          <w:p w14:paraId="01C648CC" w14:textId="42F1B981" w:rsidR="002A1E09" w:rsidRDefault="002A1E09" w:rsidP="002A1E09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Наименование</w:t>
            </w:r>
          </w:p>
        </w:tc>
        <w:tc>
          <w:tcPr>
            <w:tcW w:w="6945" w:type="dxa"/>
          </w:tcPr>
          <w:p w14:paraId="2EE36233" w14:textId="5974E2BB" w:rsidR="002A1E09" w:rsidRDefault="00FD2E09" w:rsidP="002A1E09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 сущности</w:t>
            </w:r>
          </w:p>
        </w:tc>
      </w:tr>
      <w:tr w:rsidR="002A1E09" w14:paraId="45C93C81" w14:textId="77777777" w:rsidTr="002A1E09">
        <w:tc>
          <w:tcPr>
            <w:tcW w:w="2378" w:type="dxa"/>
          </w:tcPr>
          <w:p w14:paraId="45688D45" w14:textId="3E9834D1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clients</w:t>
            </w:r>
          </w:p>
        </w:tc>
        <w:tc>
          <w:tcPr>
            <w:tcW w:w="6945" w:type="dxa"/>
          </w:tcPr>
          <w:p w14:paraId="57006901" w14:textId="4517A724" w:rsid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информацию о клиентах</w:t>
            </w:r>
          </w:p>
        </w:tc>
      </w:tr>
      <w:tr w:rsidR="002A1E09" w14:paraId="73BD04AC" w14:textId="77777777" w:rsidTr="002A1E09">
        <w:tc>
          <w:tcPr>
            <w:tcW w:w="2378" w:type="dxa"/>
          </w:tcPr>
          <w:p w14:paraId="54230557" w14:textId="6AB71CA8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orders</w:t>
            </w:r>
          </w:p>
        </w:tc>
        <w:tc>
          <w:tcPr>
            <w:tcW w:w="6945" w:type="dxa"/>
          </w:tcPr>
          <w:p w14:paraId="5E90CAB2" w14:textId="65F96FB2" w:rsidR="002A1E09" w:rsidRDefault="002A1E09" w:rsidP="002A1E09">
            <w:pPr>
              <w:spacing w:line="360" w:lineRule="auto"/>
              <w:ind w:right="28"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информацию о заказах</w:t>
            </w:r>
          </w:p>
        </w:tc>
      </w:tr>
      <w:tr w:rsidR="002A1E09" w14:paraId="34F11A1A" w14:textId="77777777" w:rsidTr="002A1E09">
        <w:tc>
          <w:tcPr>
            <w:tcW w:w="2378" w:type="dxa"/>
          </w:tcPr>
          <w:p w14:paraId="35693DE9" w14:textId="415E90B8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products</w:t>
            </w:r>
          </w:p>
        </w:tc>
        <w:tc>
          <w:tcPr>
            <w:tcW w:w="6945" w:type="dxa"/>
          </w:tcPr>
          <w:p w14:paraId="2178DE33" w14:textId="1EA3B976" w:rsid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информацию о товарах</w:t>
            </w:r>
          </w:p>
        </w:tc>
      </w:tr>
      <w:tr w:rsidR="002A1E09" w14:paraId="60EF75A8" w14:textId="77777777" w:rsidTr="002A1E09">
        <w:tc>
          <w:tcPr>
            <w:tcW w:w="2378" w:type="dxa"/>
          </w:tcPr>
          <w:p w14:paraId="20832D8A" w14:textId="5F1F6469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orders_items</w:t>
            </w:r>
            <w:proofErr w:type="spellEnd"/>
          </w:p>
        </w:tc>
        <w:tc>
          <w:tcPr>
            <w:tcW w:w="6945" w:type="dxa"/>
          </w:tcPr>
          <w:p w14:paraId="6376D5A8" w14:textId="0BC8C444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информацию о заказанных товарах</w:t>
            </w:r>
          </w:p>
        </w:tc>
      </w:tr>
      <w:tr w:rsidR="002A1E09" w14:paraId="33A72044" w14:textId="77777777" w:rsidTr="002A1E09">
        <w:tc>
          <w:tcPr>
            <w:tcW w:w="2378" w:type="dxa"/>
          </w:tcPr>
          <w:p w14:paraId="5D818FE3" w14:textId="5F2A431A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categories</w:t>
            </w:r>
          </w:p>
        </w:tc>
        <w:tc>
          <w:tcPr>
            <w:tcW w:w="6945" w:type="dxa"/>
          </w:tcPr>
          <w:p w14:paraId="4E79D9D8" w14:textId="5368B2AA" w:rsid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информацию о категориях товаров</w:t>
            </w:r>
          </w:p>
        </w:tc>
      </w:tr>
      <w:tr w:rsidR="002A1E09" w14:paraId="495E7971" w14:textId="77777777" w:rsidTr="002A1E09">
        <w:tc>
          <w:tcPr>
            <w:tcW w:w="2378" w:type="dxa"/>
          </w:tcPr>
          <w:p w14:paraId="2D8DA0A7" w14:textId="6B5F419C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statuses</w:t>
            </w:r>
          </w:p>
        </w:tc>
        <w:tc>
          <w:tcPr>
            <w:tcW w:w="6945" w:type="dxa"/>
          </w:tcPr>
          <w:p w14:paraId="2D58F93E" w14:textId="67873F60" w:rsid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информацию о статусах заказов</w:t>
            </w:r>
          </w:p>
        </w:tc>
      </w:tr>
      <w:tr w:rsidR="002A1E09" w14:paraId="73806C09" w14:textId="77777777" w:rsidTr="002A1E09">
        <w:tc>
          <w:tcPr>
            <w:tcW w:w="2378" w:type="dxa"/>
          </w:tcPr>
          <w:p w14:paraId="4865CD8D" w14:textId="58D6BBA8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admins</w:t>
            </w:r>
          </w:p>
        </w:tc>
        <w:tc>
          <w:tcPr>
            <w:tcW w:w="6945" w:type="dxa"/>
          </w:tcPr>
          <w:p w14:paraId="048B6A7A" w14:textId="7DCBB72B" w:rsid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информацию об администраторах</w:t>
            </w:r>
          </w:p>
        </w:tc>
      </w:tr>
    </w:tbl>
    <w:p w14:paraId="240EDD96" w14:textId="42F82DBB" w:rsidR="002A1E09" w:rsidRDefault="002A1E09" w:rsidP="002A1E09">
      <w:pPr>
        <w:spacing w:before="240" w:line="360" w:lineRule="auto"/>
        <w:ind w:left="284" w:firstLine="424"/>
        <w:jc w:val="left"/>
        <w:rPr>
          <w:szCs w:val="28"/>
          <w:lang w:val="ru-RU"/>
        </w:rPr>
      </w:pPr>
      <w:r>
        <w:rPr>
          <w:szCs w:val="28"/>
          <w:lang w:val="ru-RU"/>
        </w:rPr>
        <w:lastRenderedPageBreak/>
        <w:t>Продолжение таблицы 1</w:t>
      </w:r>
    </w:p>
    <w:tbl>
      <w:tblPr>
        <w:tblStyle w:val="af6"/>
        <w:tblW w:w="0" w:type="auto"/>
        <w:tblInd w:w="284" w:type="dxa"/>
        <w:tblLook w:val="04A0" w:firstRow="1" w:lastRow="0" w:firstColumn="1" w:lastColumn="0" w:noHBand="0" w:noVBand="1"/>
      </w:tblPr>
      <w:tblGrid>
        <w:gridCol w:w="2376"/>
        <w:gridCol w:w="7087"/>
      </w:tblGrid>
      <w:tr w:rsidR="002A1E09" w14:paraId="6B9C37FC" w14:textId="77777777" w:rsidTr="00F913C8">
        <w:tc>
          <w:tcPr>
            <w:tcW w:w="2376" w:type="dxa"/>
            <w:shd w:val="clear" w:color="auto" w:fill="auto"/>
          </w:tcPr>
          <w:p w14:paraId="5BBB22E0" w14:textId="210DCF66" w:rsidR="002A1E09" w:rsidRDefault="002A1E09" w:rsidP="002A1E09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Наименование</w:t>
            </w:r>
          </w:p>
        </w:tc>
        <w:tc>
          <w:tcPr>
            <w:tcW w:w="7087" w:type="dxa"/>
            <w:shd w:val="clear" w:color="auto" w:fill="auto"/>
          </w:tcPr>
          <w:p w14:paraId="3535CA3C" w14:textId="65B13D66" w:rsidR="002A1E09" w:rsidRDefault="002A1E09" w:rsidP="002A1E09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Применение</w:t>
            </w:r>
          </w:p>
        </w:tc>
      </w:tr>
      <w:tr w:rsidR="002A1E09" w14:paraId="5A0BCF52" w14:textId="77777777" w:rsidTr="00F913C8">
        <w:tc>
          <w:tcPr>
            <w:tcW w:w="2376" w:type="dxa"/>
            <w:shd w:val="clear" w:color="auto" w:fill="auto"/>
          </w:tcPr>
          <w:p w14:paraId="631CB6BB" w14:textId="55FCD731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countries</w:t>
            </w:r>
          </w:p>
        </w:tc>
        <w:tc>
          <w:tcPr>
            <w:tcW w:w="7087" w:type="dxa"/>
            <w:shd w:val="clear" w:color="auto" w:fill="auto"/>
          </w:tcPr>
          <w:p w14:paraId="5F9B0B42" w14:textId="38250374" w:rsid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информацию о странах</w:t>
            </w:r>
          </w:p>
        </w:tc>
      </w:tr>
      <w:tr w:rsidR="002A1E09" w14:paraId="3CD54B41" w14:textId="77777777" w:rsidTr="00F913C8">
        <w:tc>
          <w:tcPr>
            <w:tcW w:w="2376" w:type="dxa"/>
            <w:shd w:val="clear" w:color="auto" w:fill="auto"/>
          </w:tcPr>
          <w:p w14:paraId="6C9AD88C" w14:textId="2313F613" w:rsidR="002A1E09" w:rsidRP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business</w:t>
            </w:r>
          </w:p>
        </w:tc>
        <w:tc>
          <w:tcPr>
            <w:tcW w:w="7087" w:type="dxa"/>
            <w:shd w:val="clear" w:color="auto" w:fill="auto"/>
          </w:tcPr>
          <w:p w14:paraId="0B725937" w14:textId="039CFB45" w:rsidR="002A1E09" w:rsidRDefault="002A1E09" w:rsidP="002A1E09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информацию о веб-приложении</w:t>
            </w:r>
          </w:p>
        </w:tc>
      </w:tr>
    </w:tbl>
    <w:p w14:paraId="5BCA27AA" w14:textId="1BCBE89C" w:rsidR="0035773C" w:rsidRPr="004B198C" w:rsidRDefault="0035773C" w:rsidP="00FD2E09">
      <w:pPr>
        <w:spacing w:before="240"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>Набор</w:t>
      </w:r>
      <w:r w:rsidR="004B198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и подробное описание</w:t>
      </w:r>
      <w:r w:rsidR="004B198C">
        <w:rPr>
          <w:szCs w:val="28"/>
          <w:lang w:val="ru-RU"/>
        </w:rPr>
        <w:t xml:space="preserve"> свойств сущностей</w:t>
      </w:r>
      <w:r>
        <w:rPr>
          <w:szCs w:val="28"/>
          <w:lang w:val="ru-RU"/>
        </w:rPr>
        <w:t xml:space="preserve"> представлено в таблицах 2-1</w:t>
      </w:r>
      <w:r w:rsidR="00DB584A">
        <w:rPr>
          <w:szCs w:val="28"/>
          <w:lang w:val="ru-RU"/>
        </w:rPr>
        <w:t>0</w:t>
      </w:r>
      <w:r>
        <w:rPr>
          <w:szCs w:val="28"/>
          <w:lang w:val="ru-RU"/>
        </w:rPr>
        <w:t>.</w:t>
      </w:r>
    </w:p>
    <w:p w14:paraId="7BE3BD07" w14:textId="42A8D04D" w:rsidR="0035773C" w:rsidRDefault="0035773C" w:rsidP="00DB584A">
      <w:pPr>
        <w:spacing w:before="240" w:line="360" w:lineRule="auto"/>
        <w:ind w:left="284" w:right="369" w:firstLine="709"/>
        <w:rPr>
          <w:szCs w:val="28"/>
          <w:lang w:val="en-US"/>
        </w:rPr>
      </w:pPr>
      <w:r>
        <w:rPr>
          <w:szCs w:val="28"/>
          <w:lang w:val="ru-RU"/>
        </w:rPr>
        <w:t>Таблица 2 – Сущность «</w:t>
      </w:r>
      <w:r>
        <w:rPr>
          <w:szCs w:val="28"/>
          <w:lang w:val="en-US"/>
        </w:rPr>
        <w:t>clients</w:t>
      </w:r>
      <w:r>
        <w:rPr>
          <w:szCs w:val="28"/>
          <w:lang w:val="ru-RU"/>
        </w:rPr>
        <w:t>»</w:t>
      </w:r>
    </w:p>
    <w:tbl>
      <w:tblPr>
        <w:tblStyle w:val="af6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1783"/>
        <w:gridCol w:w="2895"/>
        <w:gridCol w:w="2409"/>
        <w:gridCol w:w="2268"/>
      </w:tblGrid>
      <w:tr w:rsidR="004B198C" w14:paraId="2DF784CB" w14:textId="77777777" w:rsidTr="004B198C">
        <w:tc>
          <w:tcPr>
            <w:tcW w:w="1783" w:type="dxa"/>
          </w:tcPr>
          <w:p w14:paraId="20ECC121" w14:textId="2DCBAAB2" w:rsidR="0035773C" w:rsidRPr="0035773C" w:rsidRDefault="0035773C" w:rsidP="004B198C">
            <w:pPr>
              <w:spacing w:line="276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Атрибут</w:t>
            </w:r>
          </w:p>
        </w:tc>
        <w:tc>
          <w:tcPr>
            <w:tcW w:w="2895" w:type="dxa"/>
          </w:tcPr>
          <w:p w14:paraId="35B9C443" w14:textId="2D1D9D01" w:rsidR="0035773C" w:rsidRPr="0035773C" w:rsidRDefault="0035773C" w:rsidP="004B198C">
            <w:pPr>
              <w:spacing w:line="276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  <w:tc>
          <w:tcPr>
            <w:tcW w:w="2409" w:type="dxa"/>
          </w:tcPr>
          <w:p w14:paraId="32AB1DCD" w14:textId="64133F54" w:rsidR="0035773C" w:rsidRPr="0035773C" w:rsidRDefault="0035773C" w:rsidP="004B198C">
            <w:pPr>
              <w:spacing w:line="276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2268" w:type="dxa"/>
          </w:tcPr>
          <w:p w14:paraId="69A304AE" w14:textId="722AE856" w:rsidR="0035773C" w:rsidRPr="0035773C" w:rsidRDefault="0035773C" w:rsidP="004B198C">
            <w:pPr>
              <w:spacing w:line="276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4B198C" w14:paraId="4107046A" w14:textId="77777777" w:rsidTr="004B198C">
        <w:tc>
          <w:tcPr>
            <w:tcW w:w="1783" w:type="dxa"/>
          </w:tcPr>
          <w:p w14:paraId="0BAE23B6" w14:textId="6862DED6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895" w:type="dxa"/>
          </w:tcPr>
          <w:p w14:paraId="329CA6EE" w14:textId="340BB6E6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пользователя</w:t>
            </w:r>
          </w:p>
        </w:tc>
        <w:tc>
          <w:tcPr>
            <w:tcW w:w="2409" w:type="dxa"/>
          </w:tcPr>
          <w:p w14:paraId="3EBCB993" w14:textId="6A4D982F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268" w:type="dxa"/>
          </w:tcPr>
          <w:p w14:paraId="20DE3144" w14:textId="77777777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Первичный ключ.</w:t>
            </w:r>
          </w:p>
          <w:p w14:paraId="69281052" w14:textId="2D7FF4C7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4B198C" w14:paraId="7D9E4818" w14:textId="77777777" w:rsidTr="004B198C">
        <w:tc>
          <w:tcPr>
            <w:tcW w:w="1783" w:type="dxa"/>
          </w:tcPr>
          <w:p w14:paraId="45411C31" w14:textId="4866807D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2895" w:type="dxa"/>
          </w:tcPr>
          <w:p w14:paraId="6DE35ACA" w14:textId="1F5C121B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Имя пользователя</w:t>
            </w:r>
          </w:p>
        </w:tc>
        <w:tc>
          <w:tcPr>
            <w:tcW w:w="2409" w:type="dxa"/>
          </w:tcPr>
          <w:p w14:paraId="461EF32A" w14:textId="11BB9CC3" w:rsidR="004B198C" w:rsidRP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(150)</w:t>
            </w:r>
          </w:p>
        </w:tc>
        <w:tc>
          <w:tcPr>
            <w:tcW w:w="2268" w:type="dxa"/>
          </w:tcPr>
          <w:p w14:paraId="2C636ECC" w14:textId="3A825275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30913C74" w14:textId="77777777" w:rsidTr="004B198C">
        <w:tc>
          <w:tcPr>
            <w:tcW w:w="1783" w:type="dxa"/>
          </w:tcPr>
          <w:p w14:paraId="3C40C591" w14:textId="2A2F4F5B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895" w:type="dxa"/>
          </w:tcPr>
          <w:p w14:paraId="1BE82777" w14:textId="74041CB7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Фамилия пользователя</w:t>
            </w:r>
          </w:p>
        </w:tc>
        <w:tc>
          <w:tcPr>
            <w:tcW w:w="2409" w:type="dxa"/>
          </w:tcPr>
          <w:p w14:paraId="343EC743" w14:textId="7DE57EEA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 w:rsidRPr="004B198C">
              <w:rPr>
                <w:szCs w:val="28"/>
                <w:lang w:val="en-US"/>
              </w:rPr>
              <w:t>varchar</w:t>
            </w:r>
            <w:r>
              <w:rPr>
                <w:szCs w:val="28"/>
                <w:lang w:val="en-US"/>
              </w:rPr>
              <w:t xml:space="preserve"> </w:t>
            </w:r>
            <w:r w:rsidRPr="004B198C">
              <w:rPr>
                <w:szCs w:val="28"/>
                <w:lang w:val="en-US"/>
              </w:rPr>
              <w:t>(150)</w:t>
            </w:r>
          </w:p>
        </w:tc>
        <w:tc>
          <w:tcPr>
            <w:tcW w:w="2268" w:type="dxa"/>
          </w:tcPr>
          <w:p w14:paraId="676F36AB" w14:textId="42491219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5B05132F" w14:textId="77777777" w:rsidTr="004B198C">
        <w:tc>
          <w:tcPr>
            <w:tcW w:w="1783" w:type="dxa"/>
          </w:tcPr>
          <w:p w14:paraId="4EC8EB0F" w14:textId="5CCE7D55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address_1</w:t>
            </w:r>
          </w:p>
        </w:tc>
        <w:tc>
          <w:tcPr>
            <w:tcW w:w="2895" w:type="dxa"/>
          </w:tcPr>
          <w:p w14:paraId="0CEE6BC7" w14:textId="78AB1299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Адрес проживания</w:t>
            </w:r>
          </w:p>
        </w:tc>
        <w:tc>
          <w:tcPr>
            <w:tcW w:w="2409" w:type="dxa"/>
          </w:tcPr>
          <w:p w14:paraId="31A97627" w14:textId="68D3B284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(255)</w:t>
            </w:r>
          </w:p>
        </w:tc>
        <w:tc>
          <w:tcPr>
            <w:tcW w:w="2268" w:type="dxa"/>
          </w:tcPr>
          <w:p w14:paraId="4D268D3C" w14:textId="1C04F44F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16E95C9F" w14:textId="77777777" w:rsidTr="004B198C">
        <w:tc>
          <w:tcPr>
            <w:tcW w:w="1783" w:type="dxa"/>
          </w:tcPr>
          <w:p w14:paraId="6CBDCA7D" w14:textId="55F566ED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address_2</w:t>
            </w:r>
          </w:p>
        </w:tc>
        <w:tc>
          <w:tcPr>
            <w:tcW w:w="2895" w:type="dxa"/>
          </w:tcPr>
          <w:p w14:paraId="480E0423" w14:textId="4CE2ADC9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Дополнительный адрес проживания</w:t>
            </w:r>
          </w:p>
        </w:tc>
        <w:tc>
          <w:tcPr>
            <w:tcW w:w="2409" w:type="dxa"/>
          </w:tcPr>
          <w:p w14:paraId="5CC18DC0" w14:textId="3A5D7661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 w:rsidRPr="004B198C">
              <w:rPr>
                <w:szCs w:val="28"/>
                <w:lang w:val="en-US"/>
              </w:rPr>
              <w:t>varchar</w:t>
            </w:r>
            <w:r>
              <w:rPr>
                <w:szCs w:val="28"/>
                <w:lang w:val="en-US"/>
              </w:rPr>
              <w:t xml:space="preserve"> </w:t>
            </w:r>
            <w:r w:rsidRPr="004B198C">
              <w:rPr>
                <w:szCs w:val="28"/>
                <w:lang w:val="en-US"/>
              </w:rPr>
              <w:t>(255)</w:t>
            </w:r>
          </w:p>
        </w:tc>
        <w:tc>
          <w:tcPr>
            <w:tcW w:w="2268" w:type="dxa"/>
          </w:tcPr>
          <w:p w14:paraId="0867F331" w14:textId="198B7B58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662B55E6" w14:textId="77777777" w:rsidTr="004B198C">
        <w:tc>
          <w:tcPr>
            <w:tcW w:w="1783" w:type="dxa"/>
          </w:tcPr>
          <w:p w14:paraId="1192ED9F" w14:textId="6D18AD08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city</w:t>
            </w:r>
          </w:p>
        </w:tc>
        <w:tc>
          <w:tcPr>
            <w:tcW w:w="2895" w:type="dxa"/>
          </w:tcPr>
          <w:p w14:paraId="4CB2A688" w14:textId="66B2F0AF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Город проживания</w:t>
            </w:r>
          </w:p>
        </w:tc>
        <w:tc>
          <w:tcPr>
            <w:tcW w:w="2409" w:type="dxa"/>
          </w:tcPr>
          <w:p w14:paraId="7CAB8AF7" w14:textId="4384A1D9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 w:rsidRPr="004B198C">
              <w:rPr>
                <w:szCs w:val="28"/>
                <w:lang w:val="en-US"/>
              </w:rPr>
              <w:t>varchar</w:t>
            </w:r>
            <w:r>
              <w:rPr>
                <w:szCs w:val="28"/>
                <w:lang w:val="en-US"/>
              </w:rPr>
              <w:t xml:space="preserve"> </w:t>
            </w:r>
            <w:r w:rsidRPr="004B198C">
              <w:rPr>
                <w:szCs w:val="28"/>
                <w:lang w:val="en-US"/>
              </w:rPr>
              <w:t>(255)</w:t>
            </w:r>
          </w:p>
        </w:tc>
        <w:tc>
          <w:tcPr>
            <w:tcW w:w="2268" w:type="dxa"/>
          </w:tcPr>
          <w:p w14:paraId="5BFF2495" w14:textId="4478449D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40ABACB6" w14:textId="77777777" w:rsidTr="004B198C">
        <w:tc>
          <w:tcPr>
            <w:tcW w:w="1783" w:type="dxa"/>
          </w:tcPr>
          <w:p w14:paraId="278B365E" w14:textId="79C84F40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state</w:t>
            </w:r>
          </w:p>
        </w:tc>
        <w:tc>
          <w:tcPr>
            <w:tcW w:w="2895" w:type="dxa"/>
          </w:tcPr>
          <w:p w14:paraId="22B17783" w14:textId="149536C0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Область </w:t>
            </w:r>
          </w:p>
        </w:tc>
        <w:tc>
          <w:tcPr>
            <w:tcW w:w="2409" w:type="dxa"/>
          </w:tcPr>
          <w:p w14:paraId="0D429B62" w14:textId="6366F201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 w:rsidRPr="004B198C">
              <w:rPr>
                <w:szCs w:val="28"/>
                <w:lang w:val="en-US"/>
              </w:rPr>
              <w:t>varchar</w:t>
            </w:r>
            <w:r>
              <w:rPr>
                <w:szCs w:val="28"/>
                <w:lang w:val="en-US"/>
              </w:rPr>
              <w:t xml:space="preserve"> </w:t>
            </w:r>
            <w:r w:rsidRPr="004B198C">
              <w:rPr>
                <w:szCs w:val="28"/>
                <w:lang w:val="en-US"/>
              </w:rPr>
              <w:t>(255)</w:t>
            </w:r>
          </w:p>
        </w:tc>
        <w:tc>
          <w:tcPr>
            <w:tcW w:w="2268" w:type="dxa"/>
          </w:tcPr>
          <w:p w14:paraId="4F4FBA52" w14:textId="52570278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43F658DF" w14:textId="77777777" w:rsidTr="004B198C">
        <w:tc>
          <w:tcPr>
            <w:tcW w:w="1783" w:type="dxa"/>
          </w:tcPr>
          <w:p w14:paraId="0FEB90AF" w14:textId="3B6217D3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post_code</w:t>
            </w:r>
            <w:proofErr w:type="spellEnd"/>
          </w:p>
        </w:tc>
        <w:tc>
          <w:tcPr>
            <w:tcW w:w="2895" w:type="dxa"/>
          </w:tcPr>
          <w:p w14:paraId="5B1A32B5" w14:textId="3D38DCB5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Почтовый индекс</w:t>
            </w:r>
          </w:p>
        </w:tc>
        <w:tc>
          <w:tcPr>
            <w:tcW w:w="2409" w:type="dxa"/>
          </w:tcPr>
          <w:p w14:paraId="17183F3F" w14:textId="780C35E5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(10)</w:t>
            </w:r>
          </w:p>
        </w:tc>
        <w:tc>
          <w:tcPr>
            <w:tcW w:w="2268" w:type="dxa"/>
          </w:tcPr>
          <w:p w14:paraId="183F002C" w14:textId="4BDA9866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49713664" w14:textId="77777777" w:rsidTr="004B198C">
        <w:tc>
          <w:tcPr>
            <w:tcW w:w="1783" w:type="dxa"/>
          </w:tcPr>
          <w:p w14:paraId="077F4181" w14:textId="4977EA8A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country</w:t>
            </w:r>
          </w:p>
        </w:tc>
        <w:tc>
          <w:tcPr>
            <w:tcW w:w="2895" w:type="dxa"/>
          </w:tcPr>
          <w:p w14:paraId="3800A26B" w14:textId="0674B1FE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Страна проживания</w:t>
            </w:r>
          </w:p>
        </w:tc>
        <w:tc>
          <w:tcPr>
            <w:tcW w:w="2409" w:type="dxa"/>
          </w:tcPr>
          <w:p w14:paraId="0B63B153" w14:textId="4FD84C25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268" w:type="dxa"/>
          </w:tcPr>
          <w:p w14:paraId="2D602472" w14:textId="77777777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Внешний ключ.</w:t>
            </w:r>
          </w:p>
          <w:p w14:paraId="0A967773" w14:textId="2B764206" w:rsidR="004B198C" w:rsidRP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4B198C" w14:paraId="6929DBA2" w14:textId="77777777" w:rsidTr="004B198C">
        <w:tc>
          <w:tcPr>
            <w:tcW w:w="1783" w:type="dxa"/>
          </w:tcPr>
          <w:p w14:paraId="000C2607" w14:textId="3C085600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2895" w:type="dxa"/>
          </w:tcPr>
          <w:p w14:paraId="6D1B919D" w14:textId="7B208CD4" w:rsidR="004B198C" w:rsidRP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Электронная почта</w:t>
            </w:r>
          </w:p>
        </w:tc>
        <w:tc>
          <w:tcPr>
            <w:tcW w:w="2409" w:type="dxa"/>
          </w:tcPr>
          <w:p w14:paraId="55AE2148" w14:textId="2E6C80FF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 w:rsidRPr="004B198C">
              <w:rPr>
                <w:szCs w:val="28"/>
                <w:lang w:val="en-US"/>
              </w:rPr>
              <w:t>varchar</w:t>
            </w:r>
            <w:r>
              <w:rPr>
                <w:szCs w:val="28"/>
                <w:lang w:val="en-US"/>
              </w:rPr>
              <w:t xml:space="preserve"> </w:t>
            </w:r>
            <w:r w:rsidRPr="004B198C">
              <w:rPr>
                <w:szCs w:val="28"/>
                <w:lang w:val="en-US"/>
              </w:rPr>
              <w:t>(255)</w:t>
            </w:r>
          </w:p>
        </w:tc>
        <w:tc>
          <w:tcPr>
            <w:tcW w:w="2268" w:type="dxa"/>
          </w:tcPr>
          <w:p w14:paraId="143FA857" w14:textId="00DCF3DF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729E7307" w14:textId="77777777" w:rsidTr="004B198C">
        <w:tc>
          <w:tcPr>
            <w:tcW w:w="1783" w:type="dxa"/>
          </w:tcPr>
          <w:p w14:paraId="4F458049" w14:textId="4D0E6E25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password</w:t>
            </w:r>
          </w:p>
        </w:tc>
        <w:tc>
          <w:tcPr>
            <w:tcW w:w="2895" w:type="dxa"/>
          </w:tcPr>
          <w:p w14:paraId="385745CA" w14:textId="3DA4628D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Пароль</w:t>
            </w:r>
          </w:p>
        </w:tc>
        <w:tc>
          <w:tcPr>
            <w:tcW w:w="2409" w:type="dxa"/>
          </w:tcPr>
          <w:p w14:paraId="071D24FD" w14:textId="1E05E516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 w:rsidRPr="004B198C">
              <w:rPr>
                <w:szCs w:val="28"/>
                <w:lang w:val="en-US"/>
              </w:rPr>
              <w:t>varchar</w:t>
            </w:r>
            <w:r>
              <w:rPr>
                <w:szCs w:val="28"/>
                <w:lang w:val="en-US"/>
              </w:rPr>
              <w:t xml:space="preserve"> </w:t>
            </w:r>
            <w:r w:rsidRPr="004B198C">
              <w:rPr>
                <w:szCs w:val="28"/>
                <w:lang w:val="en-US"/>
              </w:rPr>
              <w:t>(255)</w:t>
            </w:r>
          </w:p>
        </w:tc>
        <w:tc>
          <w:tcPr>
            <w:tcW w:w="2268" w:type="dxa"/>
          </w:tcPr>
          <w:p w14:paraId="04209FC8" w14:textId="1CEBDA09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31B0BD59" w14:textId="77777777" w:rsidTr="004B198C">
        <w:tc>
          <w:tcPr>
            <w:tcW w:w="1783" w:type="dxa"/>
          </w:tcPr>
          <w:p w14:paraId="34313AD4" w14:textId="66657E48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2895" w:type="dxa"/>
          </w:tcPr>
          <w:p w14:paraId="5FAAB979" w14:textId="5EAA7FCC" w:rsidR="004B198C" w:rsidRPr="0035773C" w:rsidRDefault="004B198C" w:rsidP="004B198C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Дата регистрации</w:t>
            </w:r>
          </w:p>
        </w:tc>
        <w:tc>
          <w:tcPr>
            <w:tcW w:w="2409" w:type="dxa"/>
          </w:tcPr>
          <w:p w14:paraId="339A2FDC" w14:textId="1BA1CD6B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datetime</w:t>
            </w:r>
          </w:p>
        </w:tc>
        <w:tc>
          <w:tcPr>
            <w:tcW w:w="2268" w:type="dxa"/>
          </w:tcPr>
          <w:p w14:paraId="3D2AE570" w14:textId="0ADEB234" w:rsidR="004B198C" w:rsidRDefault="004B198C" w:rsidP="004B198C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  <w:tr w:rsidR="004B198C" w14:paraId="624846B3" w14:textId="77777777" w:rsidTr="004B198C">
        <w:tc>
          <w:tcPr>
            <w:tcW w:w="1783" w:type="dxa"/>
          </w:tcPr>
          <w:p w14:paraId="1EE7049D" w14:textId="4DF5A7AD" w:rsidR="004B198C" w:rsidRDefault="004B198C" w:rsidP="004B198C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active</w:t>
            </w:r>
          </w:p>
        </w:tc>
        <w:tc>
          <w:tcPr>
            <w:tcW w:w="2895" w:type="dxa"/>
          </w:tcPr>
          <w:p w14:paraId="1FA8B269" w14:textId="642E6745" w:rsidR="004B198C" w:rsidRPr="0035773C" w:rsidRDefault="004B198C" w:rsidP="004B198C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Флаг активации аккаунта</w:t>
            </w:r>
          </w:p>
        </w:tc>
        <w:tc>
          <w:tcPr>
            <w:tcW w:w="2409" w:type="dxa"/>
          </w:tcPr>
          <w:p w14:paraId="25D1228A" w14:textId="6AAB1CCC" w:rsidR="004B198C" w:rsidRDefault="004B198C" w:rsidP="004B198C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tinyint</w:t>
            </w:r>
            <w:proofErr w:type="spellEnd"/>
            <w:r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en-US"/>
              </w:rPr>
              <w:t>(1)</w:t>
            </w:r>
          </w:p>
        </w:tc>
        <w:tc>
          <w:tcPr>
            <w:tcW w:w="2268" w:type="dxa"/>
          </w:tcPr>
          <w:p w14:paraId="6326CB0B" w14:textId="2E666941" w:rsidR="004B198C" w:rsidRPr="004B198C" w:rsidRDefault="004B198C" w:rsidP="004B198C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Не обязательное</w:t>
            </w:r>
          </w:p>
        </w:tc>
      </w:tr>
      <w:tr w:rsidR="004B198C" w14:paraId="03E3B3E6" w14:textId="77777777" w:rsidTr="004B198C">
        <w:tc>
          <w:tcPr>
            <w:tcW w:w="1783" w:type="dxa"/>
          </w:tcPr>
          <w:p w14:paraId="60BB4780" w14:textId="633CB095" w:rsidR="004B198C" w:rsidRDefault="004B198C" w:rsidP="004B198C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hash</w:t>
            </w:r>
          </w:p>
        </w:tc>
        <w:tc>
          <w:tcPr>
            <w:tcW w:w="2895" w:type="dxa"/>
          </w:tcPr>
          <w:p w14:paraId="0BB2D331" w14:textId="2A4F4143" w:rsidR="004B198C" w:rsidRPr="0035773C" w:rsidRDefault="004B198C" w:rsidP="004B198C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Уникальная хэш-функция</w:t>
            </w:r>
          </w:p>
        </w:tc>
        <w:tc>
          <w:tcPr>
            <w:tcW w:w="2409" w:type="dxa"/>
          </w:tcPr>
          <w:p w14:paraId="665CC289" w14:textId="7830F78D" w:rsidR="004B198C" w:rsidRDefault="004B198C" w:rsidP="004B198C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 w:rsidRPr="004B198C">
              <w:rPr>
                <w:szCs w:val="28"/>
                <w:lang w:val="en-US"/>
              </w:rPr>
              <w:t>varchar</w:t>
            </w:r>
            <w:r>
              <w:rPr>
                <w:szCs w:val="28"/>
                <w:lang w:val="ru-RU"/>
              </w:rPr>
              <w:t xml:space="preserve"> </w:t>
            </w:r>
            <w:r w:rsidRPr="004B198C">
              <w:rPr>
                <w:szCs w:val="28"/>
                <w:lang w:val="en-US"/>
              </w:rPr>
              <w:t>(255)</w:t>
            </w:r>
          </w:p>
        </w:tc>
        <w:tc>
          <w:tcPr>
            <w:tcW w:w="2268" w:type="dxa"/>
          </w:tcPr>
          <w:p w14:paraId="0F9FE368" w14:textId="26149CBA" w:rsidR="004B198C" w:rsidRDefault="004B198C" w:rsidP="004B198C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 w:rsidRPr="004B198C">
              <w:rPr>
                <w:szCs w:val="28"/>
                <w:lang w:val="en-US"/>
              </w:rPr>
              <w:t>Обязательное</w:t>
            </w:r>
            <w:proofErr w:type="spellEnd"/>
          </w:p>
        </w:tc>
      </w:tr>
    </w:tbl>
    <w:p w14:paraId="614BE520" w14:textId="1A5EBF75" w:rsidR="004B198C" w:rsidRDefault="004B198C" w:rsidP="0035773C">
      <w:pPr>
        <w:spacing w:line="360" w:lineRule="auto"/>
        <w:ind w:right="369" w:firstLine="0"/>
        <w:rPr>
          <w:szCs w:val="28"/>
          <w:lang w:val="en-US"/>
        </w:rPr>
      </w:pPr>
    </w:p>
    <w:p w14:paraId="3FE3AA38" w14:textId="77777777" w:rsidR="004B198C" w:rsidRDefault="004B198C">
      <w:pPr>
        <w:ind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56050A08" w14:textId="18D58FAD" w:rsidR="0035773C" w:rsidRDefault="004B198C" w:rsidP="004B198C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Таблица </w:t>
      </w:r>
      <w:r w:rsidR="006A0A6F">
        <w:rPr>
          <w:szCs w:val="28"/>
          <w:lang w:val="ru-RU"/>
        </w:rPr>
        <w:t>3</w:t>
      </w:r>
      <w:r>
        <w:rPr>
          <w:szCs w:val="28"/>
          <w:lang w:val="ru-RU"/>
        </w:rPr>
        <w:t xml:space="preserve"> – Сущность «</w:t>
      </w:r>
      <w:r>
        <w:rPr>
          <w:szCs w:val="28"/>
          <w:lang w:val="en-US"/>
        </w:rPr>
        <w:t>orders</w:t>
      </w:r>
      <w:r>
        <w:rPr>
          <w:szCs w:val="28"/>
          <w:lang w:val="ru-RU"/>
        </w:rPr>
        <w:t>»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2327"/>
        <w:gridCol w:w="2470"/>
        <w:gridCol w:w="2242"/>
        <w:gridCol w:w="2316"/>
      </w:tblGrid>
      <w:tr w:rsidR="006A0A6F" w14:paraId="5F73CFD5" w14:textId="77777777" w:rsidTr="006A0A6F">
        <w:tc>
          <w:tcPr>
            <w:tcW w:w="2327" w:type="dxa"/>
          </w:tcPr>
          <w:p w14:paraId="7C3D98F0" w14:textId="18077AC4" w:rsidR="004B198C" w:rsidRDefault="004B198C" w:rsidP="006A0A6F">
            <w:pPr>
              <w:spacing w:line="276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Атрибут</w:t>
            </w:r>
          </w:p>
        </w:tc>
        <w:tc>
          <w:tcPr>
            <w:tcW w:w="2470" w:type="dxa"/>
          </w:tcPr>
          <w:p w14:paraId="62212C2B" w14:textId="71FD7456" w:rsidR="004B198C" w:rsidRDefault="004B198C" w:rsidP="006A0A6F">
            <w:pPr>
              <w:spacing w:line="276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  <w:tc>
          <w:tcPr>
            <w:tcW w:w="2242" w:type="dxa"/>
          </w:tcPr>
          <w:p w14:paraId="2DA84690" w14:textId="2364FDDB" w:rsidR="004B198C" w:rsidRDefault="004B198C" w:rsidP="006A0A6F">
            <w:pPr>
              <w:spacing w:line="276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2316" w:type="dxa"/>
          </w:tcPr>
          <w:p w14:paraId="2BA7CD18" w14:textId="746B82B6" w:rsidR="004B198C" w:rsidRDefault="004B198C" w:rsidP="006A0A6F">
            <w:pPr>
              <w:spacing w:line="276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6A0A6F" w14:paraId="1155C2E7" w14:textId="77777777" w:rsidTr="006A0A6F">
        <w:tc>
          <w:tcPr>
            <w:tcW w:w="2327" w:type="dxa"/>
          </w:tcPr>
          <w:p w14:paraId="78F90E78" w14:textId="1178F684" w:rsidR="004B198C" w:rsidRP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70" w:type="dxa"/>
          </w:tcPr>
          <w:p w14:paraId="05AD079C" w14:textId="55BA5BD7" w:rsidR="004B198C" w:rsidRP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заказа</w:t>
            </w:r>
          </w:p>
        </w:tc>
        <w:tc>
          <w:tcPr>
            <w:tcW w:w="2242" w:type="dxa"/>
          </w:tcPr>
          <w:p w14:paraId="5A09A271" w14:textId="451C19B3" w:rsidR="004B198C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316" w:type="dxa"/>
          </w:tcPr>
          <w:p w14:paraId="3F6D6B55" w14:textId="77777777" w:rsidR="00B44430" w:rsidRP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Первичный ключ.</w:t>
            </w:r>
          </w:p>
          <w:p w14:paraId="3EA9C0C9" w14:textId="63BB6801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4488AE24" w14:textId="77777777" w:rsidTr="006A0A6F">
        <w:tc>
          <w:tcPr>
            <w:tcW w:w="2327" w:type="dxa"/>
          </w:tcPr>
          <w:p w14:paraId="2222D044" w14:textId="5A4145EC" w:rsidR="004B198C" w:rsidRP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70" w:type="dxa"/>
          </w:tcPr>
          <w:p w14:paraId="2C9C8AF5" w14:textId="4A76C7B5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пользователя</w:t>
            </w:r>
          </w:p>
        </w:tc>
        <w:tc>
          <w:tcPr>
            <w:tcW w:w="2242" w:type="dxa"/>
          </w:tcPr>
          <w:p w14:paraId="0C8BB312" w14:textId="05A127F2" w:rsidR="004B198C" w:rsidRDefault="006A0A6F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proofErr w:type="spellStart"/>
            <w:r w:rsidRPr="006A0A6F">
              <w:rPr>
                <w:szCs w:val="28"/>
                <w:lang w:val="ru-RU"/>
              </w:rPr>
              <w:t>int</w:t>
            </w:r>
            <w:proofErr w:type="spellEnd"/>
            <w:r w:rsidRPr="006A0A6F">
              <w:rPr>
                <w:szCs w:val="28"/>
                <w:lang w:val="ru-RU"/>
              </w:rPr>
              <w:t xml:space="preserve"> (11)</w:t>
            </w:r>
          </w:p>
        </w:tc>
        <w:tc>
          <w:tcPr>
            <w:tcW w:w="2316" w:type="dxa"/>
          </w:tcPr>
          <w:p w14:paraId="4E963EA8" w14:textId="77777777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Внешний ключ.</w:t>
            </w:r>
          </w:p>
          <w:p w14:paraId="666179C0" w14:textId="09056917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62C587E4" w14:textId="77777777" w:rsidTr="006A0A6F">
        <w:tc>
          <w:tcPr>
            <w:tcW w:w="2327" w:type="dxa"/>
          </w:tcPr>
          <w:p w14:paraId="4A8D6A6D" w14:textId="18EBEA5C" w:rsidR="004B198C" w:rsidRP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vat_rate</w:t>
            </w:r>
            <w:proofErr w:type="spellEnd"/>
          </w:p>
        </w:tc>
        <w:tc>
          <w:tcPr>
            <w:tcW w:w="2470" w:type="dxa"/>
          </w:tcPr>
          <w:p w14:paraId="2E38BF26" w14:textId="2B54657A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Процент НДС</w:t>
            </w:r>
          </w:p>
        </w:tc>
        <w:tc>
          <w:tcPr>
            <w:tcW w:w="2242" w:type="dxa"/>
          </w:tcPr>
          <w:p w14:paraId="5209EFB1" w14:textId="19FF5D81" w:rsidR="004B198C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decimal (5,2)</w:t>
            </w:r>
          </w:p>
        </w:tc>
        <w:tc>
          <w:tcPr>
            <w:tcW w:w="2316" w:type="dxa"/>
          </w:tcPr>
          <w:p w14:paraId="623D3FCD" w14:textId="1EA2D49E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7FC120DC" w14:textId="77777777" w:rsidTr="006A0A6F">
        <w:tc>
          <w:tcPr>
            <w:tcW w:w="2327" w:type="dxa"/>
          </w:tcPr>
          <w:p w14:paraId="4EFB2FA9" w14:textId="393DE0AC" w:rsidR="004B198C" w:rsidRP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vat</w:t>
            </w:r>
          </w:p>
        </w:tc>
        <w:tc>
          <w:tcPr>
            <w:tcW w:w="2470" w:type="dxa"/>
          </w:tcPr>
          <w:p w14:paraId="15604D93" w14:textId="7D4D3F4A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Сумма НДС</w:t>
            </w:r>
          </w:p>
        </w:tc>
        <w:tc>
          <w:tcPr>
            <w:tcW w:w="2242" w:type="dxa"/>
          </w:tcPr>
          <w:p w14:paraId="2A8CB873" w14:textId="1C9D716B" w:rsidR="004B198C" w:rsidRDefault="006A0A6F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proofErr w:type="spellStart"/>
            <w:r w:rsidRPr="006A0A6F">
              <w:rPr>
                <w:szCs w:val="28"/>
                <w:lang w:val="ru-RU"/>
              </w:rPr>
              <w:t>decimal</w:t>
            </w:r>
            <w:proofErr w:type="spellEnd"/>
            <w:r w:rsidRPr="006A0A6F">
              <w:rPr>
                <w:szCs w:val="28"/>
                <w:lang w:val="ru-RU"/>
              </w:rPr>
              <w:t xml:space="preserve"> (</w:t>
            </w:r>
            <w:r>
              <w:rPr>
                <w:szCs w:val="28"/>
                <w:lang w:val="en-US"/>
              </w:rPr>
              <w:t>8</w:t>
            </w:r>
            <w:r w:rsidRPr="006A0A6F">
              <w:rPr>
                <w:szCs w:val="28"/>
                <w:lang w:val="ru-RU"/>
              </w:rPr>
              <w:t>,2)</w:t>
            </w:r>
          </w:p>
        </w:tc>
        <w:tc>
          <w:tcPr>
            <w:tcW w:w="2316" w:type="dxa"/>
          </w:tcPr>
          <w:p w14:paraId="738CE885" w14:textId="53EC9F58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2FC7911D" w14:textId="77777777" w:rsidTr="006A0A6F">
        <w:tc>
          <w:tcPr>
            <w:tcW w:w="2327" w:type="dxa"/>
          </w:tcPr>
          <w:p w14:paraId="2F16A384" w14:textId="6FE82F16" w:rsidR="004B198C" w:rsidRP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subtotal</w:t>
            </w:r>
          </w:p>
        </w:tc>
        <w:tc>
          <w:tcPr>
            <w:tcW w:w="2470" w:type="dxa"/>
          </w:tcPr>
          <w:p w14:paraId="128BC1B8" w14:textId="2A45DFFF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Сумма без НДС</w:t>
            </w:r>
          </w:p>
        </w:tc>
        <w:tc>
          <w:tcPr>
            <w:tcW w:w="2242" w:type="dxa"/>
          </w:tcPr>
          <w:p w14:paraId="16935D41" w14:textId="3D77163E" w:rsidR="004B198C" w:rsidRDefault="006A0A6F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proofErr w:type="spellStart"/>
            <w:r w:rsidRPr="006A0A6F">
              <w:rPr>
                <w:szCs w:val="28"/>
                <w:lang w:val="ru-RU"/>
              </w:rPr>
              <w:t>decimal</w:t>
            </w:r>
            <w:proofErr w:type="spellEnd"/>
            <w:r w:rsidRPr="006A0A6F">
              <w:rPr>
                <w:szCs w:val="28"/>
                <w:lang w:val="ru-RU"/>
              </w:rPr>
              <w:t xml:space="preserve"> (8,2)</w:t>
            </w:r>
          </w:p>
        </w:tc>
        <w:tc>
          <w:tcPr>
            <w:tcW w:w="2316" w:type="dxa"/>
          </w:tcPr>
          <w:p w14:paraId="2E6D3CF0" w14:textId="526E1B4F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3AB7EA5D" w14:textId="77777777" w:rsidTr="006A0A6F">
        <w:tc>
          <w:tcPr>
            <w:tcW w:w="2327" w:type="dxa"/>
          </w:tcPr>
          <w:p w14:paraId="1616DBC8" w14:textId="31E66E54" w:rsidR="004B198C" w:rsidRP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total</w:t>
            </w:r>
          </w:p>
        </w:tc>
        <w:tc>
          <w:tcPr>
            <w:tcW w:w="2470" w:type="dxa"/>
          </w:tcPr>
          <w:p w14:paraId="05FA3DC2" w14:textId="6F4225D4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Сумма с НДС</w:t>
            </w:r>
          </w:p>
        </w:tc>
        <w:tc>
          <w:tcPr>
            <w:tcW w:w="2242" w:type="dxa"/>
          </w:tcPr>
          <w:p w14:paraId="6C1FF47F" w14:textId="53B4D606" w:rsidR="004B198C" w:rsidRDefault="006A0A6F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proofErr w:type="spellStart"/>
            <w:r w:rsidRPr="006A0A6F">
              <w:rPr>
                <w:szCs w:val="28"/>
                <w:lang w:val="ru-RU"/>
              </w:rPr>
              <w:t>decimal</w:t>
            </w:r>
            <w:proofErr w:type="spellEnd"/>
            <w:r w:rsidRPr="006A0A6F">
              <w:rPr>
                <w:szCs w:val="28"/>
                <w:lang w:val="ru-RU"/>
              </w:rPr>
              <w:t xml:space="preserve"> (8,2)</w:t>
            </w:r>
          </w:p>
        </w:tc>
        <w:tc>
          <w:tcPr>
            <w:tcW w:w="2316" w:type="dxa"/>
          </w:tcPr>
          <w:p w14:paraId="20F38EBF" w14:textId="37B2AFA1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53D40FBB" w14:textId="77777777" w:rsidTr="006A0A6F">
        <w:tc>
          <w:tcPr>
            <w:tcW w:w="2327" w:type="dxa"/>
          </w:tcPr>
          <w:p w14:paraId="3CA6B55F" w14:textId="18C7267C" w:rsidR="004B198C" w:rsidRP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2470" w:type="dxa"/>
          </w:tcPr>
          <w:p w14:paraId="6288D134" w14:textId="3012DD38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Дата заказа</w:t>
            </w:r>
          </w:p>
        </w:tc>
        <w:tc>
          <w:tcPr>
            <w:tcW w:w="2242" w:type="dxa"/>
          </w:tcPr>
          <w:p w14:paraId="35CEB3F9" w14:textId="6143B7EE" w:rsidR="004B198C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datetime</w:t>
            </w:r>
          </w:p>
        </w:tc>
        <w:tc>
          <w:tcPr>
            <w:tcW w:w="2316" w:type="dxa"/>
          </w:tcPr>
          <w:p w14:paraId="55DB2981" w14:textId="0E36FA64" w:rsidR="004B198C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3647B86A" w14:textId="77777777" w:rsidTr="006A0A6F">
        <w:tc>
          <w:tcPr>
            <w:tcW w:w="2327" w:type="dxa"/>
          </w:tcPr>
          <w:p w14:paraId="6817FA5A" w14:textId="70341D5E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status</w:t>
            </w:r>
          </w:p>
        </w:tc>
        <w:tc>
          <w:tcPr>
            <w:tcW w:w="2470" w:type="dxa"/>
          </w:tcPr>
          <w:p w14:paraId="7AEC2C47" w14:textId="7453E615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Статус заказа</w:t>
            </w:r>
          </w:p>
        </w:tc>
        <w:tc>
          <w:tcPr>
            <w:tcW w:w="2242" w:type="dxa"/>
          </w:tcPr>
          <w:p w14:paraId="516B9AF9" w14:textId="4A0DE00E" w:rsidR="00B44430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316" w:type="dxa"/>
          </w:tcPr>
          <w:p w14:paraId="746054F4" w14:textId="77777777" w:rsidR="00B44430" w:rsidRP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Внешний ключ.</w:t>
            </w:r>
          </w:p>
          <w:p w14:paraId="282533FA" w14:textId="2EA7FBAB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1239E7F4" w14:textId="77777777" w:rsidTr="006A0A6F">
        <w:tc>
          <w:tcPr>
            <w:tcW w:w="2327" w:type="dxa"/>
          </w:tcPr>
          <w:p w14:paraId="6F89BC79" w14:textId="2320B19E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pp_status</w:t>
            </w:r>
            <w:proofErr w:type="spellEnd"/>
          </w:p>
        </w:tc>
        <w:tc>
          <w:tcPr>
            <w:tcW w:w="2470" w:type="dxa"/>
          </w:tcPr>
          <w:p w14:paraId="12106758" w14:textId="389B6A78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Статус оплаты</w:t>
            </w:r>
          </w:p>
        </w:tc>
        <w:tc>
          <w:tcPr>
            <w:tcW w:w="2242" w:type="dxa"/>
          </w:tcPr>
          <w:p w14:paraId="1A595856" w14:textId="21BE8CC1" w:rsidR="00B44430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tinyint</w:t>
            </w:r>
            <w:proofErr w:type="spellEnd"/>
            <w:r>
              <w:rPr>
                <w:szCs w:val="28"/>
                <w:lang w:val="en-US"/>
              </w:rPr>
              <w:t xml:space="preserve"> (1)</w:t>
            </w:r>
          </w:p>
        </w:tc>
        <w:tc>
          <w:tcPr>
            <w:tcW w:w="2316" w:type="dxa"/>
          </w:tcPr>
          <w:p w14:paraId="709EAC03" w14:textId="65B701E4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4C2E5381" w14:textId="77777777" w:rsidTr="006A0A6F">
        <w:tc>
          <w:tcPr>
            <w:tcW w:w="2327" w:type="dxa"/>
          </w:tcPr>
          <w:p w14:paraId="482ECBFA" w14:textId="3CC0FE41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txn_id</w:t>
            </w:r>
            <w:proofErr w:type="spellEnd"/>
          </w:p>
        </w:tc>
        <w:tc>
          <w:tcPr>
            <w:tcW w:w="2470" w:type="dxa"/>
          </w:tcPr>
          <w:p w14:paraId="46540A57" w14:textId="2EFC3342" w:rsidR="00B44430" w:rsidRP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Идентификатор транзакции </w:t>
            </w:r>
            <w:r>
              <w:rPr>
                <w:szCs w:val="28"/>
                <w:lang w:val="en-US"/>
              </w:rPr>
              <w:t>PayPal</w:t>
            </w:r>
          </w:p>
        </w:tc>
        <w:tc>
          <w:tcPr>
            <w:tcW w:w="2242" w:type="dxa"/>
          </w:tcPr>
          <w:p w14:paraId="211D8140" w14:textId="0A83546C" w:rsidR="00B44430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(100)</w:t>
            </w:r>
          </w:p>
        </w:tc>
        <w:tc>
          <w:tcPr>
            <w:tcW w:w="2316" w:type="dxa"/>
          </w:tcPr>
          <w:p w14:paraId="03F43F55" w14:textId="7B1B552F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Не обязательное</w:t>
            </w:r>
          </w:p>
        </w:tc>
      </w:tr>
      <w:tr w:rsidR="006A0A6F" w14:paraId="7A9FD74E" w14:textId="77777777" w:rsidTr="006A0A6F">
        <w:tc>
          <w:tcPr>
            <w:tcW w:w="2327" w:type="dxa"/>
          </w:tcPr>
          <w:p w14:paraId="3D1C7A11" w14:textId="6965BCF1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payment_status</w:t>
            </w:r>
            <w:proofErr w:type="spellEnd"/>
          </w:p>
        </w:tc>
        <w:tc>
          <w:tcPr>
            <w:tcW w:w="2470" w:type="dxa"/>
          </w:tcPr>
          <w:p w14:paraId="0883B373" w14:textId="4ECA0E82" w:rsidR="00B44430" w:rsidRP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Статус оплаты со стороны </w:t>
            </w:r>
            <w:r>
              <w:rPr>
                <w:szCs w:val="28"/>
                <w:lang w:val="en-US"/>
              </w:rPr>
              <w:t>PayPal</w:t>
            </w:r>
          </w:p>
        </w:tc>
        <w:tc>
          <w:tcPr>
            <w:tcW w:w="2242" w:type="dxa"/>
          </w:tcPr>
          <w:p w14:paraId="3F87EB04" w14:textId="0A6C5335" w:rsidR="00B44430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(100)</w:t>
            </w:r>
          </w:p>
        </w:tc>
        <w:tc>
          <w:tcPr>
            <w:tcW w:w="2316" w:type="dxa"/>
          </w:tcPr>
          <w:p w14:paraId="5C4FC0AF" w14:textId="59EA9638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Не обязательное</w:t>
            </w:r>
          </w:p>
        </w:tc>
      </w:tr>
      <w:tr w:rsidR="006A0A6F" w14:paraId="28A1F019" w14:textId="77777777" w:rsidTr="006A0A6F">
        <w:tc>
          <w:tcPr>
            <w:tcW w:w="2327" w:type="dxa"/>
          </w:tcPr>
          <w:p w14:paraId="4A8738F3" w14:textId="626437AD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ipn</w:t>
            </w:r>
            <w:proofErr w:type="spellEnd"/>
          </w:p>
        </w:tc>
        <w:tc>
          <w:tcPr>
            <w:tcW w:w="2470" w:type="dxa"/>
          </w:tcPr>
          <w:p w14:paraId="40A09F0A" w14:textId="3D2FDEC7" w:rsidR="00B44430" w:rsidRP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  <w:lang w:val="ru-RU"/>
              </w:rPr>
              <w:t>Логи</w:t>
            </w:r>
            <w:proofErr w:type="spellEnd"/>
            <w:r>
              <w:rPr>
                <w:szCs w:val="28"/>
                <w:lang w:val="ru-RU"/>
              </w:rPr>
              <w:t xml:space="preserve">, полученные от </w:t>
            </w:r>
            <w:r>
              <w:rPr>
                <w:szCs w:val="28"/>
                <w:lang w:val="en-US"/>
              </w:rPr>
              <w:t>PayPal</w:t>
            </w:r>
            <w:r>
              <w:rPr>
                <w:szCs w:val="28"/>
                <w:lang w:val="ru-RU"/>
              </w:rPr>
              <w:t xml:space="preserve"> после оплаты заказа</w:t>
            </w:r>
          </w:p>
        </w:tc>
        <w:tc>
          <w:tcPr>
            <w:tcW w:w="2242" w:type="dxa"/>
          </w:tcPr>
          <w:p w14:paraId="6D021786" w14:textId="16B39DDA" w:rsidR="00B44430" w:rsidRPr="00B44430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316" w:type="dxa"/>
          </w:tcPr>
          <w:p w14:paraId="044D682B" w14:textId="0F3B8B77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Не обязательное</w:t>
            </w:r>
          </w:p>
        </w:tc>
      </w:tr>
      <w:tr w:rsidR="006A0A6F" w14:paraId="5820E4F9" w14:textId="77777777" w:rsidTr="006A0A6F">
        <w:tc>
          <w:tcPr>
            <w:tcW w:w="2327" w:type="dxa"/>
          </w:tcPr>
          <w:p w14:paraId="355B4568" w14:textId="053DD150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response</w:t>
            </w:r>
          </w:p>
        </w:tc>
        <w:tc>
          <w:tcPr>
            <w:tcW w:w="2470" w:type="dxa"/>
          </w:tcPr>
          <w:p w14:paraId="098285DE" w14:textId="308F9920" w:rsidR="00B44430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Статус </w:t>
            </w:r>
            <w:r>
              <w:rPr>
                <w:szCs w:val="28"/>
                <w:lang w:val="en-US"/>
              </w:rPr>
              <w:t>IPN PayPal</w:t>
            </w:r>
          </w:p>
        </w:tc>
        <w:tc>
          <w:tcPr>
            <w:tcW w:w="2242" w:type="dxa"/>
          </w:tcPr>
          <w:p w14:paraId="6F565C61" w14:textId="367E4ADE" w:rsidR="00B44430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(100)</w:t>
            </w:r>
          </w:p>
        </w:tc>
        <w:tc>
          <w:tcPr>
            <w:tcW w:w="2316" w:type="dxa"/>
          </w:tcPr>
          <w:p w14:paraId="5F22E10F" w14:textId="15448B5D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Не обязательное</w:t>
            </w:r>
          </w:p>
        </w:tc>
      </w:tr>
      <w:tr w:rsidR="006A0A6F" w14:paraId="6B4167B3" w14:textId="77777777" w:rsidTr="006A0A6F">
        <w:tc>
          <w:tcPr>
            <w:tcW w:w="2327" w:type="dxa"/>
          </w:tcPr>
          <w:p w14:paraId="7171255C" w14:textId="4D770426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notes</w:t>
            </w:r>
          </w:p>
        </w:tc>
        <w:tc>
          <w:tcPr>
            <w:tcW w:w="2470" w:type="dxa"/>
          </w:tcPr>
          <w:p w14:paraId="1CB321E6" w14:textId="6DBDFF72" w:rsidR="00B44430" w:rsidRDefault="006A0A6F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Примечания</w:t>
            </w:r>
          </w:p>
        </w:tc>
        <w:tc>
          <w:tcPr>
            <w:tcW w:w="2242" w:type="dxa"/>
          </w:tcPr>
          <w:p w14:paraId="1F28488D" w14:textId="0B8C7636" w:rsidR="00B44430" w:rsidRPr="006A0A6F" w:rsidRDefault="006A0A6F" w:rsidP="006A0A6F">
            <w:pPr>
              <w:spacing w:line="276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316" w:type="dxa"/>
          </w:tcPr>
          <w:p w14:paraId="67741473" w14:textId="52407A93" w:rsidR="00B44430" w:rsidRDefault="00B44430" w:rsidP="006A0A6F">
            <w:pPr>
              <w:spacing w:line="276" w:lineRule="auto"/>
              <w:ind w:right="369" w:firstLine="0"/>
              <w:rPr>
                <w:szCs w:val="28"/>
                <w:lang w:val="ru-RU"/>
              </w:rPr>
            </w:pPr>
            <w:r w:rsidRPr="00B44430">
              <w:rPr>
                <w:szCs w:val="28"/>
                <w:lang w:val="ru-RU"/>
              </w:rPr>
              <w:t>Не обязательное</w:t>
            </w:r>
          </w:p>
        </w:tc>
      </w:tr>
    </w:tbl>
    <w:p w14:paraId="7D6D569D" w14:textId="269FAECA" w:rsidR="004B198C" w:rsidRDefault="004B198C" w:rsidP="004B198C">
      <w:pPr>
        <w:spacing w:line="360" w:lineRule="auto"/>
        <w:ind w:left="284" w:right="369" w:firstLine="709"/>
        <w:rPr>
          <w:szCs w:val="28"/>
          <w:lang w:val="ru-RU"/>
        </w:rPr>
      </w:pPr>
    </w:p>
    <w:p w14:paraId="57014590" w14:textId="66D67868" w:rsidR="006A0A6F" w:rsidRDefault="006A0A6F" w:rsidP="004B198C">
      <w:pPr>
        <w:spacing w:line="360" w:lineRule="auto"/>
        <w:ind w:left="284" w:right="369" w:firstLine="709"/>
        <w:rPr>
          <w:szCs w:val="28"/>
          <w:lang w:val="ru-RU"/>
        </w:rPr>
      </w:pPr>
    </w:p>
    <w:p w14:paraId="4CD6187B" w14:textId="77777777" w:rsidR="006A0A6F" w:rsidRPr="004B198C" w:rsidRDefault="006A0A6F" w:rsidP="004B198C">
      <w:pPr>
        <w:spacing w:line="360" w:lineRule="auto"/>
        <w:ind w:left="284" w:right="369" w:firstLine="709"/>
        <w:rPr>
          <w:szCs w:val="28"/>
          <w:lang w:val="ru-RU"/>
        </w:rPr>
      </w:pPr>
    </w:p>
    <w:p w14:paraId="6404FD1C" w14:textId="6116579F" w:rsidR="006A0A6F" w:rsidRDefault="006A0A6F" w:rsidP="00FD2E09">
      <w:pPr>
        <w:spacing w:before="240" w:line="360" w:lineRule="auto"/>
        <w:ind w:left="284" w:right="369" w:firstLine="709"/>
        <w:rPr>
          <w:szCs w:val="28"/>
          <w:lang w:val="ru-RU"/>
        </w:rPr>
      </w:pPr>
    </w:p>
    <w:p w14:paraId="47C300E4" w14:textId="77777777" w:rsidR="009C54FE" w:rsidRDefault="009C54FE" w:rsidP="00DB584A">
      <w:pPr>
        <w:spacing w:line="360" w:lineRule="auto"/>
        <w:ind w:left="284" w:firstLine="709"/>
        <w:jc w:val="left"/>
        <w:rPr>
          <w:szCs w:val="28"/>
          <w:lang w:val="ru-RU"/>
        </w:rPr>
      </w:pPr>
    </w:p>
    <w:p w14:paraId="703552BE" w14:textId="0DAD2DCE" w:rsidR="006A0A6F" w:rsidRDefault="006A0A6F" w:rsidP="00DB584A">
      <w:pPr>
        <w:spacing w:line="360" w:lineRule="auto"/>
        <w:ind w:left="284" w:firstLine="709"/>
        <w:jc w:val="left"/>
        <w:rPr>
          <w:szCs w:val="28"/>
          <w:lang w:val="ru-RU"/>
        </w:rPr>
      </w:pPr>
      <w:r>
        <w:rPr>
          <w:szCs w:val="28"/>
          <w:lang w:val="ru-RU"/>
        </w:rPr>
        <w:lastRenderedPageBreak/>
        <w:t>Таблица 4 – Сущность «</w:t>
      </w:r>
      <w:r>
        <w:rPr>
          <w:szCs w:val="28"/>
          <w:lang w:val="en-US"/>
        </w:rPr>
        <w:t>products</w:t>
      </w:r>
      <w:r>
        <w:rPr>
          <w:szCs w:val="28"/>
          <w:lang w:val="ru-RU"/>
        </w:rPr>
        <w:t>»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1559"/>
        <w:gridCol w:w="3231"/>
        <w:gridCol w:w="1872"/>
        <w:gridCol w:w="2693"/>
      </w:tblGrid>
      <w:tr w:rsidR="006A0A6F" w14:paraId="4150A774" w14:textId="77777777" w:rsidTr="006A0A6F">
        <w:tc>
          <w:tcPr>
            <w:tcW w:w="1559" w:type="dxa"/>
          </w:tcPr>
          <w:p w14:paraId="29980670" w14:textId="7348560F" w:rsidR="006A0A6F" w:rsidRDefault="006A0A6F" w:rsidP="006A0A6F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Атрибут</w:t>
            </w:r>
          </w:p>
        </w:tc>
        <w:tc>
          <w:tcPr>
            <w:tcW w:w="3231" w:type="dxa"/>
          </w:tcPr>
          <w:p w14:paraId="483BD0FA" w14:textId="391A7C61" w:rsidR="006A0A6F" w:rsidRDefault="006A0A6F" w:rsidP="006A0A6F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  <w:tc>
          <w:tcPr>
            <w:tcW w:w="1872" w:type="dxa"/>
          </w:tcPr>
          <w:p w14:paraId="39CCDBF1" w14:textId="482263B0" w:rsidR="006A0A6F" w:rsidRDefault="006A0A6F" w:rsidP="006A0A6F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2693" w:type="dxa"/>
          </w:tcPr>
          <w:p w14:paraId="031E6D38" w14:textId="6A573798" w:rsidR="006A0A6F" w:rsidRDefault="006A0A6F" w:rsidP="006A0A6F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6A0A6F" w14:paraId="323B625D" w14:textId="77777777" w:rsidTr="006A0A6F">
        <w:tc>
          <w:tcPr>
            <w:tcW w:w="1559" w:type="dxa"/>
          </w:tcPr>
          <w:p w14:paraId="4E34EA21" w14:textId="2A29B097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231" w:type="dxa"/>
          </w:tcPr>
          <w:p w14:paraId="5F06CE6D" w14:textId="7AD2B264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товара</w:t>
            </w:r>
          </w:p>
        </w:tc>
        <w:tc>
          <w:tcPr>
            <w:tcW w:w="1872" w:type="dxa"/>
          </w:tcPr>
          <w:p w14:paraId="232A0EA8" w14:textId="013641A5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693" w:type="dxa"/>
          </w:tcPr>
          <w:p w14:paraId="2EF395E3" w14:textId="77777777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Первичный ключ.</w:t>
            </w:r>
          </w:p>
          <w:p w14:paraId="1F80FB74" w14:textId="7C71EAE0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6C984522" w14:textId="77777777" w:rsidTr="006A0A6F">
        <w:tc>
          <w:tcPr>
            <w:tcW w:w="1559" w:type="dxa"/>
          </w:tcPr>
          <w:p w14:paraId="2B395FBB" w14:textId="484CAA09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231" w:type="dxa"/>
          </w:tcPr>
          <w:p w14:paraId="531A4985" w14:textId="711230D6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Название товара</w:t>
            </w:r>
          </w:p>
        </w:tc>
        <w:tc>
          <w:tcPr>
            <w:tcW w:w="1872" w:type="dxa"/>
          </w:tcPr>
          <w:p w14:paraId="3283632F" w14:textId="5EE82BDE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(255)</w:t>
            </w:r>
          </w:p>
        </w:tc>
        <w:tc>
          <w:tcPr>
            <w:tcW w:w="2693" w:type="dxa"/>
          </w:tcPr>
          <w:p w14:paraId="7580E32E" w14:textId="75BD192C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6A0A6F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3D7298A7" w14:textId="77777777" w:rsidTr="006A0A6F">
        <w:tc>
          <w:tcPr>
            <w:tcW w:w="1559" w:type="dxa"/>
          </w:tcPr>
          <w:p w14:paraId="28A11912" w14:textId="45FBF691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3231" w:type="dxa"/>
          </w:tcPr>
          <w:p w14:paraId="474B9AC9" w14:textId="0713742C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 товара</w:t>
            </w:r>
          </w:p>
        </w:tc>
        <w:tc>
          <w:tcPr>
            <w:tcW w:w="1872" w:type="dxa"/>
          </w:tcPr>
          <w:p w14:paraId="3A7DE34B" w14:textId="5762734B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693" w:type="dxa"/>
          </w:tcPr>
          <w:p w14:paraId="0A8578A9" w14:textId="2B464CDE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6A0A6F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6B1BF000" w14:textId="77777777" w:rsidTr="006A0A6F">
        <w:tc>
          <w:tcPr>
            <w:tcW w:w="1559" w:type="dxa"/>
          </w:tcPr>
          <w:p w14:paraId="70570D6A" w14:textId="5F3CE755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price</w:t>
            </w:r>
          </w:p>
        </w:tc>
        <w:tc>
          <w:tcPr>
            <w:tcW w:w="3231" w:type="dxa"/>
          </w:tcPr>
          <w:p w14:paraId="56AA980A" w14:textId="788A6D55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Цена товара</w:t>
            </w:r>
          </w:p>
        </w:tc>
        <w:tc>
          <w:tcPr>
            <w:tcW w:w="1872" w:type="dxa"/>
          </w:tcPr>
          <w:p w14:paraId="69978D46" w14:textId="7DB1502D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decimal (8,2)</w:t>
            </w:r>
          </w:p>
        </w:tc>
        <w:tc>
          <w:tcPr>
            <w:tcW w:w="2693" w:type="dxa"/>
          </w:tcPr>
          <w:p w14:paraId="7613A7DE" w14:textId="40B80D6C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6A0A6F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0542C737" w14:textId="77777777" w:rsidTr="006A0A6F">
        <w:tc>
          <w:tcPr>
            <w:tcW w:w="1559" w:type="dxa"/>
          </w:tcPr>
          <w:p w14:paraId="29D30FAF" w14:textId="058B1EF2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3231" w:type="dxa"/>
          </w:tcPr>
          <w:p w14:paraId="210D84C4" w14:textId="49884E40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Дата записи в БД</w:t>
            </w:r>
          </w:p>
        </w:tc>
        <w:tc>
          <w:tcPr>
            <w:tcW w:w="1872" w:type="dxa"/>
          </w:tcPr>
          <w:p w14:paraId="1EAB2507" w14:textId="2448F152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datetime</w:t>
            </w:r>
          </w:p>
        </w:tc>
        <w:tc>
          <w:tcPr>
            <w:tcW w:w="2693" w:type="dxa"/>
          </w:tcPr>
          <w:p w14:paraId="26B83E82" w14:textId="09D99AC3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6A0A6F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19D6DD69" w14:textId="77777777" w:rsidTr="006A0A6F">
        <w:tc>
          <w:tcPr>
            <w:tcW w:w="1559" w:type="dxa"/>
          </w:tcPr>
          <w:p w14:paraId="6DE12F1E" w14:textId="2BAEC254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category</w:t>
            </w:r>
          </w:p>
        </w:tc>
        <w:tc>
          <w:tcPr>
            <w:tcW w:w="3231" w:type="dxa"/>
          </w:tcPr>
          <w:p w14:paraId="72D97D31" w14:textId="3D808E07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Категория товара</w:t>
            </w:r>
          </w:p>
        </w:tc>
        <w:tc>
          <w:tcPr>
            <w:tcW w:w="1872" w:type="dxa"/>
          </w:tcPr>
          <w:p w14:paraId="1CA4C534" w14:textId="3C676CED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693" w:type="dxa"/>
          </w:tcPr>
          <w:p w14:paraId="175769BB" w14:textId="77777777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Внешний ключ.</w:t>
            </w:r>
          </w:p>
          <w:p w14:paraId="782E0DDD" w14:textId="17E72C9F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284A73F2" w14:textId="77777777" w:rsidTr="006A0A6F">
        <w:tc>
          <w:tcPr>
            <w:tcW w:w="1559" w:type="dxa"/>
          </w:tcPr>
          <w:p w14:paraId="62F8BE03" w14:textId="11A2C96D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image</w:t>
            </w:r>
          </w:p>
        </w:tc>
        <w:tc>
          <w:tcPr>
            <w:tcW w:w="3231" w:type="dxa"/>
          </w:tcPr>
          <w:p w14:paraId="7B9E741E" w14:textId="78E18990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Имя файла изображения</w:t>
            </w:r>
          </w:p>
        </w:tc>
        <w:tc>
          <w:tcPr>
            <w:tcW w:w="1872" w:type="dxa"/>
          </w:tcPr>
          <w:p w14:paraId="08D9ACD8" w14:textId="30CB6A47" w:rsidR="006A0A6F" w:rsidRP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(100)</w:t>
            </w:r>
          </w:p>
        </w:tc>
        <w:tc>
          <w:tcPr>
            <w:tcW w:w="2693" w:type="dxa"/>
          </w:tcPr>
          <w:p w14:paraId="21C89D62" w14:textId="5B2B195A" w:rsidR="006A0A6F" w:rsidRDefault="006A0A6F" w:rsidP="006A0A6F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Не </w:t>
            </w:r>
            <w:r w:rsidRPr="006A0A6F">
              <w:rPr>
                <w:szCs w:val="28"/>
                <w:lang w:val="ru-RU"/>
              </w:rPr>
              <w:t>Обязательное</w:t>
            </w:r>
          </w:p>
        </w:tc>
      </w:tr>
    </w:tbl>
    <w:p w14:paraId="11BB1959" w14:textId="5ABC9CD9" w:rsidR="006A0A6F" w:rsidRDefault="006A0A6F" w:rsidP="00DB584A">
      <w:pPr>
        <w:spacing w:before="240" w:line="360" w:lineRule="auto"/>
        <w:ind w:left="284" w:firstLine="709"/>
        <w:jc w:val="left"/>
        <w:rPr>
          <w:szCs w:val="28"/>
          <w:lang w:val="ru-RU"/>
        </w:rPr>
      </w:pPr>
      <w:r>
        <w:rPr>
          <w:szCs w:val="28"/>
          <w:lang w:val="ru-RU"/>
        </w:rPr>
        <w:t>Таблица 5 – Сущность «</w:t>
      </w:r>
      <w:proofErr w:type="spellStart"/>
      <w:r>
        <w:rPr>
          <w:szCs w:val="28"/>
          <w:lang w:val="en-US"/>
        </w:rPr>
        <w:t>orders_items</w:t>
      </w:r>
      <w:proofErr w:type="spellEnd"/>
      <w:r>
        <w:rPr>
          <w:szCs w:val="28"/>
          <w:lang w:val="ru-RU"/>
        </w:rPr>
        <w:t>»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1236"/>
        <w:gridCol w:w="3969"/>
        <w:gridCol w:w="1843"/>
        <w:gridCol w:w="2307"/>
      </w:tblGrid>
      <w:tr w:rsidR="006A0A6F" w14:paraId="175BD996" w14:textId="77777777" w:rsidTr="00F65682">
        <w:tc>
          <w:tcPr>
            <w:tcW w:w="1236" w:type="dxa"/>
          </w:tcPr>
          <w:p w14:paraId="2F0C6873" w14:textId="26D890AD" w:rsidR="006A0A6F" w:rsidRDefault="006A0A6F" w:rsidP="006A0A6F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Атрибут</w:t>
            </w:r>
          </w:p>
        </w:tc>
        <w:tc>
          <w:tcPr>
            <w:tcW w:w="3969" w:type="dxa"/>
          </w:tcPr>
          <w:p w14:paraId="0A0FD574" w14:textId="5D32F5DE" w:rsidR="006A0A6F" w:rsidRDefault="006A0A6F" w:rsidP="006A0A6F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  <w:tc>
          <w:tcPr>
            <w:tcW w:w="1843" w:type="dxa"/>
          </w:tcPr>
          <w:p w14:paraId="1C7C762B" w14:textId="070F2842" w:rsidR="006A0A6F" w:rsidRDefault="006A0A6F" w:rsidP="006A0A6F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2307" w:type="dxa"/>
          </w:tcPr>
          <w:p w14:paraId="6DCE1DD8" w14:textId="6B8820F3" w:rsidR="006A0A6F" w:rsidRDefault="006A0A6F" w:rsidP="006A0A6F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6A0A6F" w14:paraId="7A037432" w14:textId="77777777" w:rsidTr="00F65682">
        <w:tc>
          <w:tcPr>
            <w:tcW w:w="1236" w:type="dxa"/>
          </w:tcPr>
          <w:p w14:paraId="39B71B8C" w14:textId="37D10C67" w:rsidR="006A0A6F" w:rsidRPr="006A0A6F" w:rsidRDefault="006A0A6F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969" w:type="dxa"/>
          </w:tcPr>
          <w:p w14:paraId="40A88B59" w14:textId="79681132" w:rsidR="006A0A6F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заказанного товара</w:t>
            </w:r>
          </w:p>
        </w:tc>
        <w:tc>
          <w:tcPr>
            <w:tcW w:w="1843" w:type="dxa"/>
          </w:tcPr>
          <w:p w14:paraId="1CF6A5BC" w14:textId="3668DE98" w:rsidR="006A0A6F" w:rsidRPr="00F65682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307" w:type="dxa"/>
          </w:tcPr>
          <w:p w14:paraId="0F8D9E52" w14:textId="77777777" w:rsidR="006A0A6F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Первичный ключ.</w:t>
            </w:r>
          </w:p>
          <w:p w14:paraId="3D40CCF4" w14:textId="569734D5" w:rsidR="00F65682" w:rsidRPr="00F65682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7F630E26" w14:textId="77777777" w:rsidTr="00F65682">
        <w:tc>
          <w:tcPr>
            <w:tcW w:w="1236" w:type="dxa"/>
          </w:tcPr>
          <w:p w14:paraId="718D8DE9" w14:textId="67F4ECA5" w:rsidR="006A0A6F" w:rsidRPr="006A0A6F" w:rsidRDefault="006A0A6F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order</w:t>
            </w:r>
          </w:p>
        </w:tc>
        <w:tc>
          <w:tcPr>
            <w:tcW w:w="3969" w:type="dxa"/>
          </w:tcPr>
          <w:p w14:paraId="5E8A0546" w14:textId="4438040C" w:rsidR="006A0A6F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заказа</w:t>
            </w:r>
          </w:p>
        </w:tc>
        <w:tc>
          <w:tcPr>
            <w:tcW w:w="1843" w:type="dxa"/>
          </w:tcPr>
          <w:p w14:paraId="6FF94257" w14:textId="02DD0A05" w:rsidR="006A0A6F" w:rsidRPr="00F65682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307" w:type="dxa"/>
          </w:tcPr>
          <w:p w14:paraId="682DAAE4" w14:textId="77777777" w:rsidR="00F65682" w:rsidRPr="00F65682" w:rsidRDefault="00F65682" w:rsidP="00F65682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 w:rsidRPr="00F65682">
              <w:rPr>
                <w:szCs w:val="28"/>
                <w:lang w:val="ru-RU"/>
              </w:rPr>
              <w:t>Внешний ключ.</w:t>
            </w:r>
          </w:p>
          <w:p w14:paraId="487303BC" w14:textId="3B01CDA3" w:rsidR="006A0A6F" w:rsidRDefault="00F65682" w:rsidP="00F65682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 w:rsidRPr="00F65682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3D01FD86" w14:textId="77777777" w:rsidTr="00F65682">
        <w:tc>
          <w:tcPr>
            <w:tcW w:w="1236" w:type="dxa"/>
          </w:tcPr>
          <w:p w14:paraId="1622B341" w14:textId="76415C0B" w:rsidR="006A0A6F" w:rsidRPr="006A0A6F" w:rsidRDefault="006A0A6F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product</w:t>
            </w:r>
          </w:p>
        </w:tc>
        <w:tc>
          <w:tcPr>
            <w:tcW w:w="3969" w:type="dxa"/>
          </w:tcPr>
          <w:p w14:paraId="4C438A5F" w14:textId="1808B51A" w:rsidR="006A0A6F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товара</w:t>
            </w:r>
          </w:p>
        </w:tc>
        <w:tc>
          <w:tcPr>
            <w:tcW w:w="1843" w:type="dxa"/>
          </w:tcPr>
          <w:p w14:paraId="56203C79" w14:textId="65587DB7" w:rsidR="006A0A6F" w:rsidRPr="00F65682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307" w:type="dxa"/>
          </w:tcPr>
          <w:p w14:paraId="30216D8C" w14:textId="77777777" w:rsidR="00F65682" w:rsidRPr="00F65682" w:rsidRDefault="00F65682" w:rsidP="00F65682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 w:rsidRPr="00F65682">
              <w:rPr>
                <w:szCs w:val="28"/>
                <w:lang w:val="ru-RU"/>
              </w:rPr>
              <w:t>Внешний ключ.</w:t>
            </w:r>
          </w:p>
          <w:p w14:paraId="2DBCBF41" w14:textId="0D745593" w:rsidR="006A0A6F" w:rsidRDefault="00F65682" w:rsidP="00F65682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 w:rsidRPr="00F65682"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13599982" w14:textId="77777777" w:rsidTr="00F65682">
        <w:tc>
          <w:tcPr>
            <w:tcW w:w="1236" w:type="dxa"/>
          </w:tcPr>
          <w:p w14:paraId="1067E083" w14:textId="4A16C24B" w:rsidR="006A0A6F" w:rsidRPr="006A0A6F" w:rsidRDefault="006A0A6F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price</w:t>
            </w:r>
          </w:p>
        </w:tc>
        <w:tc>
          <w:tcPr>
            <w:tcW w:w="3969" w:type="dxa"/>
          </w:tcPr>
          <w:p w14:paraId="7C1CCB77" w14:textId="19F8D356" w:rsidR="006A0A6F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Цена товара</w:t>
            </w:r>
          </w:p>
        </w:tc>
        <w:tc>
          <w:tcPr>
            <w:tcW w:w="1843" w:type="dxa"/>
          </w:tcPr>
          <w:p w14:paraId="77B6982D" w14:textId="068035CC" w:rsidR="006A0A6F" w:rsidRPr="00F65682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decimal (8,2)</w:t>
            </w:r>
          </w:p>
        </w:tc>
        <w:tc>
          <w:tcPr>
            <w:tcW w:w="2307" w:type="dxa"/>
          </w:tcPr>
          <w:p w14:paraId="32F8F19B" w14:textId="69952351" w:rsidR="006A0A6F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6A0A6F" w14:paraId="5D09CE9E" w14:textId="77777777" w:rsidTr="00F65682">
        <w:tc>
          <w:tcPr>
            <w:tcW w:w="1236" w:type="dxa"/>
          </w:tcPr>
          <w:p w14:paraId="6F62CDAA" w14:textId="1E690446" w:rsidR="006A0A6F" w:rsidRPr="006A0A6F" w:rsidRDefault="006A0A6F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qty</w:t>
            </w:r>
          </w:p>
        </w:tc>
        <w:tc>
          <w:tcPr>
            <w:tcW w:w="3969" w:type="dxa"/>
          </w:tcPr>
          <w:p w14:paraId="3C78F0DD" w14:textId="315A8263" w:rsidR="006A0A6F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Количество товара</w:t>
            </w:r>
          </w:p>
        </w:tc>
        <w:tc>
          <w:tcPr>
            <w:tcW w:w="1843" w:type="dxa"/>
          </w:tcPr>
          <w:p w14:paraId="06BD1CBD" w14:textId="2ADD205C" w:rsidR="006A0A6F" w:rsidRPr="00F65682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307" w:type="dxa"/>
          </w:tcPr>
          <w:p w14:paraId="200438F5" w14:textId="22FB512F" w:rsidR="006A0A6F" w:rsidRDefault="00F65682" w:rsidP="006A0A6F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</w:tbl>
    <w:p w14:paraId="10DA1A56" w14:textId="18C78AFD" w:rsidR="006A0A6F" w:rsidRDefault="00F65682" w:rsidP="00DB584A">
      <w:pPr>
        <w:spacing w:before="240" w:line="360" w:lineRule="auto"/>
        <w:ind w:left="284" w:firstLine="709"/>
        <w:jc w:val="left"/>
        <w:rPr>
          <w:szCs w:val="28"/>
          <w:lang w:val="ru-RU"/>
        </w:rPr>
      </w:pPr>
      <w:r>
        <w:rPr>
          <w:szCs w:val="28"/>
          <w:lang w:val="ru-RU"/>
        </w:rPr>
        <w:t>Таблица 6 – Сущность «</w:t>
      </w:r>
      <w:r>
        <w:rPr>
          <w:szCs w:val="28"/>
          <w:lang w:val="en-US"/>
        </w:rPr>
        <w:t>categories</w:t>
      </w:r>
      <w:r>
        <w:rPr>
          <w:szCs w:val="28"/>
          <w:lang w:val="ru-RU"/>
        </w:rPr>
        <w:t>»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1701"/>
        <w:gridCol w:w="3402"/>
        <w:gridCol w:w="1843"/>
        <w:gridCol w:w="2409"/>
      </w:tblGrid>
      <w:tr w:rsidR="00F65682" w14:paraId="42F84C66" w14:textId="77777777" w:rsidTr="00F65682">
        <w:tc>
          <w:tcPr>
            <w:tcW w:w="1701" w:type="dxa"/>
          </w:tcPr>
          <w:p w14:paraId="219AB0E5" w14:textId="5B943F36" w:rsidR="00F65682" w:rsidRDefault="00F65682" w:rsidP="00F65682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Атрибут</w:t>
            </w:r>
          </w:p>
        </w:tc>
        <w:tc>
          <w:tcPr>
            <w:tcW w:w="3402" w:type="dxa"/>
          </w:tcPr>
          <w:p w14:paraId="46810108" w14:textId="6149F2BA" w:rsidR="00F65682" w:rsidRDefault="00F65682" w:rsidP="00F65682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  <w:tc>
          <w:tcPr>
            <w:tcW w:w="1843" w:type="dxa"/>
          </w:tcPr>
          <w:p w14:paraId="5E116074" w14:textId="6CF1B564" w:rsidR="00F65682" w:rsidRDefault="00F65682" w:rsidP="00F65682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2409" w:type="dxa"/>
          </w:tcPr>
          <w:p w14:paraId="5BAE2618" w14:textId="0FC8A5C8" w:rsidR="00F65682" w:rsidRDefault="00F65682" w:rsidP="00F65682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F65682" w14:paraId="0BE8089D" w14:textId="77777777" w:rsidTr="00F65682">
        <w:tc>
          <w:tcPr>
            <w:tcW w:w="1701" w:type="dxa"/>
          </w:tcPr>
          <w:p w14:paraId="4A97AB30" w14:textId="3E750945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402" w:type="dxa"/>
          </w:tcPr>
          <w:p w14:paraId="378F2AE0" w14:textId="6A9E88C3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категории</w:t>
            </w:r>
          </w:p>
        </w:tc>
        <w:tc>
          <w:tcPr>
            <w:tcW w:w="1843" w:type="dxa"/>
          </w:tcPr>
          <w:p w14:paraId="0A6CB66F" w14:textId="6BF2F62C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409" w:type="dxa"/>
          </w:tcPr>
          <w:p w14:paraId="39C3D48A" w14:textId="77777777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Первичный ключ.</w:t>
            </w:r>
          </w:p>
          <w:p w14:paraId="079F78C0" w14:textId="1F667EBB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F65682" w14:paraId="39595155" w14:textId="77777777" w:rsidTr="00F65682">
        <w:tc>
          <w:tcPr>
            <w:tcW w:w="1701" w:type="dxa"/>
          </w:tcPr>
          <w:p w14:paraId="5F9F1E9D" w14:textId="5AD841C6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402" w:type="dxa"/>
          </w:tcPr>
          <w:p w14:paraId="766653FC" w14:textId="49F01739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Название категории</w:t>
            </w:r>
          </w:p>
        </w:tc>
        <w:tc>
          <w:tcPr>
            <w:tcW w:w="1843" w:type="dxa"/>
          </w:tcPr>
          <w:p w14:paraId="4EB0DA6A" w14:textId="3E78AFA2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(15)</w:t>
            </w:r>
          </w:p>
        </w:tc>
        <w:tc>
          <w:tcPr>
            <w:tcW w:w="2409" w:type="dxa"/>
          </w:tcPr>
          <w:p w14:paraId="71B7F5B0" w14:textId="0C67932B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</w:tbl>
    <w:p w14:paraId="54174F41" w14:textId="4C5FD964" w:rsidR="00F65682" w:rsidRDefault="00F65682" w:rsidP="00F65682">
      <w:pPr>
        <w:spacing w:line="276" w:lineRule="auto"/>
        <w:ind w:left="284" w:firstLine="709"/>
        <w:jc w:val="left"/>
        <w:rPr>
          <w:szCs w:val="28"/>
          <w:lang w:val="ru-RU"/>
        </w:rPr>
      </w:pPr>
    </w:p>
    <w:p w14:paraId="1423A7E0" w14:textId="77777777" w:rsidR="00F65682" w:rsidRDefault="00F65682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777486AF" w14:textId="0D88959C" w:rsidR="00F65682" w:rsidRDefault="00F65682" w:rsidP="00DB584A">
      <w:pPr>
        <w:spacing w:before="240" w:line="360" w:lineRule="auto"/>
        <w:ind w:left="284" w:firstLine="709"/>
        <w:jc w:val="left"/>
        <w:rPr>
          <w:szCs w:val="28"/>
          <w:lang w:val="ru-RU"/>
        </w:rPr>
      </w:pPr>
      <w:r>
        <w:rPr>
          <w:szCs w:val="28"/>
          <w:lang w:val="ru-RU"/>
        </w:rPr>
        <w:lastRenderedPageBreak/>
        <w:t>Таблица 7 – Сущность «</w:t>
      </w:r>
      <w:r>
        <w:rPr>
          <w:szCs w:val="28"/>
          <w:lang w:val="en-US"/>
        </w:rPr>
        <w:t>statuses</w:t>
      </w:r>
      <w:r>
        <w:rPr>
          <w:szCs w:val="28"/>
          <w:lang w:val="ru-RU"/>
        </w:rPr>
        <w:t>»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1417"/>
        <w:gridCol w:w="3686"/>
        <w:gridCol w:w="1701"/>
        <w:gridCol w:w="2551"/>
      </w:tblGrid>
      <w:tr w:rsidR="00F65682" w14:paraId="501B11D6" w14:textId="77777777" w:rsidTr="00F65682">
        <w:tc>
          <w:tcPr>
            <w:tcW w:w="1417" w:type="dxa"/>
          </w:tcPr>
          <w:p w14:paraId="14031809" w14:textId="2B65D049" w:rsidR="00F65682" w:rsidRDefault="00F65682" w:rsidP="00F65682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Атрибут</w:t>
            </w:r>
          </w:p>
        </w:tc>
        <w:tc>
          <w:tcPr>
            <w:tcW w:w="3686" w:type="dxa"/>
          </w:tcPr>
          <w:p w14:paraId="55BDCD10" w14:textId="7BF45184" w:rsidR="00F65682" w:rsidRDefault="00F65682" w:rsidP="00F65682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  <w:tc>
          <w:tcPr>
            <w:tcW w:w="1701" w:type="dxa"/>
          </w:tcPr>
          <w:p w14:paraId="6D70B6B3" w14:textId="66E81C5A" w:rsidR="00F65682" w:rsidRDefault="00F65682" w:rsidP="00F65682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2551" w:type="dxa"/>
          </w:tcPr>
          <w:p w14:paraId="181DF3B4" w14:textId="71949C02" w:rsidR="00F65682" w:rsidRDefault="00F65682" w:rsidP="00F65682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F65682" w14:paraId="10134C1C" w14:textId="77777777" w:rsidTr="00F65682">
        <w:tc>
          <w:tcPr>
            <w:tcW w:w="1417" w:type="dxa"/>
          </w:tcPr>
          <w:p w14:paraId="39882997" w14:textId="43BF0B8B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686" w:type="dxa"/>
          </w:tcPr>
          <w:p w14:paraId="37B06072" w14:textId="091D1AE1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статуса</w:t>
            </w:r>
          </w:p>
        </w:tc>
        <w:tc>
          <w:tcPr>
            <w:tcW w:w="1701" w:type="dxa"/>
          </w:tcPr>
          <w:p w14:paraId="0470C00C" w14:textId="1B8956D5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551" w:type="dxa"/>
          </w:tcPr>
          <w:p w14:paraId="6B1E0DED" w14:textId="77777777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Первичный ключ.</w:t>
            </w:r>
          </w:p>
          <w:p w14:paraId="74843C89" w14:textId="55ACD8AF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F65682" w14:paraId="1879E317" w14:textId="77777777" w:rsidTr="00F65682">
        <w:tc>
          <w:tcPr>
            <w:tcW w:w="1417" w:type="dxa"/>
          </w:tcPr>
          <w:p w14:paraId="4F5B76DB" w14:textId="3007974B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status</w:t>
            </w:r>
          </w:p>
        </w:tc>
        <w:tc>
          <w:tcPr>
            <w:tcW w:w="3686" w:type="dxa"/>
          </w:tcPr>
          <w:p w14:paraId="02EBA19A" w14:textId="2D03358F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Наименование статуса</w:t>
            </w:r>
          </w:p>
        </w:tc>
        <w:tc>
          <w:tcPr>
            <w:tcW w:w="1701" w:type="dxa"/>
          </w:tcPr>
          <w:p w14:paraId="24A355F5" w14:textId="30E988E7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(30)</w:t>
            </w:r>
          </w:p>
        </w:tc>
        <w:tc>
          <w:tcPr>
            <w:tcW w:w="2551" w:type="dxa"/>
          </w:tcPr>
          <w:p w14:paraId="292556A6" w14:textId="72D2A679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</w:tbl>
    <w:p w14:paraId="4BE04901" w14:textId="7737D5CB" w:rsidR="00F65682" w:rsidRDefault="00F65682" w:rsidP="00DB584A">
      <w:pPr>
        <w:spacing w:before="240" w:line="360" w:lineRule="auto"/>
        <w:ind w:left="284" w:firstLine="709"/>
        <w:jc w:val="left"/>
        <w:rPr>
          <w:szCs w:val="28"/>
          <w:lang w:val="ru-RU"/>
        </w:rPr>
      </w:pPr>
      <w:r>
        <w:rPr>
          <w:szCs w:val="28"/>
          <w:lang w:val="ru-RU"/>
        </w:rPr>
        <w:t>Таблица 8 – Сущность «</w:t>
      </w:r>
      <w:r>
        <w:rPr>
          <w:szCs w:val="28"/>
          <w:lang w:val="en-US"/>
        </w:rPr>
        <w:t>admins</w:t>
      </w:r>
      <w:r>
        <w:rPr>
          <w:szCs w:val="28"/>
          <w:lang w:val="ru-RU"/>
        </w:rPr>
        <w:t>»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1701"/>
        <w:gridCol w:w="3089"/>
        <w:gridCol w:w="1872"/>
        <w:gridCol w:w="2693"/>
      </w:tblGrid>
      <w:tr w:rsidR="00F65682" w14:paraId="51D07848" w14:textId="77777777" w:rsidTr="00F65682">
        <w:tc>
          <w:tcPr>
            <w:tcW w:w="1701" w:type="dxa"/>
          </w:tcPr>
          <w:p w14:paraId="11E701DB" w14:textId="513B11CC" w:rsidR="00F65682" w:rsidRDefault="00F65682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Атрибут</w:t>
            </w:r>
          </w:p>
        </w:tc>
        <w:tc>
          <w:tcPr>
            <w:tcW w:w="3089" w:type="dxa"/>
          </w:tcPr>
          <w:p w14:paraId="663EDA17" w14:textId="62269B58" w:rsidR="00F65682" w:rsidRDefault="00F65682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  <w:tc>
          <w:tcPr>
            <w:tcW w:w="1872" w:type="dxa"/>
          </w:tcPr>
          <w:p w14:paraId="144192A7" w14:textId="7E226FCF" w:rsidR="00F65682" w:rsidRDefault="00F65682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2693" w:type="dxa"/>
          </w:tcPr>
          <w:p w14:paraId="32A3D288" w14:textId="0A28472C" w:rsidR="00F65682" w:rsidRDefault="00F65682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F65682" w14:paraId="5FF85D83" w14:textId="77777777" w:rsidTr="00F65682">
        <w:tc>
          <w:tcPr>
            <w:tcW w:w="1701" w:type="dxa"/>
          </w:tcPr>
          <w:p w14:paraId="45A349EF" w14:textId="280395E4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089" w:type="dxa"/>
          </w:tcPr>
          <w:p w14:paraId="24581F42" w14:textId="7C947B5B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администратора</w:t>
            </w:r>
          </w:p>
        </w:tc>
        <w:tc>
          <w:tcPr>
            <w:tcW w:w="1872" w:type="dxa"/>
          </w:tcPr>
          <w:p w14:paraId="63B3DAC0" w14:textId="0E139F0B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693" w:type="dxa"/>
          </w:tcPr>
          <w:p w14:paraId="05DBE54D" w14:textId="70EDC21D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Первичный ключ. Обязательное</w:t>
            </w:r>
          </w:p>
        </w:tc>
      </w:tr>
      <w:tr w:rsidR="00F65682" w14:paraId="0259989E" w14:textId="77777777" w:rsidTr="00F65682">
        <w:tc>
          <w:tcPr>
            <w:tcW w:w="1701" w:type="dxa"/>
          </w:tcPr>
          <w:p w14:paraId="562860AD" w14:textId="31629A03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3089" w:type="dxa"/>
          </w:tcPr>
          <w:p w14:paraId="6611B0E0" w14:textId="167A7942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Логин администратора</w:t>
            </w:r>
          </w:p>
        </w:tc>
        <w:tc>
          <w:tcPr>
            <w:tcW w:w="1872" w:type="dxa"/>
          </w:tcPr>
          <w:p w14:paraId="4FBB6E05" w14:textId="001BFFDF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(150)</w:t>
            </w:r>
          </w:p>
        </w:tc>
        <w:tc>
          <w:tcPr>
            <w:tcW w:w="2693" w:type="dxa"/>
          </w:tcPr>
          <w:p w14:paraId="64789E31" w14:textId="54EACCD9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F65682" w14:paraId="76C42A0C" w14:textId="77777777" w:rsidTr="00F65682">
        <w:tc>
          <w:tcPr>
            <w:tcW w:w="1701" w:type="dxa"/>
          </w:tcPr>
          <w:p w14:paraId="42409E92" w14:textId="475BDA00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password</w:t>
            </w:r>
          </w:p>
        </w:tc>
        <w:tc>
          <w:tcPr>
            <w:tcW w:w="3089" w:type="dxa"/>
          </w:tcPr>
          <w:p w14:paraId="44101138" w14:textId="7D2D7B2F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Пароль</w:t>
            </w:r>
          </w:p>
        </w:tc>
        <w:tc>
          <w:tcPr>
            <w:tcW w:w="1872" w:type="dxa"/>
          </w:tcPr>
          <w:p w14:paraId="37717B71" w14:textId="7EAE1F57" w:rsidR="00F65682" w:rsidRP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(255)</w:t>
            </w:r>
          </w:p>
        </w:tc>
        <w:tc>
          <w:tcPr>
            <w:tcW w:w="2693" w:type="dxa"/>
          </w:tcPr>
          <w:p w14:paraId="17997FAF" w14:textId="235895B5" w:rsidR="00F65682" w:rsidRDefault="00F65682" w:rsidP="00F65682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</w:tbl>
    <w:p w14:paraId="38C4CECC" w14:textId="77777777" w:rsidR="00DB584A" w:rsidRDefault="00DB584A" w:rsidP="00DB584A">
      <w:pPr>
        <w:spacing w:before="240" w:line="360" w:lineRule="auto"/>
        <w:ind w:left="284" w:firstLine="709"/>
        <w:jc w:val="left"/>
        <w:rPr>
          <w:szCs w:val="28"/>
          <w:lang w:val="ru-RU"/>
        </w:rPr>
      </w:pPr>
      <w:r>
        <w:rPr>
          <w:szCs w:val="28"/>
          <w:lang w:val="ru-RU"/>
        </w:rPr>
        <w:t>Таблица 9 – Сущность «</w:t>
      </w:r>
      <w:r>
        <w:rPr>
          <w:szCs w:val="28"/>
          <w:lang w:val="en-US"/>
        </w:rPr>
        <w:t>countries</w:t>
      </w:r>
      <w:r>
        <w:rPr>
          <w:szCs w:val="28"/>
          <w:lang w:val="ru-RU"/>
        </w:rPr>
        <w:t>»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1417"/>
        <w:gridCol w:w="3402"/>
        <w:gridCol w:w="1843"/>
        <w:gridCol w:w="2693"/>
      </w:tblGrid>
      <w:tr w:rsidR="00DB584A" w14:paraId="2232289F" w14:textId="77777777" w:rsidTr="00DB584A">
        <w:tc>
          <w:tcPr>
            <w:tcW w:w="1417" w:type="dxa"/>
          </w:tcPr>
          <w:p w14:paraId="7BDBEC8C" w14:textId="4181AAFB" w:rsidR="00DB584A" w:rsidRDefault="00DB584A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Атрибут</w:t>
            </w:r>
          </w:p>
        </w:tc>
        <w:tc>
          <w:tcPr>
            <w:tcW w:w="3402" w:type="dxa"/>
          </w:tcPr>
          <w:p w14:paraId="3F0EBCE8" w14:textId="26894803" w:rsidR="00DB584A" w:rsidRDefault="00DB584A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  <w:tc>
          <w:tcPr>
            <w:tcW w:w="1843" w:type="dxa"/>
          </w:tcPr>
          <w:p w14:paraId="3371E879" w14:textId="7B9C52FC" w:rsidR="00DB584A" w:rsidRDefault="00DB584A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2693" w:type="dxa"/>
          </w:tcPr>
          <w:p w14:paraId="33F03BC8" w14:textId="37287AB8" w:rsidR="00DB584A" w:rsidRDefault="00DB584A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DB584A" w14:paraId="3AF58088" w14:textId="77777777" w:rsidTr="00DB584A">
        <w:tc>
          <w:tcPr>
            <w:tcW w:w="1417" w:type="dxa"/>
          </w:tcPr>
          <w:p w14:paraId="794D21BE" w14:textId="50847BAC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402" w:type="dxa"/>
          </w:tcPr>
          <w:p w14:paraId="1F1468E4" w14:textId="04F4BB93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страны</w:t>
            </w:r>
          </w:p>
        </w:tc>
        <w:tc>
          <w:tcPr>
            <w:tcW w:w="1843" w:type="dxa"/>
          </w:tcPr>
          <w:p w14:paraId="6D08B7D6" w14:textId="02C6F570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693" w:type="dxa"/>
          </w:tcPr>
          <w:p w14:paraId="2D1CA6D7" w14:textId="77777777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Первичный ключ.</w:t>
            </w:r>
          </w:p>
          <w:p w14:paraId="028171C0" w14:textId="0F5FD991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DB584A" w14:paraId="2CD301EF" w14:textId="77777777" w:rsidTr="00DB584A">
        <w:tc>
          <w:tcPr>
            <w:tcW w:w="1417" w:type="dxa"/>
          </w:tcPr>
          <w:p w14:paraId="7750BA92" w14:textId="1FA46ACE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402" w:type="dxa"/>
          </w:tcPr>
          <w:p w14:paraId="6F1269B9" w14:textId="1680AE76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Название страны</w:t>
            </w:r>
          </w:p>
        </w:tc>
        <w:tc>
          <w:tcPr>
            <w:tcW w:w="1843" w:type="dxa"/>
          </w:tcPr>
          <w:p w14:paraId="306ED39F" w14:textId="1B5EA5F6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(255)</w:t>
            </w:r>
          </w:p>
        </w:tc>
        <w:tc>
          <w:tcPr>
            <w:tcW w:w="2693" w:type="dxa"/>
          </w:tcPr>
          <w:p w14:paraId="26B94684" w14:textId="6395D622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DB584A" w14:paraId="516E4E3F" w14:textId="77777777" w:rsidTr="00DB584A">
        <w:tc>
          <w:tcPr>
            <w:tcW w:w="1417" w:type="dxa"/>
          </w:tcPr>
          <w:p w14:paraId="35FDE858" w14:textId="14519534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code</w:t>
            </w:r>
          </w:p>
        </w:tc>
        <w:tc>
          <w:tcPr>
            <w:tcW w:w="3402" w:type="dxa"/>
          </w:tcPr>
          <w:p w14:paraId="68C74C7C" w14:textId="5118EFB5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Код страны</w:t>
            </w:r>
          </w:p>
        </w:tc>
        <w:tc>
          <w:tcPr>
            <w:tcW w:w="1843" w:type="dxa"/>
          </w:tcPr>
          <w:p w14:paraId="40CE2D0E" w14:textId="5CA64C78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(3)</w:t>
            </w:r>
          </w:p>
        </w:tc>
        <w:tc>
          <w:tcPr>
            <w:tcW w:w="2693" w:type="dxa"/>
          </w:tcPr>
          <w:p w14:paraId="40A33D2A" w14:textId="16DEF924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Не обязательное</w:t>
            </w:r>
          </w:p>
        </w:tc>
      </w:tr>
    </w:tbl>
    <w:p w14:paraId="14E0F68F" w14:textId="77777777" w:rsidR="00DB584A" w:rsidRDefault="00DB584A" w:rsidP="00DB584A">
      <w:pPr>
        <w:spacing w:before="240" w:line="360" w:lineRule="auto"/>
        <w:ind w:left="284" w:firstLine="709"/>
        <w:jc w:val="left"/>
        <w:rPr>
          <w:szCs w:val="28"/>
          <w:lang w:val="ru-RU"/>
        </w:rPr>
      </w:pPr>
      <w:r>
        <w:rPr>
          <w:szCs w:val="28"/>
          <w:lang w:val="ru-RU"/>
        </w:rPr>
        <w:t>Таблица 10 – Сущность «</w:t>
      </w:r>
      <w:r>
        <w:rPr>
          <w:szCs w:val="28"/>
          <w:lang w:val="en-US"/>
        </w:rPr>
        <w:t>business</w:t>
      </w:r>
      <w:r>
        <w:rPr>
          <w:szCs w:val="28"/>
          <w:lang w:val="ru-RU"/>
        </w:rPr>
        <w:t>»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1305"/>
        <w:gridCol w:w="3514"/>
        <w:gridCol w:w="1985"/>
        <w:gridCol w:w="2580"/>
      </w:tblGrid>
      <w:tr w:rsidR="00DB584A" w14:paraId="1F3691D9" w14:textId="77777777" w:rsidTr="00DB584A">
        <w:tc>
          <w:tcPr>
            <w:tcW w:w="1305" w:type="dxa"/>
          </w:tcPr>
          <w:p w14:paraId="015AC05D" w14:textId="7E001046" w:rsidR="00DB584A" w:rsidRDefault="00DB584A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Атрибут</w:t>
            </w:r>
          </w:p>
        </w:tc>
        <w:tc>
          <w:tcPr>
            <w:tcW w:w="3514" w:type="dxa"/>
          </w:tcPr>
          <w:p w14:paraId="119263F0" w14:textId="637D3BCC" w:rsidR="00DB584A" w:rsidRDefault="00DB584A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  <w:tc>
          <w:tcPr>
            <w:tcW w:w="1985" w:type="dxa"/>
          </w:tcPr>
          <w:p w14:paraId="3810B1DA" w14:textId="566BF060" w:rsidR="00DB584A" w:rsidRDefault="00DB584A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2580" w:type="dxa"/>
          </w:tcPr>
          <w:p w14:paraId="7383B7FE" w14:textId="05F188F7" w:rsidR="00DB584A" w:rsidRDefault="00DB584A" w:rsidP="00DB584A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DB584A" w14:paraId="2228E400" w14:textId="77777777" w:rsidTr="00DB584A">
        <w:tc>
          <w:tcPr>
            <w:tcW w:w="1305" w:type="dxa"/>
          </w:tcPr>
          <w:p w14:paraId="0B85EE01" w14:textId="0A8FDEB2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14" w:type="dxa"/>
          </w:tcPr>
          <w:p w14:paraId="2C084A5F" w14:textId="046BC3BB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Идентификатор бизнес профиля</w:t>
            </w:r>
          </w:p>
        </w:tc>
        <w:tc>
          <w:tcPr>
            <w:tcW w:w="1985" w:type="dxa"/>
          </w:tcPr>
          <w:p w14:paraId="5519E638" w14:textId="7E895A43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 (11)</w:t>
            </w:r>
          </w:p>
        </w:tc>
        <w:tc>
          <w:tcPr>
            <w:tcW w:w="2580" w:type="dxa"/>
          </w:tcPr>
          <w:p w14:paraId="7B4726A9" w14:textId="77777777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Первичный ключ.</w:t>
            </w:r>
          </w:p>
          <w:p w14:paraId="5DA1C5AA" w14:textId="6507556F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Обязательное</w:t>
            </w:r>
          </w:p>
        </w:tc>
      </w:tr>
      <w:tr w:rsidR="00DB584A" w14:paraId="7AE3DB78" w14:textId="77777777" w:rsidTr="00DB584A">
        <w:tc>
          <w:tcPr>
            <w:tcW w:w="1305" w:type="dxa"/>
          </w:tcPr>
          <w:p w14:paraId="15BF944B" w14:textId="74E2E017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514" w:type="dxa"/>
          </w:tcPr>
          <w:p w14:paraId="71A8AEE0" w14:textId="4B06A613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Название компании</w:t>
            </w:r>
          </w:p>
        </w:tc>
        <w:tc>
          <w:tcPr>
            <w:tcW w:w="1985" w:type="dxa"/>
          </w:tcPr>
          <w:p w14:paraId="6F49B8F7" w14:textId="03440094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(150)</w:t>
            </w:r>
          </w:p>
        </w:tc>
        <w:tc>
          <w:tcPr>
            <w:tcW w:w="2580" w:type="dxa"/>
          </w:tcPr>
          <w:p w14:paraId="7A49C3A7" w14:textId="52E62C7C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DB584A">
              <w:rPr>
                <w:szCs w:val="28"/>
                <w:lang w:val="ru-RU"/>
              </w:rPr>
              <w:t>Обязательное</w:t>
            </w:r>
          </w:p>
        </w:tc>
      </w:tr>
      <w:tr w:rsidR="00DB584A" w14:paraId="62F6EB05" w14:textId="77777777" w:rsidTr="00DB584A">
        <w:tc>
          <w:tcPr>
            <w:tcW w:w="1305" w:type="dxa"/>
          </w:tcPr>
          <w:p w14:paraId="126789E6" w14:textId="473BC1AD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address</w:t>
            </w:r>
          </w:p>
        </w:tc>
        <w:tc>
          <w:tcPr>
            <w:tcW w:w="3514" w:type="dxa"/>
          </w:tcPr>
          <w:p w14:paraId="29220769" w14:textId="0EC288A4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Адрес компании</w:t>
            </w:r>
          </w:p>
        </w:tc>
        <w:tc>
          <w:tcPr>
            <w:tcW w:w="1985" w:type="dxa"/>
          </w:tcPr>
          <w:p w14:paraId="19830C3B" w14:textId="6A4C4505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580" w:type="dxa"/>
          </w:tcPr>
          <w:p w14:paraId="5378F90B" w14:textId="61FDEF04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DB584A">
              <w:rPr>
                <w:szCs w:val="28"/>
                <w:lang w:val="ru-RU"/>
              </w:rPr>
              <w:t>Обязательное</w:t>
            </w:r>
          </w:p>
        </w:tc>
      </w:tr>
      <w:tr w:rsidR="00DB584A" w14:paraId="0AE98A62" w14:textId="77777777" w:rsidTr="00DB584A">
        <w:tc>
          <w:tcPr>
            <w:tcW w:w="1305" w:type="dxa"/>
          </w:tcPr>
          <w:p w14:paraId="35A2F85B" w14:textId="46F6E6DB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telephone</w:t>
            </w:r>
          </w:p>
        </w:tc>
        <w:tc>
          <w:tcPr>
            <w:tcW w:w="3514" w:type="dxa"/>
          </w:tcPr>
          <w:p w14:paraId="481E9738" w14:textId="31783BF0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Телефон компании</w:t>
            </w:r>
          </w:p>
        </w:tc>
        <w:tc>
          <w:tcPr>
            <w:tcW w:w="1985" w:type="dxa"/>
          </w:tcPr>
          <w:p w14:paraId="589C2937" w14:textId="624265C5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(100)</w:t>
            </w:r>
          </w:p>
        </w:tc>
        <w:tc>
          <w:tcPr>
            <w:tcW w:w="2580" w:type="dxa"/>
          </w:tcPr>
          <w:p w14:paraId="79E61611" w14:textId="012185F3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DB584A">
              <w:rPr>
                <w:szCs w:val="28"/>
                <w:lang w:val="ru-RU"/>
              </w:rPr>
              <w:t>Обязательное</w:t>
            </w:r>
          </w:p>
        </w:tc>
      </w:tr>
      <w:tr w:rsidR="00DB584A" w14:paraId="2EC2040C" w14:textId="77777777" w:rsidTr="00DB584A">
        <w:tc>
          <w:tcPr>
            <w:tcW w:w="1305" w:type="dxa"/>
          </w:tcPr>
          <w:p w14:paraId="3C6E7CFC" w14:textId="5B75F2F5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3514" w:type="dxa"/>
          </w:tcPr>
          <w:p w14:paraId="75BDAFE7" w14:textId="7E9C30CD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Адрес электронной почты</w:t>
            </w:r>
          </w:p>
        </w:tc>
        <w:tc>
          <w:tcPr>
            <w:tcW w:w="1985" w:type="dxa"/>
          </w:tcPr>
          <w:p w14:paraId="09122164" w14:textId="5D39B578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(200)</w:t>
            </w:r>
          </w:p>
        </w:tc>
        <w:tc>
          <w:tcPr>
            <w:tcW w:w="2580" w:type="dxa"/>
          </w:tcPr>
          <w:p w14:paraId="17979F2B" w14:textId="350C8DF8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DB584A">
              <w:rPr>
                <w:szCs w:val="28"/>
                <w:lang w:val="ru-RU"/>
              </w:rPr>
              <w:t>Обязательное</w:t>
            </w:r>
          </w:p>
        </w:tc>
      </w:tr>
      <w:tr w:rsidR="00DB584A" w14:paraId="244FAC41" w14:textId="77777777" w:rsidTr="00DB584A">
        <w:tc>
          <w:tcPr>
            <w:tcW w:w="1305" w:type="dxa"/>
          </w:tcPr>
          <w:p w14:paraId="64220883" w14:textId="4CB33586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website</w:t>
            </w:r>
          </w:p>
        </w:tc>
        <w:tc>
          <w:tcPr>
            <w:tcW w:w="3514" w:type="dxa"/>
          </w:tcPr>
          <w:p w14:paraId="08AD86B9" w14:textId="469C7B6A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Веб-сайт компании</w:t>
            </w:r>
          </w:p>
        </w:tc>
        <w:tc>
          <w:tcPr>
            <w:tcW w:w="1985" w:type="dxa"/>
          </w:tcPr>
          <w:p w14:paraId="041627B9" w14:textId="57AB1F66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 (200)</w:t>
            </w:r>
          </w:p>
        </w:tc>
        <w:tc>
          <w:tcPr>
            <w:tcW w:w="2580" w:type="dxa"/>
          </w:tcPr>
          <w:p w14:paraId="60FEA6BE" w14:textId="1279957A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DB584A">
              <w:rPr>
                <w:szCs w:val="28"/>
                <w:lang w:val="ru-RU"/>
              </w:rPr>
              <w:t>Обязательное</w:t>
            </w:r>
          </w:p>
        </w:tc>
      </w:tr>
      <w:tr w:rsidR="00DB584A" w14:paraId="6523E761" w14:textId="77777777" w:rsidTr="00DB584A">
        <w:tc>
          <w:tcPr>
            <w:tcW w:w="1305" w:type="dxa"/>
          </w:tcPr>
          <w:p w14:paraId="1F8FFC4D" w14:textId="3830F399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vat_rate</w:t>
            </w:r>
            <w:proofErr w:type="spellEnd"/>
          </w:p>
        </w:tc>
        <w:tc>
          <w:tcPr>
            <w:tcW w:w="3514" w:type="dxa"/>
          </w:tcPr>
          <w:p w14:paraId="71CEE2C5" w14:textId="56A2AED3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Процент НДС</w:t>
            </w:r>
          </w:p>
        </w:tc>
        <w:tc>
          <w:tcPr>
            <w:tcW w:w="1985" w:type="dxa"/>
          </w:tcPr>
          <w:p w14:paraId="28DEA6BD" w14:textId="4B9792F2" w:rsidR="00DB584A" w:rsidRP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decimal (5,2)</w:t>
            </w:r>
          </w:p>
        </w:tc>
        <w:tc>
          <w:tcPr>
            <w:tcW w:w="2580" w:type="dxa"/>
          </w:tcPr>
          <w:p w14:paraId="00AF6E37" w14:textId="73BED26B" w:rsidR="00DB584A" w:rsidRDefault="00DB584A" w:rsidP="00DB584A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DB584A">
              <w:rPr>
                <w:szCs w:val="28"/>
                <w:lang w:val="ru-RU"/>
              </w:rPr>
              <w:t>Обязательное</w:t>
            </w:r>
          </w:p>
        </w:tc>
      </w:tr>
    </w:tbl>
    <w:p w14:paraId="76DECA87" w14:textId="7A7909C3" w:rsidR="006A0A6F" w:rsidRDefault="00DB584A" w:rsidP="00E119FA">
      <w:pPr>
        <w:spacing w:before="240" w:line="360" w:lineRule="auto"/>
        <w:ind w:left="425" w:firstLine="709"/>
        <w:jc w:val="left"/>
        <w:rPr>
          <w:szCs w:val="28"/>
          <w:lang w:val="ru-RU"/>
        </w:rPr>
      </w:pPr>
      <w:r w:rsidRPr="00DB584A">
        <w:rPr>
          <w:szCs w:val="28"/>
          <w:lang w:val="ru-RU"/>
        </w:rPr>
        <w:t xml:space="preserve">Для разъяснения процессов, протекающих в программном продукте, была разработана блок-схема работы системы, которая представлена </w:t>
      </w:r>
      <w:r w:rsidR="00E119FA">
        <w:rPr>
          <w:szCs w:val="28"/>
          <w:lang w:val="ru-RU"/>
        </w:rPr>
        <w:t>в Приложении Б.</w:t>
      </w:r>
    </w:p>
    <w:p w14:paraId="37DE79CD" w14:textId="77777777" w:rsidR="00E119FA" w:rsidRDefault="00E119FA" w:rsidP="00E119FA">
      <w:pPr>
        <w:spacing w:before="240" w:line="360" w:lineRule="auto"/>
        <w:ind w:firstLine="0"/>
        <w:jc w:val="left"/>
        <w:rPr>
          <w:szCs w:val="28"/>
          <w:lang w:val="ru-RU"/>
        </w:rPr>
      </w:pPr>
    </w:p>
    <w:p w14:paraId="53369548" w14:textId="77777777" w:rsidR="00E119FA" w:rsidRDefault="00E119FA" w:rsidP="009C56F5">
      <w:pPr>
        <w:spacing w:line="480" w:lineRule="auto"/>
        <w:ind w:right="369" w:firstLine="0"/>
        <w:jc w:val="center"/>
        <w:rPr>
          <w:szCs w:val="28"/>
          <w:lang w:val="ru-RU"/>
        </w:rPr>
      </w:pPr>
    </w:p>
    <w:p w14:paraId="5D58F6FC" w14:textId="6CF37759" w:rsidR="009C56F5" w:rsidRDefault="009C56F5" w:rsidP="009C56F5">
      <w:pPr>
        <w:spacing w:line="480" w:lineRule="auto"/>
        <w:ind w:right="369"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lastRenderedPageBreak/>
        <w:t>3 РАЗРАБОТКА СТРУКТУРНОЙ СХЕМЫ ПРОГРАММНОГО ПРОДУКТА</w:t>
      </w:r>
    </w:p>
    <w:p w14:paraId="5D4ABD69" w14:textId="7B55047A" w:rsidR="009C56F5" w:rsidRDefault="009C56F5" w:rsidP="009C56F5">
      <w:pPr>
        <w:spacing w:line="480" w:lineRule="auto"/>
        <w:ind w:right="369"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3.1 Описание используемых процедур и библиотечных функций</w:t>
      </w:r>
    </w:p>
    <w:p w14:paraId="3BDEF5B1" w14:textId="019DC9EE" w:rsidR="004632D8" w:rsidRDefault="009C56F5" w:rsidP="004632D8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Для реализации поставленной задачи в программном продукте была использована библиотека </w:t>
      </w:r>
      <w:r>
        <w:rPr>
          <w:szCs w:val="28"/>
          <w:lang w:val="en-US"/>
        </w:rPr>
        <w:t>jQuery</w:t>
      </w:r>
      <w:r w:rsidRPr="009C56F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–</w:t>
      </w:r>
      <w:r w:rsidRPr="009C56F5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библиотека языка программирования </w:t>
      </w:r>
      <w:r>
        <w:rPr>
          <w:szCs w:val="28"/>
          <w:lang w:val="en-US"/>
        </w:rPr>
        <w:t>JavaScript</w:t>
      </w:r>
      <w:r w:rsidRPr="009C56F5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фокусирующаяся на взаимодействии </w:t>
      </w:r>
      <w:r>
        <w:rPr>
          <w:szCs w:val="28"/>
          <w:lang w:val="en-US"/>
        </w:rPr>
        <w:t>JavaScript</w:t>
      </w:r>
      <w:r w:rsidRPr="009C56F5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 </w:t>
      </w:r>
      <w:r>
        <w:rPr>
          <w:szCs w:val="28"/>
          <w:lang w:val="en-US"/>
        </w:rPr>
        <w:t>HTML</w:t>
      </w:r>
      <w:r w:rsidRPr="009C56F5">
        <w:rPr>
          <w:szCs w:val="28"/>
          <w:lang w:val="ru-RU"/>
        </w:rPr>
        <w:t xml:space="preserve">. </w:t>
      </w:r>
      <w:r>
        <w:rPr>
          <w:szCs w:val="28"/>
          <w:lang w:val="ru-RU"/>
        </w:rPr>
        <w:t>Она позволяет</w:t>
      </w:r>
      <w:r w:rsidRPr="009C56F5">
        <w:rPr>
          <w:szCs w:val="28"/>
          <w:lang w:val="ru-RU"/>
        </w:rPr>
        <w:t xml:space="preserve"> легко получать доступ к любому элементу DOM, обращаться к атрибутам и содержимому элементов DOM, манипулировать ими.</w:t>
      </w:r>
    </w:p>
    <w:p w14:paraId="1D585933" w14:textId="726A5E99" w:rsidR="00E67D26" w:rsidRPr="00E67D26" w:rsidRDefault="00E67D26" w:rsidP="004632D8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>Также для реализации автоматической отправки электронных писем</w:t>
      </w:r>
      <w:r w:rsidRPr="00E67D26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через код </w:t>
      </w:r>
      <w:r>
        <w:rPr>
          <w:szCs w:val="28"/>
          <w:lang w:val="en-US"/>
        </w:rPr>
        <w:t>PHP</w:t>
      </w:r>
      <w:r w:rsidRPr="00E67D26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 веб-сервера, содержащих в себе ссылку, необходимую для подтверждения аккаунта, была использована библиотека </w:t>
      </w:r>
      <w:proofErr w:type="spellStart"/>
      <w:r>
        <w:rPr>
          <w:szCs w:val="28"/>
          <w:lang w:val="en-US"/>
        </w:rPr>
        <w:t>PHPMailer</w:t>
      </w:r>
      <w:proofErr w:type="spellEnd"/>
      <w:r w:rsidRPr="00E67D26">
        <w:rPr>
          <w:szCs w:val="28"/>
          <w:lang w:val="ru-RU"/>
        </w:rPr>
        <w:t>.</w:t>
      </w:r>
    </w:p>
    <w:p w14:paraId="2EC856DD" w14:textId="51E8E231" w:rsidR="004632D8" w:rsidRDefault="004632D8" w:rsidP="004632D8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Список используемых классов </w:t>
      </w:r>
      <w:r w:rsidR="00B753AE">
        <w:rPr>
          <w:szCs w:val="28"/>
          <w:lang w:val="ru-RU"/>
        </w:rPr>
        <w:t xml:space="preserve">и их назначение, используя язык </w:t>
      </w:r>
      <w:r w:rsidR="00B753AE">
        <w:rPr>
          <w:szCs w:val="28"/>
          <w:lang w:val="en-US"/>
        </w:rPr>
        <w:t>PHP</w:t>
      </w:r>
      <w:r w:rsidR="00B753AE" w:rsidRPr="00B753AE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представлен в таблице 2.</w:t>
      </w:r>
    </w:p>
    <w:p w14:paraId="496E4528" w14:textId="3926D573" w:rsidR="004632D8" w:rsidRDefault="004632D8" w:rsidP="005708AA">
      <w:pPr>
        <w:spacing w:before="240"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>Таблица 2 – Список классов веб-приложения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1984"/>
        <w:gridCol w:w="7294"/>
      </w:tblGrid>
      <w:tr w:rsidR="005708AA" w14:paraId="06160F42" w14:textId="77777777" w:rsidTr="00B753AE">
        <w:tc>
          <w:tcPr>
            <w:tcW w:w="1984" w:type="dxa"/>
          </w:tcPr>
          <w:p w14:paraId="7E56B860" w14:textId="4395F182" w:rsidR="005708AA" w:rsidRDefault="005708AA" w:rsidP="00B753AE">
            <w:pPr>
              <w:spacing w:line="360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Имя класса</w:t>
            </w:r>
          </w:p>
        </w:tc>
        <w:tc>
          <w:tcPr>
            <w:tcW w:w="7294" w:type="dxa"/>
          </w:tcPr>
          <w:p w14:paraId="5FEC44BE" w14:textId="6DBFBD7C" w:rsidR="005708AA" w:rsidRDefault="00B753AE" w:rsidP="00B753AE">
            <w:pPr>
              <w:spacing w:line="360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Назначение</w:t>
            </w:r>
          </w:p>
        </w:tc>
      </w:tr>
      <w:tr w:rsidR="005708AA" w14:paraId="1F821CA1" w14:textId="77777777" w:rsidTr="00B753AE">
        <w:tc>
          <w:tcPr>
            <w:tcW w:w="1984" w:type="dxa"/>
          </w:tcPr>
          <w:p w14:paraId="17540F7A" w14:textId="7B73DA62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Admin</w:t>
            </w:r>
          </w:p>
        </w:tc>
        <w:tc>
          <w:tcPr>
            <w:tcW w:w="7294" w:type="dxa"/>
          </w:tcPr>
          <w:p w14:paraId="0EE26D27" w14:textId="06121644" w:rsid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контроль-панелью администратора</w:t>
            </w:r>
          </w:p>
        </w:tc>
      </w:tr>
      <w:tr w:rsidR="005708AA" w14:paraId="2F725521" w14:textId="77777777" w:rsidTr="00B753AE">
        <w:tc>
          <w:tcPr>
            <w:tcW w:w="1984" w:type="dxa"/>
          </w:tcPr>
          <w:p w14:paraId="5D910D73" w14:textId="514D3B0A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Application</w:t>
            </w:r>
          </w:p>
        </w:tc>
        <w:tc>
          <w:tcPr>
            <w:tcW w:w="7294" w:type="dxa"/>
          </w:tcPr>
          <w:p w14:paraId="20BDE120" w14:textId="0B078F59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конструктор класса для подключения к базе данных веб-приложения</w:t>
            </w:r>
          </w:p>
        </w:tc>
      </w:tr>
      <w:tr w:rsidR="005708AA" w14:paraId="115B5BD6" w14:textId="77777777" w:rsidTr="00B753AE">
        <w:tc>
          <w:tcPr>
            <w:tcW w:w="1984" w:type="dxa"/>
          </w:tcPr>
          <w:p w14:paraId="503897EC" w14:textId="40FAFDC8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Business</w:t>
            </w:r>
          </w:p>
        </w:tc>
        <w:tc>
          <w:tcPr>
            <w:tcW w:w="7294" w:type="dxa"/>
          </w:tcPr>
          <w:p w14:paraId="262916C5" w14:textId="0635C89B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информацией о веб-приложении</w:t>
            </w:r>
          </w:p>
        </w:tc>
      </w:tr>
      <w:tr w:rsidR="005708AA" w14:paraId="2564BA60" w14:textId="77777777" w:rsidTr="00B753AE">
        <w:tc>
          <w:tcPr>
            <w:tcW w:w="1984" w:type="dxa"/>
          </w:tcPr>
          <w:p w14:paraId="78DED32A" w14:textId="03CDFCF1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Cart</w:t>
            </w:r>
          </w:p>
        </w:tc>
        <w:tc>
          <w:tcPr>
            <w:tcW w:w="7294" w:type="dxa"/>
          </w:tcPr>
          <w:p w14:paraId="1757FBD4" w14:textId="6F3C659E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корзиной покупок</w:t>
            </w:r>
          </w:p>
        </w:tc>
      </w:tr>
      <w:tr w:rsidR="005708AA" w14:paraId="67F7E428" w14:textId="77777777" w:rsidTr="00B753AE">
        <w:tc>
          <w:tcPr>
            <w:tcW w:w="1984" w:type="dxa"/>
          </w:tcPr>
          <w:p w14:paraId="244EBDDB" w14:textId="22FF73A7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Catalog</w:t>
            </w:r>
          </w:p>
        </w:tc>
        <w:tc>
          <w:tcPr>
            <w:tcW w:w="7294" w:type="dxa"/>
          </w:tcPr>
          <w:p w14:paraId="7BD6513F" w14:textId="3A735221" w:rsid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категориями товаров</w:t>
            </w:r>
          </w:p>
        </w:tc>
      </w:tr>
      <w:tr w:rsidR="005708AA" w14:paraId="2FA0EA7A" w14:textId="77777777" w:rsidTr="00B753AE">
        <w:tc>
          <w:tcPr>
            <w:tcW w:w="1984" w:type="dxa"/>
          </w:tcPr>
          <w:p w14:paraId="2BF8BF8E" w14:textId="745A7EBF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Core</w:t>
            </w:r>
          </w:p>
        </w:tc>
        <w:tc>
          <w:tcPr>
            <w:tcW w:w="7294" w:type="dxa"/>
          </w:tcPr>
          <w:p w14:paraId="00D96915" w14:textId="14689F94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 запуска буферизации и получения текущего</w:t>
            </w:r>
            <w:r w:rsidRPr="005708AA">
              <w:rPr>
                <w:szCs w:val="28"/>
                <w:lang w:val="ru-RU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url</w:t>
            </w:r>
            <w:proofErr w:type="spellEnd"/>
          </w:p>
        </w:tc>
      </w:tr>
      <w:tr w:rsidR="005708AA" w14:paraId="60B77130" w14:textId="77777777" w:rsidTr="00B753AE">
        <w:tc>
          <w:tcPr>
            <w:tcW w:w="1984" w:type="dxa"/>
          </w:tcPr>
          <w:p w14:paraId="4B50055D" w14:textId="17FBFA11" w:rsidR="005708AA" w:rsidRPr="005708AA" w:rsidRDefault="005708AA" w:rsidP="004632D8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Country</w:t>
            </w:r>
          </w:p>
        </w:tc>
        <w:tc>
          <w:tcPr>
            <w:tcW w:w="7294" w:type="dxa"/>
          </w:tcPr>
          <w:p w14:paraId="57EAAB38" w14:textId="310E7942" w:rsidR="005708AA" w:rsidRDefault="00B753AE" w:rsidP="004632D8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со списком стран</w:t>
            </w:r>
          </w:p>
        </w:tc>
      </w:tr>
      <w:tr w:rsidR="00B753AE" w14:paraId="30665A0A" w14:textId="77777777" w:rsidTr="00B753AE">
        <w:tc>
          <w:tcPr>
            <w:tcW w:w="1984" w:type="dxa"/>
          </w:tcPr>
          <w:p w14:paraId="52C27B01" w14:textId="7D111E80" w:rsidR="00B753AE" w:rsidRPr="00B753AE" w:rsidRDefault="00B753AE" w:rsidP="004632D8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Dbase</w:t>
            </w:r>
            <w:proofErr w:type="spellEnd"/>
          </w:p>
        </w:tc>
        <w:tc>
          <w:tcPr>
            <w:tcW w:w="7294" w:type="dxa"/>
          </w:tcPr>
          <w:p w14:paraId="09F5A923" w14:textId="03D14F0D" w:rsidR="00B753AE" w:rsidRDefault="00B753AE" w:rsidP="004632D8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базой данных</w:t>
            </w:r>
          </w:p>
        </w:tc>
      </w:tr>
    </w:tbl>
    <w:p w14:paraId="411984D8" w14:textId="77777777" w:rsidR="00E119FA" w:rsidRDefault="00E119FA" w:rsidP="00B753AE">
      <w:pPr>
        <w:spacing w:line="360" w:lineRule="auto"/>
        <w:ind w:firstLine="709"/>
        <w:jc w:val="left"/>
        <w:rPr>
          <w:szCs w:val="28"/>
          <w:lang w:val="ru-RU"/>
        </w:rPr>
      </w:pPr>
    </w:p>
    <w:p w14:paraId="2E47EC22" w14:textId="7009C00C" w:rsidR="00B753AE" w:rsidRDefault="00B753AE" w:rsidP="00B753AE">
      <w:pPr>
        <w:spacing w:line="360" w:lineRule="auto"/>
        <w:ind w:firstLine="709"/>
        <w:jc w:val="left"/>
        <w:rPr>
          <w:szCs w:val="28"/>
          <w:lang w:val="ru-RU"/>
        </w:rPr>
      </w:pPr>
      <w:r>
        <w:rPr>
          <w:szCs w:val="28"/>
          <w:lang w:val="ru-RU"/>
        </w:rPr>
        <w:lastRenderedPageBreak/>
        <w:t>Продолжение таблицы 2</w:t>
      </w: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B753AE" w14:paraId="715FC98A" w14:textId="77777777" w:rsidTr="00B753AE">
        <w:tc>
          <w:tcPr>
            <w:tcW w:w="1701" w:type="dxa"/>
          </w:tcPr>
          <w:p w14:paraId="631BF50F" w14:textId="6233445A" w:rsidR="00B753AE" w:rsidRDefault="00B753AE" w:rsidP="00B753AE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Имя класса</w:t>
            </w:r>
          </w:p>
        </w:tc>
        <w:tc>
          <w:tcPr>
            <w:tcW w:w="7513" w:type="dxa"/>
          </w:tcPr>
          <w:p w14:paraId="429536B0" w14:textId="55A27309" w:rsidR="00B753AE" w:rsidRDefault="00B753AE" w:rsidP="00B753AE">
            <w:pPr>
              <w:spacing w:line="36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Назначение</w:t>
            </w:r>
          </w:p>
        </w:tc>
      </w:tr>
      <w:tr w:rsidR="00E67D26" w14:paraId="5A5D8FAD" w14:textId="77777777" w:rsidTr="00B753AE">
        <w:tc>
          <w:tcPr>
            <w:tcW w:w="1701" w:type="dxa"/>
          </w:tcPr>
          <w:p w14:paraId="772A198F" w14:textId="0E293092" w:rsidR="00E67D26" w:rsidRDefault="00E67D26" w:rsidP="00B753AE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 w:rsidRPr="00E67D26">
              <w:rPr>
                <w:szCs w:val="28"/>
                <w:lang w:val="en-US"/>
              </w:rPr>
              <w:t>Email</w:t>
            </w:r>
          </w:p>
        </w:tc>
        <w:tc>
          <w:tcPr>
            <w:tcW w:w="7513" w:type="dxa"/>
          </w:tcPr>
          <w:p w14:paraId="2523681B" w14:textId="571225CC" w:rsidR="00E67D26" w:rsidRDefault="00E67D26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 w:rsidRPr="00E67D26">
              <w:rPr>
                <w:szCs w:val="28"/>
                <w:lang w:val="ru-RU"/>
              </w:rPr>
              <w:t xml:space="preserve">Содержит в себе методы для работы с </w:t>
            </w:r>
            <w:proofErr w:type="spellStart"/>
            <w:r w:rsidRPr="00E67D26">
              <w:rPr>
                <w:szCs w:val="28"/>
                <w:lang w:val="ru-RU"/>
              </w:rPr>
              <w:t>smtp</w:t>
            </w:r>
            <w:proofErr w:type="spellEnd"/>
            <w:r w:rsidRPr="00E67D26">
              <w:rPr>
                <w:szCs w:val="28"/>
                <w:lang w:val="ru-RU"/>
              </w:rPr>
              <w:t xml:space="preserve"> протоколом (отправка электронной почты)</w:t>
            </w:r>
          </w:p>
        </w:tc>
      </w:tr>
      <w:tr w:rsidR="00B753AE" w14:paraId="280163F7" w14:textId="77777777" w:rsidTr="00B753AE">
        <w:tc>
          <w:tcPr>
            <w:tcW w:w="1701" w:type="dxa"/>
          </w:tcPr>
          <w:p w14:paraId="02C3978A" w14:textId="35902217" w:rsidR="00B753AE" w:rsidRPr="00B753AE" w:rsidRDefault="00B753AE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Form</w:t>
            </w:r>
          </w:p>
        </w:tc>
        <w:tc>
          <w:tcPr>
            <w:tcW w:w="7513" w:type="dxa"/>
          </w:tcPr>
          <w:p w14:paraId="24994BE5" w14:textId="0BBF5CAA" w:rsidR="00B753AE" w:rsidRPr="00B753AE" w:rsidRDefault="00B753AE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Содержит в себе методы для работы с формами и массивом </w:t>
            </w:r>
          </w:p>
        </w:tc>
      </w:tr>
      <w:tr w:rsidR="00B753AE" w14:paraId="30EE29C4" w14:textId="77777777" w:rsidTr="00B753AE">
        <w:tc>
          <w:tcPr>
            <w:tcW w:w="1701" w:type="dxa"/>
          </w:tcPr>
          <w:p w14:paraId="5864C80E" w14:textId="49A498FF" w:rsidR="00B753AE" w:rsidRPr="00B753AE" w:rsidRDefault="00B753AE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Helper</w:t>
            </w:r>
          </w:p>
        </w:tc>
        <w:tc>
          <w:tcPr>
            <w:tcW w:w="7513" w:type="dxa"/>
          </w:tcPr>
          <w:p w14:paraId="2D5BAC4F" w14:textId="40D6A4DC" w:rsidR="00B753AE" w:rsidRPr="004803CD" w:rsidRDefault="00B753AE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вспомогательные методы, такие как</w:t>
            </w:r>
            <w:r w:rsidRPr="00B753AE">
              <w:rPr>
                <w:szCs w:val="28"/>
                <w:lang w:val="ru-RU"/>
              </w:rPr>
              <w:t xml:space="preserve">: </w:t>
            </w:r>
            <w:r>
              <w:rPr>
                <w:szCs w:val="28"/>
                <w:lang w:val="ru-RU"/>
              </w:rPr>
              <w:t xml:space="preserve">перенаправление на другую страницу, установка даты, </w:t>
            </w:r>
            <w:proofErr w:type="spellStart"/>
            <w:r w:rsidR="004803CD">
              <w:rPr>
                <w:szCs w:val="28"/>
                <w:lang w:val="ru-RU"/>
              </w:rPr>
              <w:t>энкодинг</w:t>
            </w:r>
            <w:proofErr w:type="spellEnd"/>
            <w:r w:rsidR="004803CD">
              <w:rPr>
                <w:szCs w:val="28"/>
                <w:lang w:val="ru-RU"/>
              </w:rPr>
              <w:t xml:space="preserve"> </w:t>
            </w:r>
            <w:r w:rsidR="004803CD">
              <w:rPr>
                <w:szCs w:val="28"/>
                <w:lang w:val="en-US"/>
              </w:rPr>
              <w:t>HTML</w:t>
            </w:r>
            <w:r w:rsidR="004803CD" w:rsidRPr="004803CD">
              <w:rPr>
                <w:szCs w:val="28"/>
                <w:lang w:val="ru-RU"/>
              </w:rPr>
              <w:t xml:space="preserve"> </w:t>
            </w:r>
            <w:r w:rsidR="004803CD">
              <w:rPr>
                <w:szCs w:val="28"/>
                <w:lang w:val="ru-RU"/>
              </w:rPr>
              <w:t xml:space="preserve">в кодировку </w:t>
            </w:r>
            <w:r w:rsidR="004803CD">
              <w:rPr>
                <w:szCs w:val="28"/>
                <w:lang w:val="en-US"/>
              </w:rPr>
              <w:t>UTF</w:t>
            </w:r>
            <w:r w:rsidR="004803CD" w:rsidRPr="004803CD">
              <w:rPr>
                <w:szCs w:val="28"/>
                <w:lang w:val="ru-RU"/>
              </w:rPr>
              <w:t xml:space="preserve">-8, </w:t>
            </w:r>
            <w:r w:rsidR="004803CD">
              <w:rPr>
                <w:szCs w:val="28"/>
                <w:lang w:val="ru-RU"/>
              </w:rPr>
              <w:t>удаление из строки специальных символов</w:t>
            </w:r>
          </w:p>
        </w:tc>
      </w:tr>
      <w:tr w:rsidR="00B753AE" w14:paraId="115652CC" w14:textId="77777777" w:rsidTr="00B753AE">
        <w:tc>
          <w:tcPr>
            <w:tcW w:w="1701" w:type="dxa"/>
          </w:tcPr>
          <w:p w14:paraId="3BC52097" w14:textId="7D9EBAA7" w:rsidR="00B753AE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7513" w:type="dxa"/>
          </w:tcPr>
          <w:p w14:paraId="14801946" w14:textId="694F7F93" w:rsidR="00B753AE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авторизацией</w:t>
            </w:r>
          </w:p>
        </w:tc>
      </w:tr>
      <w:tr w:rsidR="00B753AE" w14:paraId="48F7BC02" w14:textId="77777777" w:rsidTr="00B753AE">
        <w:tc>
          <w:tcPr>
            <w:tcW w:w="1701" w:type="dxa"/>
          </w:tcPr>
          <w:p w14:paraId="37B310B6" w14:textId="555F7918" w:rsidR="00B753AE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Order</w:t>
            </w:r>
          </w:p>
        </w:tc>
        <w:tc>
          <w:tcPr>
            <w:tcW w:w="7513" w:type="dxa"/>
          </w:tcPr>
          <w:p w14:paraId="6B94DD39" w14:textId="46D1A167" w:rsidR="00B753AE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заказами</w:t>
            </w:r>
          </w:p>
        </w:tc>
      </w:tr>
      <w:tr w:rsidR="00B753AE" w14:paraId="59857678" w14:textId="77777777" w:rsidTr="00B753AE">
        <w:tc>
          <w:tcPr>
            <w:tcW w:w="1701" w:type="dxa"/>
          </w:tcPr>
          <w:p w14:paraId="62F46C92" w14:textId="6863B845" w:rsidR="00B753AE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Paging</w:t>
            </w:r>
          </w:p>
        </w:tc>
        <w:tc>
          <w:tcPr>
            <w:tcW w:w="7513" w:type="dxa"/>
          </w:tcPr>
          <w:p w14:paraId="55F600B1" w14:textId="5D1DB5C9" w:rsidR="00B753AE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постраничной навигацией веб-приложения</w:t>
            </w:r>
          </w:p>
        </w:tc>
      </w:tr>
      <w:tr w:rsidR="00B753AE" w14:paraId="0D6598CE" w14:textId="77777777" w:rsidTr="00B753AE">
        <w:tc>
          <w:tcPr>
            <w:tcW w:w="1701" w:type="dxa"/>
          </w:tcPr>
          <w:p w14:paraId="701EB035" w14:textId="629E9F25" w:rsidR="00B753AE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PayPal</w:t>
            </w:r>
          </w:p>
        </w:tc>
        <w:tc>
          <w:tcPr>
            <w:tcW w:w="7513" w:type="dxa"/>
          </w:tcPr>
          <w:p w14:paraId="645AE08E" w14:textId="5AE17516" w:rsidR="00B753AE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Содержит в себе методы для работы с дебетовой электронной платежной системой </w:t>
            </w:r>
            <w:r>
              <w:rPr>
                <w:szCs w:val="28"/>
                <w:lang w:val="en-US"/>
              </w:rPr>
              <w:t>PayPal</w:t>
            </w:r>
          </w:p>
        </w:tc>
      </w:tr>
      <w:tr w:rsidR="00B753AE" w14:paraId="341EA9FE" w14:textId="77777777" w:rsidTr="00B753AE">
        <w:tc>
          <w:tcPr>
            <w:tcW w:w="1701" w:type="dxa"/>
          </w:tcPr>
          <w:p w14:paraId="0DA3DBEC" w14:textId="0065477B" w:rsidR="00B753AE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Session</w:t>
            </w:r>
          </w:p>
        </w:tc>
        <w:tc>
          <w:tcPr>
            <w:tcW w:w="7513" w:type="dxa"/>
          </w:tcPr>
          <w:p w14:paraId="6238B257" w14:textId="1CCF54C8" w:rsidR="00B753AE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сессией</w:t>
            </w:r>
          </w:p>
        </w:tc>
      </w:tr>
      <w:tr w:rsidR="004803CD" w14:paraId="60230823" w14:textId="77777777" w:rsidTr="00B753AE">
        <w:tc>
          <w:tcPr>
            <w:tcW w:w="1701" w:type="dxa"/>
          </w:tcPr>
          <w:p w14:paraId="356B121C" w14:textId="0314357D" w:rsidR="004803CD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Upload</w:t>
            </w:r>
          </w:p>
        </w:tc>
        <w:tc>
          <w:tcPr>
            <w:tcW w:w="7513" w:type="dxa"/>
          </w:tcPr>
          <w:p w14:paraId="67A2805B" w14:textId="2B67F726" w:rsidR="004803CD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методы, позволяющие загрузить файл</w:t>
            </w:r>
            <w:r w:rsidRPr="004803CD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изображение на сервер</w:t>
            </w:r>
          </w:p>
        </w:tc>
      </w:tr>
      <w:tr w:rsidR="004803CD" w14:paraId="49C74979" w14:textId="77777777" w:rsidTr="00B753AE">
        <w:tc>
          <w:tcPr>
            <w:tcW w:w="1701" w:type="dxa"/>
          </w:tcPr>
          <w:p w14:paraId="3768E497" w14:textId="44D8B942" w:rsidR="004803CD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7513" w:type="dxa"/>
          </w:tcPr>
          <w:p w14:paraId="4E1654FD" w14:textId="21AFA295" w:rsidR="004803CD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Содержит в себе методы для работы с </w:t>
            </w:r>
            <w:proofErr w:type="spellStart"/>
            <w:r>
              <w:rPr>
                <w:szCs w:val="28"/>
                <w:lang w:val="en-US"/>
              </w:rPr>
              <w:t>url</w:t>
            </w:r>
            <w:proofErr w:type="spellEnd"/>
            <w:r w:rsidRPr="004803CD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веб-приложения</w:t>
            </w:r>
          </w:p>
        </w:tc>
      </w:tr>
      <w:tr w:rsidR="004803CD" w14:paraId="74E0456C" w14:textId="77777777" w:rsidTr="00B753AE">
        <w:tc>
          <w:tcPr>
            <w:tcW w:w="1701" w:type="dxa"/>
          </w:tcPr>
          <w:p w14:paraId="2EFE5FB4" w14:textId="3947DD26" w:rsidR="004803CD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</w:t>
            </w:r>
          </w:p>
        </w:tc>
        <w:tc>
          <w:tcPr>
            <w:tcW w:w="7513" w:type="dxa"/>
          </w:tcPr>
          <w:p w14:paraId="6FAA5733" w14:textId="6EFD51E5" w:rsid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информацией о клиентах</w:t>
            </w:r>
          </w:p>
        </w:tc>
      </w:tr>
      <w:tr w:rsidR="004803CD" w14:paraId="14274D97" w14:textId="77777777" w:rsidTr="00B753AE">
        <w:tc>
          <w:tcPr>
            <w:tcW w:w="1701" w:type="dxa"/>
          </w:tcPr>
          <w:p w14:paraId="046AAB6E" w14:textId="42236511" w:rsidR="004803CD" w:rsidRP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Validation</w:t>
            </w:r>
          </w:p>
        </w:tc>
        <w:tc>
          <w:tcPr>
            <w:tcW w:w="7513" w:type="dxa"/>
          </w:tcPr>
          <w:p w14:paraId="0B3F3D82" w14:textId="460B3FC0" w:rsidR="004803CD" w:rsidRDefault="004803CD" w:rsidP="00B753AE">
            <w:pPr>
              <w:spacing w:line="360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в себе методы для работы с валидацией форм</w:t>
            </w:r>
          </w:p>
        </w:tc>
      </w:tr>
    </w:tbl>
    <w:p w14:paraId="0F623BD5" w14:textId="4E0B9B0C" w:rsidR="004632D8" w:rsidRDefault="004632D8">
      <w:pPr>
        <w:ind w:firstLine="0"/>
        <w:jc w:val="left"/>
        <w:rPr>
          <w:szCs w:val="28"/>
          <w:lang w:val="ru-RU"/>
        </w:rPr>
      </w:pPr>
    </w:p>
    <w:p w14:paraId="0976D66C" w14:textId="429F3746" w:rsidR="004632D8" w:rsidRDefault="001A4D4B" w:rsidP="001A4D4B">
      <w:pPr>
        <w:spacing w:line="480" w:lineRule="auto"/>
        <w:ind w:left="284"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t>3.2 Спецификация программы</w:t>
      </w:r>
    </w:p>
    <w:p w14:paraId="71185C4E" w14:textId="18E9EA3E" w:rsidR="001A4D4B" w:rsidRPr="001A4D4B" w:rsidRDefault="001A4D4B" w:rsidP="001A4D4B">
      <w:pPr>
        <w:spacing w:line="360" w:lineRule="auto"/>
        <w:ind w:left="284" w:firstLine="709"/>
        <w:jc w:val="left"/>
        <w:rPr>
          <w:szCs w:val="28"/>
          <w:lang w:val="ru-RU"/>
        </w:rPr>
      </w:pPr>
      <w:r>
        <w:rPr>
          <w:szCs w:val="28"/>
          <w:lang w:val="ru-RU"/>
        </w:rPr>
        <w:t>В ходе работы над курсовым проектом был выделен основной список исполняемых файлов веб-приложения электронной коммерции, представленный в таблице 11.</w:t>
      </w:r>
    </w:p>
    <w:p w14:paraId="14DF9C60" w14:textId="617ECA97" w:rsidR="004632D8" w:rsidRDefault="004632D8">
      <w:pPr>
        <w:ind w:firstLine="0"/>
        <w:jc w:val="left"/>
        <w:rPr>
          <w:szCs w:val="28"/>
          <w:lang w:val="ru-RU"/>
        </w:rPr>
      </w:pPr>
    </w:p>
    <w:p w14:paraId="582EFA24" w14:textId="1D3F1783" w:rsidR="004632D8" w:rsidRDefault="004632D8">
      <w:pPr>
        <w:ind w:firstLine="0"/>
        <w:jc w:val="left"/>
        <w:rPr>
          <w:szCs w:val="28"/>
          <w:lang w:val="ru-RU"/>
        </w:rPr>
      </w:pPr>
    </w:p>
    <w:p w14:paraId="1875CDAA" w14:textId="1F06087E" w:rsidR="004632D8" w:rsidRDefault="004632D8">
      <w:pPr>
        <w:ind w:firstLine="0"/>
        <w:jc w:val="left"/>
        <w:rPr>
          <w:szCs w:val="28"/>
          <w:lang w:val="ru-RU"/>
        </w:rPr>
      </w:pPr>
    </w:p>
    <w:tbl>
      <w:tblPr>
        <w:tblStyle w:val="af6"/>
        <w:tblW w:w="0" w:type="auto"/>
        <w:tblInd w:w="392" w:type="dxa"/>
        <w:tblLook w:val="04A0" w:firstRow="1" w:lastRow="0" w:firstColumn="1" w:lastColumn="0" w:noHBand="0" w:noVBand="1"/>
      </w:tblPr>
      <w:tblGrid>
        <w:gridCol w:w="2184"/>
        <w:gridCol w:w="2977"/>
        <w:gridCol w:w="4053"/>
      </w:tblGrid>
      <w:tr w:rsidR="001A4D4B" w14:paraId="7977CA54" w14:textId="77777777" w:rsidTr="00D66434">
        <w:tc>
          <w:tcPr>
            <w:tcW w:w="2184" w:type="dxa"/>
          </w:tcPr>
          <w:p w14:paraId="1F68F719" w14:textId="00ED7B41" w:rsidR="001A4D4B" w:rsidRDefault="001A4D4B" w:rsidP="00A835E4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lastRenderedPageBreak/>
              <w:t>Наименование</w:t>
            </w:r>
          </w:p>
        </w:tc>
        <w:tc>
          <w:tcPr>
            <w:tcW w:w="2977" w:type="dxa"/>
          </w:tcPr>
          <w:p w14:paraId="18DC3E92" w14:textId="34A6E262" w:rsidR="001A4D4B" w:rsidRDefault="001A4D4B" w:rsidP="00A835E4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Назначение</w:t>
            </w:r>
          </w:p>
        </w:tc>
        <w:tc>
          <w:tcPr>
            <w:tcW w:w="4053" w:type="dxa"/>
          </w:tcPr>
          <w:p w14:paraId="54591B43" w14:textId="1B8A77FD" w:rsidR="001A4D4B" w:rsidRDefault="001A4D4B" w:rsidP="00A835E4">
            <w:pPr>
              <w:spacing w:line="276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Примечание</w:t>
            </w:r>
          </w:p>
        </w:tc>
      </w:tr>
      <w:tr w:rsidR="001A4D4B" w14:paraId="2F4F782A" w14:textId="77777777" w:rsidTr="00D66434">
        <w:tc>
          <w:tcPr>
            <w:tcW w:w="2184" w:type="dxa"/>
          </w:tcPr>
          <w:p w14:paraId="0399F56D" w14:textId="107318A1" w:rsidR="001A4D4B" w:rsidRP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index.php</w:t>
            </w:r>
            <w:proofErr w:type="spellEnd"/>
          </w:p>
        </w:tc>
        <w:tc>
          <w:tcPr>
            <w:tcW w:w="2977" w:type="dxa"/>
          </w:tcPr>
          <w:p w14:paraId="44690248" w14:textId="50205D8D" w:rsidR="001A4D4B" w:rsidRPr="001A4D4B" w:rsidRDefault="001A4D4B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Файл расширения </w:t>
            </w:r>
            <w:r>
              <w:rPr>
                <w:szCs w:val="28"/>
                <w:lang w:val="en-US"/>
              </w:rPr>
              <w:t>PHP</w:t>
            </w:r>
          </w:p>
        </w:tc>
        <w:tc>
          <w:tcPr>
            <w:tcW w:w="4053" w:type="dxa"/>
          </w:tcPr>
          <w:p w14:paraId="0B895A07" w14:textId="788AC197" w:rsidR="001A4D4B" w:rsidRDefault="00A835E4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Файл, запускающий </w:t>
            </w:r>
            <w:r w:rsidR="001A4D4B">
              <w:rPr>
                <w:szCs w:val="28"/>
                <w:lang w:val="ru-RU"/>
              </w:rPr>
              <w:t>ядро веб-приложения, отображает главную страницу</w:t>
            </w:r>
          </w:p>
        </w:tc>
      </w:tr>
      <w:tr w:rsidR="001A4D4B" w14:paraId="11B5640A" w14:textId="77777777" w:rsidTr="00D66434">
        <w:tc>
          <w:tcPr>
            <w:tcW w:w="2184" w:type="dxa"/>
          </w:tcPr>
          <w:p w14:paraId="16C1B0E3" w14:textId="7E8D9B4A" w:rsidR="001A4D4B" w:rsidRP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cart.php</w:t>
            </w:r>
            <w:proofErr w:type="spellEnd"/>
          </w:p>
        </w:tc>
        <w:tc>
          <w:tcPr>
            <w:tcW w:w="2977" w:type="dxa"/>
          </w:tcPr>
          <w:p w14:paraId="1FABAED6" w14:textId="7065D054" w:rsidR="001A4D4B" w:rsidRPr="001A4D4B" w:rsidRDefault="001A4D4B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1A4D4B">
              <w:rPr>
                <w:szCs w:val="28"/>
                <w:lang w:val="en-US"/>
              </w:rPr>
              <w:t>Файл</w:t>
            </w:r>
            <w:proofErr w:type="spellEnd"/>
            <w:r w:rsidRPr="001A4D4B">
              <w:rPr>
                <w:szCs w:val="28"/>
                <w:lang w:val="en-US"/>
              </w:rPr>
              <w:t xml:space="preserve"> </w:t>
            </w:r>
            <w:proofErr w:type="spellStart"/>
            <w:r w:rsidRPr="001A4D4B">
              <w:rPr>
                <w:szCs w:val="28"/>
                <w:lang w:val="en-US"/>
              </w:rPr>
              <w:t>расширения</w:t>
            </w:r>
            <w:proofErr w:type="spellEnd"/>
            <w:r w:rsidRPr="001A4D4B">
              <w:rPr>
                <w:szCs w:val="28"/>
                <w:lang w:val="en-US"/>
              </w:rPr>
              <w:t xml:space="preserve"> PHP</w:t>
            </w:r>
          </w:p>
        </w:tc>
        <w:tc>
          <w:tcPr>
            <w:tcW w:w="4053" w:type="dxa"/>
          </w:tcPr>
          <w:p w14:paraId="185F0E54" w14:textId="7D41F789" w:rsidR="001A4D4B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Файл, обеспечивающий работу корзины покупок</w:t>
            </w:r>
          </w:p>
        </w:tc>
      </w:tr>
      <w:tr w:rsidR="001A4D4B" w14:paraId="43B72CF0" w14:textId="77777777" w:rsidTr="00D66434">
        <w:tc>
          <w:tcPr>
            <w:tcW w:w="2184" w:type="dxa"/>
          </w:tcPr>
          <w:p w14:paraId="76CB9DF5" w14:textId="4C69E589" w:rsidR="001A4D4B" w:rsidRP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paypal.php</w:t>
            </w:r>
            <w:proofErr w:type="spellEnd"/>
          </w:p>
        </w:tc>
        <w:tc>
          <w:tcPr>
            <w:tcW w:w="2977" w:type="dxa"/>
          </w:tcPr>
          <w:p w14:paraId="7C77C765" w14:textId="2EF673EC" w:rsidR="001A4D4B" w:rsidRDefault="001A4D4B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1A4D4B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1A297697" w14:textId="39AB11E4" w:rsidR="001A4D4B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Файл работы с платежной системой </w:t>
            </w:r>
            <w:r>
              <w:rPr>
                <w:szCs w:val="28"/>
                <w:lang w:val="en-US"/>
              </w:rPr>
              <w:t>PayPal</w:t>
            </w:r>
          </w:p>
        </w:tc>
      </w:tr>
      <w:tr w:rsidR="001A4D4B" w14:paraId="2E080687" w14:textId="77777777" w:rsidTr="00D66434">
        <w:tc>
          <w:tcPr>
            <w:tcW w:w="2184" w:type="dxa"/>
          </w:tcPr>
          <w:p w14:paraId="6543C1DC" w14:textId="011F83E4" w:rsidR="001A4D4B" w:rsidRP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cart.js</w:t>
            </w:r>
          </w:p>
        </w:tc>
        <w:tc>
          <w:tcPr>
            <w:tcW w:w="2977" w:type="dxa"/>
          </w:tcPr>
          <w:p w14:paraId="73710A7B" w14:textId="47640533" w:rsidR="001A4D4B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 w:rsidRPr="00A40EBE">
              <w:rPr>
                <w:szCs w:val="28"/>
                <w:lang w:val="ru-RU"/>
              </w:rPr>
              <w:t xml:space="preserve">Файл расширения </w:t>
            </w:r>
            <w:r>
              <w:rPr>
                <w:szCs w:val="28"/>
                <w:lang w:val="en-US"/>
              </w:rPr>
              <w:t>JS</w:t>
            </w:r>
          </w:p>
        </w:tc>
        <w:tc>
          <w:tcPr>
            <w:tcW w:w="4053" w:type="dxa"/>
          </w:tcPr>
          <w:p w14:paraId="52AC10A9" w14:textId="4837DB86" w:rsidR="001A4D4B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Скрипты, необходимые для работы </w:t>
            </w:r>
            <w:r>
              <w:rPr>
                <w:szCs w:val="28"/>
                <w:lang w:val="en-US"/>
              </w:rPr>
              <w:t>ajax</w:t>
            </w:r>
            <w:r w:rsidRPr="00A40EBE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с корзиной покупок</w:t>
            </w:r>
          </w:p>
        </w:tc>
      </w:tr>
      <w:tr w:rsidR="001A4D4B" w14:paraId="07258271" w14:textId="77777777" w:rsidTr="00D66434">
        <w:tc>
          <w:tcPr>
            <w:tcW w:w="2184" w:type="dxa"/>
          </w:tcPr>
          <w:p w14:paraId="04EF2870" w14:textId="5722094C" w:rsidR="001A4D4B" w:rsidRP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autoload.php</w:t>
            </w:r>
            <w:proofErr w:type="spellEnd"/>
          </w:p>
        </w:tc>
        <w:tc>
          <w:tcPr>
            <w:tcW w:w="2977" w:type="dxa"/>
          </w:tcPr>
          <w:p w14:paraId="65EEF76C" w14:textId="3BAE240E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1B96E6EB" w14:textId="1B5F0F0C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Файл, загружающийся на всех страницах. Необходим для подключения классов и конфиг</w:t>
            </w:r>
            <w:r w:rsidR="00A835E4">
              <w:rPr>
                <w:szCs w:val="28"/>
                <w:lang w:val="ru-RU"/>
              </w:rPr>
              <w:t>урационного файла</w:t>
            </w:r>
          </w:p>
        </w:tc>
      </w:tr>
      <w:tr w:rsidR="001A4D4B" w14:paraId="3996F617" w14:textId="77777777" w:rsidTr="00D66434">
        <w:tc>
          <w:tcPr>
            <w:tcW w:w="2184" w:type="dxa"/>
          </w:tcPr>
          <w:p w14:paraId="4509DDF3" w14:textId="59F83B3E" w:rsidR="001A4D4B" w:rsidRP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config.php</w:t>
            </w:r>
            <w:proofErr w:type="spellEnd"/>
          </w:p>
        </w:tc>
        <w:tc>
          <w:tcPr>
            <w:tcW w:w="2977" w:type="dxa"/>
          </w:tcPr>
          <w:p w14:paraId="26949642" w14:textId="29EC026E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2D5539CB" w14:textId="134FBCFA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Конфигурационный файл, содержащий в себе пути к директориям, записанные в константы. Запускает сессию</w:t>
            </w:r>
          </w:p>
        </w:tc>
      </w:tr>
      <w:tr w:rsidR="001A4D4B" w14:paraId="0379A2E5" w14:textId="77777777" w:rsidTr="00D66434">
        <w:tc>
          <w:tcPr>
            <w:tcW w:w="2184" w:type="dxa"/>
          </w:tcPr>
          <w:p w14:paraId="6F6BA5EC" w14:textId="48A47934" w:rsidR="001A4D4B" w:rsidRP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core.css</w:t>
            </w:r>
          </w:p>
        </w:tc>
        <w:tc>
          <w:tcPr>
            <w:tcW w:w="2977" w:type="dxa"/>
          </w:tcPr>
          <w:p w14:paraId="0FC93936" w14:textId="056DF6EA" w:rsidR="001A4D4B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 w:rsidRPr="00A40EBE">
              <w:rPr>
                <w:szCs w:val="28"/>
                <w:lang w:val="ru-RU"/>
              </w:rPr>
              <w:t xml:space="preserve">Файл расширения </w:t>
            </w:r>
            <w:r>
              <w:rPr>
                <w:szCs w:val="28"/>
                <w:lang w:val="en-US"/>
              </w:rPr>
              <w:t>CSS</w:t>
            </w:r>
          </w:p>
        </w:tc>
        <w:tc>
          <w:tcPr>
            <w:tcW w:w="4053" w:type="dxa"/>
          </w:tcPr>
          <w:p w14:paraId="35A48471" w14:textId="51FD777E" w:rsidR="001A4D4B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Файл, содержащий каскадные стили </w:t>
            </w:r>
            <w:r>
              <w:rPr>
                <w:szCs w:val="28"/>
                <w:lang w:val="en-US"/>
              </w:rPr>
              <w:t>CSS</w:t>
            </w:r>
            <w:r w:rsidRPr="00A40EBE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для всех страниц веб-приложения</w:t>
            </w:r>
          </w:p>
        </w:tc>
      </w:tr>
      <w:tr w:rsidR="001A4D4B" w14:paraId="613EADC4" w14:textId="77777777" w:rsidTr="00D66434">
        <w:tc>
          <w:tcPr>
            <w:tcW w:w="2184" w:type="dxa"/>
          </w:tcPr>
          <w:p w14:paraId="77379C6A" w14:textId="5E642729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invoice.css</w:t>
            </w:r>
          </w:p>
        </w:tc>
        <w:tc>
          <w:tcPr>
            <w:tcW w:w="2977" w:type="dxa"/>
          </w:tcPr>
          <w:p w14:paraId="2B788A84" w14:textId="66B31FA3" w:rsidR="001A4D4B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r w:rsidRPr="00A40EBE">
              <w:rPr>
                <w:szCs w:val="28"/>
                <w:lang w:val="ru-RU"/>
              </w:rPr>
              <w:t xml:space="preserve">Файл расширения </w:t>
            </w:r>
            <w:r>
              <w:rPr>
                <w:szCs w:val="28"/>
                <w:lang w:val="en-US"/>
              </w:rPr>
              <w:t>CSS</w:t>
            </w:r>
          </w:p>
        </w:tc>
        <w:tc>
          <w:tcPr>
            <w:tcW w:w="4053" w:type="dxa"/>
          </w:tcPr>
          <w:p w14:paraId="4A66B51B" w14:textId="5756530F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Файл, содержащий стили для квитанций заказов</w:t>
            </w:r>
          </w:p>
        </w:tc>
      </w:tr>
      <w:tr w:rsidR="001A4D4B" w14:paraId="5AC8C166" w14:textId="77777777" w:rsidTr="00D66434">
        <w:tc>
          <w:tcPr>
            <w:tcW w:w="2184" w:type="dxa"/>
          </w:tcPr>
          <w:p w14:paraId="6EEBA8E0" w14:textId="00C93C6C" w:rsidR="001A4D4B" w:rsidRDefault="005C15C2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add.php</w:t>
            </w:r>
            <w:proofErr w:type="spellEnd"/>
          </w:p>
        </w:tc>
        <w:tc>
          <w:tcPr>
            <w:tcW w:w="2977" w:type="dxa"/>
          </w:tcPr>
          <w:p w14:paraId="61BA790F" w14:textId="39781828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49C30CA4" w14:textId="05E5F507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</w:t>
            </w:r>
            <w:r w:rsidR="00D66434">
              <w:rPr>
                <w:szCs w:val="28"/>
                <w:lang w:val="ru-RU"/>
              </w:rPr>
              <w:t xml:space="preserve"> страницы удаления записей из базы данных</w:t>
            </w:r>
          </w:p>
        </w:tc>
      </w:tr>
      <w:tr w:rsidR="001A4D4B" w14:paraId="3B837169" w14:textId="77777777" w:rsidTr="00D66434">
        <w:tc>
          <w:tcPr>
            <w:tcW w:w="2184" w:type="dxa"/>
          </w:tcPr>
          <w:p w14:paraId="2CF0C792" w14:textId="303C5C47" w:rsidR="001A4D4B" w:rsidRDefault="005C15C2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edit.php</w:t>
            </w:r>
            <w:proofErr w:type="spellEnd"/>
          </w:p>
        </w:tc>
        <w:tc>
          <w:tcPr>
            <w:tcW w:w="2977" w:type="dxa"/>
          </w:tcPr>
          <w:p w14:paraId="2C250A13" w14:textId="59B76F43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2400532B" w14:textId="15C4D275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Файлы</w:t>
            </w:r>
            <w:r w:rsidR="00D66434">
              <w:rPr>
                <w:szCs w:val="28"/>
                <w:lang w:val="ru-RU"/>
              </w:rPr>
              <w:t xml:space="preserve"> страницы редактирования записей</w:t>
            </w:r>
          </w:p>
        </w:tc>
      </w:tr>
      <w:tr w:rsidR="001A4D4B" w14:paraId="01D64D39" w14:textId="77777777" w:rsidTr="00D66434">
        <w:tc>
          <w:tcPr>
            <w:tcW w:w="2184" w:type="dxa"/>
          </w:tcPr>
          <w:p w14:paraId="29BFCDF7" w14:textId="7EA08AA8" w:rsidR="001A4D4B" w:rsidRDefault="005C15C2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list.php</w:t>
            </w:r>
            <w:proofErr w:type="spellEnd"/>
          </w:p>
        </w:tc>
        <w:tc>
          <w:tcPr>
            <w:tcW w:w="2977" w:type="dxa"/>
          </w:tcPr>
          <w:p w14:paraId="3E4D4A6E" w14:textId="6D5050EA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362D45AA" w14:textId="3231C00E" w:rsidR="001A4D4B" w:rsidRDefault="00D66434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 страницы, на которой отображается полный список записей из базы данных</w:t>
            </w:r>
          </w:p>
        </w:tc>
      </w:tr>
      <w:tr w:rsidR="001A4D4B" w14:paraId="4B65FF03" w14:textId="77777777" w:rsidTr="00D66434">
        <w:tc>
          <w:tcPr>
            <w:tcW w:w="2184" w:type="dxa"/>
          </w:tcPr>
          <w:p w14:paraId="09E1FBC8" w14:textId="11B8E182" w:rsidR="001A4D4B" w:rsidRDefault="005C15C2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remove.php</w:t>
            </w:r>
            <w:proofErr w:type="spellEnd"/>
          </w:p>
        </w:tc>
        <w:tc>
          <w:tcPr>
            <w:tcW w:w="2977" w:type="dxa"/>
          </w:tcPr>
          <w:p w14:paraId="3D84E46C" w14:textId="773799AE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2E3BE8FD" w14:textId="67E85D4A" w:rsidR="001A4D4B" w:rsidRDefault="00D66434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 страницы удаления записей из базы данных</w:t>
            </w:r>
          </w:p>
        </w:tc>
      </w:tr>
      <w:tr w:rsidR="001A4D4B" w14:paraId="522F8629" w14:textId="77777777" w:rsidTr="00D66434">
        <w:tc>
          <w:tcPr>
            <w:tcW w:w="2184" w:type="dxa"/>
          </w:tcPr>
          <w:p w14:paraId="56A673DE" w14:textId="0425E7BD" w:rsidR="001A4D4B" w:rsidRDefault="005C15C2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catalog.php</w:t>
            </w:r>
            <w:proofErr w:type="spellEnd"/>
          </w:p>
        </w:tc>
        <w:tc>
          <w:tcPr>
            <w:tcW w:w="2977" w:type="dxa"/>
          </w:tcPr>
          <w:p w14:paraId="4AB7EB8E" w14:textId="000D9D95" w:rsidR="001A4D4B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0CD4939C" w14:textId="29D7B64F" w:rsidR="001A4D4B" w:rsidRDefault="00D66434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 страницы каталога товаров</w:t>
            </w:r>
          </w:p>
        </w:tc>
      </w:tr>
      <w:tr w:rsidR="00A40EBE" w14:paraId="750D1601" w14:textId="77777777" w:rsidTr="00D66434">
        <w:tc>
          <w:tcPr>
            <w:tcW w:w="2184" w:type="dxa"/>
          </w:tcPr>
          <w:p w14:paraId="6D1D9048" w14:textId="267B19C4" w:rsidR="00A40EBE" w:rsidRDefault="005C15C2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login.php</w:t>
            </w:r>
            <w:proofErr w:type="spellEnd"/>
          </w:p>
        </w:tc>
        <w:tc>
          <w:tcPr>
            <w:tcW w:w="2977" w:type="dxa"/>
          </w:tcPr>
          <w:p w14:paraId="2234FB6A" w14:textId="1CE64C0D" w:rsidR="00A40EBE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659DE2A7" w14:textId="40603EEB" w:rsidR="00A40EBE" w:rsidRDefault="00D66434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 страницы авторизации и регистрации пользователей</w:t>
            </w:r>
          </w:p>
        </w:tc>
      </w:tr>
      <w:tr w:rsidR="00A40EBE" w14:paraId="6C2E01C1" w14:textId="77777777" w:rsidTr="00D66434">
        <w:tc>
          <w:tcPr>
            <w:tcW w:w="2184" w:type="dxa"/>
          </w:tcPr>
          <w:p w14:paraId="18D24B25" w14:textId="7CDA0EF5" w:rsidR="00A40EBE" w:rsidRDefault="005C15C2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invoice.php</w:t>
            </w:r>
            <w:proofErr w:type="spellEnd"/>
          </w:p>
        </w:tc>
        <w:tc>
          <w:tcPr>
            <w:tcW w:w="2977" w:type="dxa"/>
          </w:tcPr>
          <w:p w14:paraId="56999239" w14:textId="728614E8" w:rsidR="00A40EBE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5C8B6EFF" w14:textId="7A9D828B" w:rsidR="00A40EBE" w:rsidRDefault="00D66434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Файл страницы с квитанцией </w:t>
            </w:r>
          </w:p>
        </w:tc>
      </w:tr>
      <w:tr w:rsidR="00A40EBE" w14:paraId="1608B5CF" w14:textId="77777777" w:rsidTr="00D66434">
        <w:tc>
          <w:tcPr>
            <w:tcW w:w="2184" w:type="dxa"/>
          </w:tcPr>
          <w:p w14:paraId="24706AAB" w14:textId="533537DD" w:rsidR="00A40EBE" w:rsidRDefault="005C15C2" w:rsidP="00A835E4">
            <w:pPr>
              <w:spacing w:line="276" w:lineRule="auto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checkout.php</w:t>
            </w:r>
            <w:proofErr w:type="spellEnd"/>
          </w:p>
        </w:tc>
        <w:tc>
          <w:tcPr>
            <w:tcW w:w="2977" w:type="dxa"/>
          </w:tcPr>
          <w:p w14:paraId="07B8E004" w14:textId="5C0629A9" w:rsidR="00A40EBE" w:rsidRPr="00A40EBE" w:rsidRDefault="00A40EBE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 w:rsidRPr="00A40EBE">
              <w:rPr>
                <w:szCs w:val="28"/>
                <w:lang w:val="ru-RU"/>
              </w:rPr>
              <w:t>Файл расширения PHP</w:t>
            </w:r>
          </w:p>
        </w:tc>
        <w:tc>
          <w:tcPr>
            <w:tcW w:w="4053" w:type="dxa"/>
          </w:tcPr>
          <w:p w14:paraId="5A76AE47" w14:textId="473263EA" w:rsidR="00A40EBE" w:rsidRDefault="00D66434" w:rsidP="00A835E4">
            <w:pPr>
              <w:spacing w:line="276" w:lineRule="auto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Файл оформления покупок</w:t>
            </w:r>
          </w:p>
        </w:tc>
      </w:tr>
    </w:tbl>
    <w:p w14:paraId="5FA412DC" w14:textId="619F44B0" w:rsidR="00E525F8" w:rsidRDefault="00E525F8" w:rsidP="00E525F8">
      <w:pPr>
        <w:spacing w:line="480" w:lineRule="auto"/>
        <w:ind w:left="284" w:right="226" w:firstLine="0"/>
        <w:jc w:val="center"/>
        <w:rPr>
          <w:iCs/>
          <w:szCs w:val="28"/>
          <w:lang w:val="ru-RU"/>
        </w:rPr>
      </w:pPr>
      <w:r w:rsidRPr="00E525F8">
        <w:rPr>
          <w:iCs/>
          <w:szCs w:val="28"/>
          <w:lang w:val="ru-RU"/>
        </w:rPr>
        <w:lastRenderedPageBreak/>
        <w:t xml:space="preserve">4 </w:t>
      </w:r>
      <w:r>
        <w:rPr>
          <w:iCs/>
          <w:szCs w:val="28"/>
          <w:lang w:val="ru-RU"/>
        </w:rPr>
        <w:t>ПРОЕКТИРОВАНИЕ ПОЛЬЗОВАТЕЛЬСКОГО ИНТЕРФЕЙСА</w:t>
      </w:r>
    </w:p>
    <w:p w14:paraId="012111A4" w14:textId="6AA4C5AD" w:rsidR="00E525F8" w:rsidRDefault="00E525F8" w:rsidP="00E525F8">
      <w:pPr>
        <w:spacing w:line="480" w:lineRule="auto"/>
        <w:ind w:left="284" w:right="226"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>4.1 Разработка форм ввода-вывода информации</w:t>
      </w:r>
    </w:p>
    <w:p w14:paraId="791B52BE" w14:textId="3AE74908" w:rsidR="00FE6FE8" w:rsidRDefault="00FE6FE8" w:rsidP="00E119FA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В ходе проектирования веб-приложения электронной коммерции</w:t>
      </w:r>
      <w:r w:rsidR="00676CB9">
        <w:rPr>
          <w:iCs/>
          <w:szCs w:val="28"/>
          <w:lang w:val="ru-RU"/>
        </w:rPr>
        <w:t>,</w:t>
      </w:r>
      <w:r>
        <w:rPr>
          <w:iCs/>
          <w:szCs w:val="28"/>
          <w:lang w:val="ru-RU"/>
        </w:rPr>
        <w:t xml:space="preserve"> была разработана </w:t>
      </w:r>
      <w:r w:rsidR="00E119FA">
        <w:rPr>
          <w:iCs/>
          <w:szCs w:val="28"/>
          <w:lang w:val="ru-RU"/>
        </w:rPr>
        <w:t xml:space="preserve">схема </w:t>
      </w:r>
      <w:r>
        <w:rPr>
          <w:iCs/>
          <w:szCs w:val="28"/>
          <w:lang w:val="ru-RU"/>
        </w:rPr>
        <w:t>древовидн</w:t>
      </w:r>
      <w:r w:rsidR="00E119FA">
        <w:rPr>
          <w:iCs/>
          <w:szCs w:val="28"/>
          <w:lang w:val="ru-RU"/>
        </w:rPr>
        <w:t>ой</w:t>
      </w:r>
      <w:r>
        <w:rPr>
          <w:iCs/>
          <w:szCs w:val="28"/>
          <w:lang w:val="ru-RU"/>
        </w:rPr>
        <w:t xml:space="preserve"> структура сайта, необходимая</w:t>
      </w:r>
      <w:r w:rsidR="00676CB9">
        <w:rPr>
          <w:iCs/>
          <w:szCs w:val="28"/>
          <w:lang w:val="ru-RU"/>
        </w:rPr>
        <w:t xml:space="preserve"> для </w:t>
      </w:r>
      <w:r w:rsidR="002B0E56">
        <w:rPr>
          <w:iCs/>
          <w:szCs w:val="28"/>
          <w:lang w:val="ru-RU"/>
        </w:rPr>
        <w:t>удобства навигации по веб-приложению</w:t>
      </w:r>
      <w:r>
        <w:rPr>
          <w:iCs/>
          <w:szCs w:val="28"/>
          <w:lang w:val="ru-RU"/>
        </w:rPr>
        <w:t xml:space="preserve">. Структурная схема сайта </w:t>
      </w:r>
      <w:r w:rsidR="00E119FA">
        <w:rPr>
          <w:iCs/>
          <w:szCs w:val="28"/>
          <w:lang w:val="ru-RU"/>
        </w:rPr>
        <w:t>представлена в Приложении В.</w:t>
      </w:r>
    </w:p>
    <w:p w14:paraId="2486E4F0" w14:textId="14987EFD" w:rsidR="009F100D" w:rsidRDefault="009F100D" w:rsidP="00682770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На главной странице веб-приложения</w:t>
      </w:r>
      <w:r w:rsidR="00676CB9">
        <w:rPr>
          <w:iCs/>
          <w:szCs w:val="28"/>
          <w:lang w:val="ru-RU"/>
        </w:rPr>
        <w:t>,</w:t>
      </w:r>
      <w:r>
        <w:rPr>
          <w:iCs/>
          <w:szCs w:val="28"/>
          <w:lang w:val="ru-RU"/>
        </w:rPr>
        <w:t xml:space="preserve"> пользователю предоставляется возможность выбора категорий товаров, товаров в выбранной категории и добавление их в корзину, просмотр корзины, перехода к корзине, оформлению покупок, авторизации и регистрации. Главная страница изображена на рисунке </w:t>
      </w:r>
      <w:r w:rsidR="00F95B44">
        <w:rPr>
          <w:iCs/>
          <w:szCs w:val="28"/>
          <w:lang w:val="ru-RU"/>
        </w:rPr>
        <w:t>3</w:t>
      </w:r>
      <w:r>
        <w:rPr>
          <w:iCs/>
          <w:szCs w:val="28"/>
          <w:lang w:val="ru-RU"/>
        </w:rPr>
        <w:t>.</w:t>
      </w:r>
    </w:p>
    <w:p w14:paraId="540C3FDF" w14:textId="0FFAF9F9" w:rsidR="009F100D" w:rsidRDefault="009F100D" w:rsidP="009F100D">
      <w:pPr>
        <w:spacing w:line="360" w:lineRule="auto"/>
        <w:ind w:right="227" w:firstLine="0"/>
        <w:jc w:val="center"/>
        <w:rPr>
          <w:iCs/>
          <w:szCs w:val="28"/>
          <w:lang w:val="ru-RU"/>
        </w:rPr>
      </w:pPr>
      <w:r w:rsidRPr="009F100D">
        <w:rPr>
          <w:iCs/>
          <w:noProof/>
          <w:szCs w:val="28"/>
          <w:bdr w:val="single" w:sz="8" w:space="0" w:color="auto"/>
          <w:lang w:val="ru-RU"/>
        </w:rPr>
        <w:drawing>
          <wp:inline distT="0" distB="0" distL="0" distR="0" wp14:anchorId="384768FE" wp14:editId="1325FA15">
            <wp:extent cx="5177641" cy="29594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12" cy="2965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485D3" w14:textId="18269428" w:rsidR="009F100D" w:rsidRDefault="009F100D" w:rsidP="009F100D">
      <w:pPr>
        <w:spacing w:line="480" w:lineRule="auto"/>
        <w:ind w:right="227"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Рисунок </w:t>
      </w:r>
      <w:r w:rsidR="00F95B44">
        <w:rPr>
          <w:iCs/>
          <w:szCs w:val="28"/>
          <w:lang w:val="ru-RU"/>
        </w:rPr>
        <w:t>3</w:t>
      </w:r>
      <w:r>
        <w:rPr>
          <w:iCs/>
          <w:szCs w:val="28"/>
          <w:lang w:val="ru-RU"/>
        </w:rPr>
        <w:t xml:space="preserve"> – Главная страница веб-приложения</w:t>
      </w:r>
    </w:p>
    <w:p w14:paraId="332BF62E" w14:textId="7E56B6D8" w:rsidR="002B0E56" w:rsidRDefault="002B0E56" w:rsidP="00682770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Страница авторизации и регистрации была разработана с целью дать возможность пользователям авторизоваться, или если они еще не были зарегистрированы ранее, зарегистрироваться. На странице присутствуют поля ввода личной информации и кнопки для отправки данных на сервер. Страница авторизации и регистрации изображена на рисунке </w:t>
      </w:r>
      <w:r w:rsidR="00F95B44">
        <w:rPr>
          <w:iCs/>
          <w:szCs w:val="28"/>
          <w:lang w:val="ru-RU"/>
        </w:rPr>
        <w:t>4</w:t>
      </w:r>
      <w:r>
        <w:rPr>
          <w:iCs/>
          <w:szCs w:val="28"/>
          <w:lang w:val="ru-RU"/>
        </w:rPr>
        <w:t>.</w:t>
      </w:r>
    </w:p>
    <w:p w14:paraId="4A23DA94" w14:textId="7165AF4F" w:rsidR="009F100D" w:rsidRDefault="009F100D" w:rsidP="009F100D">
      <w:pPr>
        <w:spacing w:line="360" w:lineRule="auto"/>
        <w:ind w:right="227" w:firstLine="0"/>
        <w:jc w:val="center"/>
        <w:rPr>
          <w:iCs/>
          <w:szCs w:val="28"/>
          <w:lang w:val="ru-RU"/>
        </w:rPr>
      </w:pPr>
      <w:r w:rsidRPr="009F100D">
        <w:rPr>
          <w:iCs/>
          <w:noProof/>
          <w:szCs w:val="28"/>
          <w:bdr w:val="single" w:sz="8" w:space="0" w:color="auto"/>
          <w:lang w:val="ru-RU"/>
        </w:rPr>
        <w:lastRenderedPageBreak/>
        <w:drawing>
          <wp:inline distT="0" distB="0" distL="0" distR="0" wp14:anchorId="7C399569" wp14:editId="3FE28B16">
            <wp:extent cx="4859020" cy="35540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355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36EB2" w14:textId="4356D596" w:rsidR="009F100D" w:rsidRDefault="009F100D" w:rsidP="009F100D">
      <w:pPr>
        <w:spacing w:line="480" w:lineRule="auto"/>
        <w:ind w:right="227"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Рисунок </w:t>
      </w:r>
      <w:r w:rsidR="00F95B44">
        <w:rPr>
          <w:iCs/>
          <w:szCs w:val="28"/>
          <w:lang w:val="ru-RU"/>
        </w:rPr>
        <w:t>4</w:t>
      </w:r>
      <w:r>
        <w:rPr>
          <w:iCs/>
          <w:szCs w:val="28"/>
          <w:lang w:val="ru-RU"/>
        </w:rPr>
        <w:t xml:space="preserve"> – Страница авторизации и регистрации пользователей</w:t>
      </w:r>
    </w:p>
    <w:p w14:paraId="4EFD7BAF" w14:textId="3941CAA0" w:rsidR="009F100D" w:rsidRDefault="002B0E56" w:rsidP="00682770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Страница корзины товаров была разработана для хранения добавленных пользователем товаров в корзину. Здесь в таблице отображается наименование товара, его количество и цена, а также кнопка удаления из корзины. Кнопка «обновить» позволяет обновить количество товара и их цену в корзине. Кнопка «Перейти к оформлению покупки» перенаправляет пользователя на страницу оформления. Корзина товаров изображена на рисунке </w:t>
      </w:r>
      <w:r w:rsidR="00F95B44">
        <w:rPr>
          <w:iCs/>
          <w:szCs w:val="28"/>
          <w:lang w:val="ru-RU"/>
        </w:rPr>
        <w:t>5</w:t>
      </w:r>
      <w:r>
        <w:rPr>
          <w:iCs/>
          <w:szCs w:val="28"/>
          <w:lang w:val="ru-RU"/>
        </w:rPr>
        <w:t>.</w:t>
      </w:r>
    </w:p>
    <w:p w14:paraId="38AA61BD" w14:textId="4A5903DC" w:rsidR="009F100D" w:rsidRDefault="00120E8B" w:rsidP="00120E8B">
      <w:pPr>
        <w:spacing w:line="360" w:lineRule="auto"/>
        <w:ind w:right="227" w:firstLine="0"/>
        <w:jc w:val="center"/>
        <w:rPr>
          <w:iCs/>
          <w:szCs w:val="28"/>
          <w:lang w:val="ru-RU"/>
        </w:rPr>
      </w:pPr>
      <w:r w:rsidRPr="00120E8B">
        <w:rPr>
          <w:iCs/>
          <w:noProof/>
          <w:szCs w:val="28"/>
          <w:bdr w:val="single" w:sz="8" w:space="0" w:color="auto"/>
          <w:lang w:val="ru-RU"/>
        </w:rPr>
        <w:lastRenderedPageBreak/>
        <w:drawing>
          <wp:inline distT="0" distB="0" distL="0" distR="0" wp14:anchorId="00D524B4" wp14:editId="6B0E7C73">
            <wp:extent cx="5171326" cy="33250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57" cy="3352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5E3F7" w14:textId="2B1B7D00" w:rsidR="00120E8B" w:rsidRDefault="00120E8B" w:rsidP="00120E8B">
      <w:pPr>
        <w:spacing w:line="480" w:lineRule="auto"/>
        <w:ind w:right="227"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Рисунок </w:t>
      </w:r>
      <w:r w:rsidR="00F95B44">
        <w:rPr>
          <w:iCs/>
          <w:szCs w:val="28"/>
          <w:lang w:val="ru-RU"/>
        </w:rPr>
        <w:t>5</w:t>
      </w:r>
      <w:r>
        <w:rPr>
          <w:iCs/>
          <w:szCs w:val="28"/>
          <w:lang w:val="ru-RU"/>
        </w:rPr>
        <w:t xml:space="preserve"> – Страница корзины товаров</w:t>
      </w:r>
    </w:p>
    <w:p w14:paraId="2450E8FD" w14:textId="3ADB4715" w:rsidR="00120E8B" w:rsidRPr="00E525F8" w:rsidRDefault="00682770" w:rsidP="00682770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На странице ввода контактной информации пользователю предлагается ввести данные, необходимые для доставки товаров. Пользователь не сможет перейти к оформлению покупок пока не заполнит все необходимые поля. Страница ввода контактной информации изображена на рисунке </w:t>
      </w:r>
      <w:r w:rsidR="00F95B44">
        <w:rPr>
          <w:iCs/>
          <w:szCs w:val="28"/>
          <w:lang w:val="ru-RU"/>
        </w:rPr>
        <w:t>6</w:t>
      </w:r>
      <w:r>
        <w:rPr>
          <w:iCs/>
          <w:szCs w:val="28"/>
          <w:lang w:val="ru-RU"/>
        </w:rPr>
        <w:t>.</w:t>
      </w:r>
    </w:p>
    <w:p w14:paraId="3D1EF526" w14:textId="62A37293" w:rsidR="00120E8B" w:rsidRDefault="00120E8B" w:rsidP="00120E8B">
      <w:pPr>
        <w:spacing w:line="360" w:lineRule="auto"/>
        <w:ind w:right="227" w:firstLine="0"/>
        <w:jc w:val="center"/>
        <w:rPr>
          <w:iCs/>
          <w:szCs w:val="28"/>
          <w:lang w:val="ru-RU"/>
        </w:rPr>
      </w:pPr>
      <w:r w:rsidRPr="00120E8B">
        <w:rPr>
          <w:iCs/>
          <w:noProof/>
          <w:szCs w:val="28"/>
          <w:bdr w:val="single" w:sz="8" w:space="0" w:color="auto"/>
          <w:lang w:val="ru-RU"/>
        </w:rPr>
        <w:drawing>
          <wp:inline distT="0" distB="0" distL="0" distR="0" wp14:anchorId="5143CF30" wp14:editId="1D55860E">
            <wp:extent cx="5441302" cy="31825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448" cy="3194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F5A87" w14:textId="642CFA71" w:rsidR="00120E8B" w:rsidRDefault="00120E8B" w:rsidP="00120E8B">
      <w:pPr>
        <w:spacing w:line="480" w:lineRule="auto"/>
        <w:ind w:right="227"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Рисунок </w:t>
      </w:r>
      <w:r w:rsidR="00F95B44">
        <w:rPr>
          <w:iCs/>
          <w:szCs w:val="28"/>
          <w:lang w:val="ru-RU"/>
        </w:rPr>
        <w:t>6</w:t>
      </w:r>
      <w:r>
        <w:rPr>
          <w:iCs/>
          <w:szCs w:val="28"/>
          <w:lang w:val="ru-RU"/>
        </w:rPr>
        <w:t xml:space="preserve"> – Страница ввода контактной информации</w:t>
      </w:r>
    </w:p>
    <w:p w14:paraId="5CA00800" w14:textId="468F6097" w:rsidR="00682770" w:rsidRDefault="00682770" w:rsidP="00682770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lastRenderedPageBreak/>
        <w:t xml:space="preserve">Страница списка заказов была разработана для того, чтобы пользователь имел возможность просмотреть список своих заказов, их статус, дату и распечатать квитанцию. Страница заказов отображена на рисунке </w:t>
      </w:r>
      <w:r w:rsidR="00F95B44">
        <w:rPr>
          <w:iCs/>
          <w:szCs w:val="28"/>
          <w:lang w:val="ru-RU"/>
        </w:rPr>
        <w:t>7</w:t>
      </w:r>
      <w:r>
        <w:rPr>
          <w:iCs/>
          <w:szCs w:val="28"/>
          <w:lang w:val="ru-RU"/>
        </w:rPr>
        <w:t>.</w:t>
      </w:r>
    </w:p>
    <w:p w14:paraId="30C4A140" w14:textId="0E27B811" w:rsidR="00B617B0" w:rsidRDefault="00B617B0" w:rsidP="00B617B0">
      <w:pPr>
        <w:spacing w:line="360" w:lineRule="auto"/>
        <w:ind w:right="227" w:firstLine="0"/>
        <w:jc w:val="center"/>
        <w:rPr>
          <w:iCs/>
          <w:szCs w:val="28"/>
          <w:lang w:val="ru-RU"/>
        </w:rPr>
      </w:pPr>
      <w:r w:rsidRPr="00B617B0">
        <w:rPr>
          <w:iCs/>
          <w:noProof/>
          <w:szCs w:val="28"/>
          <w:bdr w:val="single" w:sz="8" w:space="0" w:color="auto"/>
          <w:lang w:val="ru-RU"/>
        </w:rPr>
        <w:drawing>
          <wp:inline distT="0" distB="0" distL="0" distR="0" wp14:anchorId="5AB2C03C" wp14:editId="48FA8732">
            <wp:extent cx="4932804" cy="35052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696" cy="3526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DBC7D" w14:textId="1AC19A0A" w:rsidR="00682770" w:rsidRDefault="00B617B0" w:rsidP="00E119FA">
      <w:pPr>
        <w:spacing w:line="360" w:lineRule="auto"/>
        <w:ind w:right="227"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Рисунок </w:t>
      </w:r>
      <w:r w:rsidR="00F95B44">
        <w:rPr>
          <w:iCs/>
          <w:szCs w:val="28"/>
          <w:lang w:val="ru-RU"/>
        </w:rPr>
        <w:t>7</w:t>
      </w:r>
      <w:r>
        <w:rPr>
          <w:iCs/>
          <w:szCs w:val="28"/>
          <w:lang w:val="ru-RU"/>
        </w:rPr>
        <w:t xml:space="preserve"> – Страница списка заказов</w:t>
      </w:r>
    </w:p>
    <w:p w14:paraId="1B1BB3E4" w14:textId="5A05DF58" w:rsidR="00682770" w:rsidRDefault="00682770" w:rsidP="00682770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Страница квитанции была разработана с целью дать возможность пользователям просмотреть детали заказа и возможность печати этой квитанции</w:t>
      </w:r>
      <w:r w:rsidR="00041F78">
        <w:rPr>
          <w:iCs/>
          <w:szCs w:val="28"/>
          <w:lang w:val="ru-RU"/>
        </w:rPr>
        <w:t xml:space="preserve">, и которая показана на рисунке </w:t>
      </w:r>
      <w:r w:rsidR="00F95B44">
        <w:rPr>
          <w:iCs/>
          <w:szCs w:val="28"/>
          <w:lang w:val="ru-RU"/>
        </w:rPr>
        <w:t>8</w:t>
      </w:r>
      <w:r w:rsidR="00041F78">
        <w:rPr>
          <w:iCs/>
          <w:szCs w:val="28"/>
          <w:lang w:val="ru-RU"/>
        </w:rPr>
        <w:t>.</w:t>
      </w:r>
    </w:p>
    <w:p w14:paraId="2B8093AE" w14:textId="77777777" w:rsidR="004E5749" w:rsidRDefault="001B4E34" w:rsidP="004E5749">
      <w:pPr>
        <w:spacing w:line="360" w:lineRule="auto"/>
        <w:ind w:firstLine="0"/>
        <w:jc w:val="center"/>
        <w:rPr>
          <w:iCs/>
          <w:szCs w:val="28"/>
          <w:lang w:val="ru-RU"/>
        </w:rPr>
      </w:pPr>
      <w:r w:rsidRPr="001B4E34">
        <w:rPr>
          <w:iCs/>
          <w:noProof/>
          <w:szCs w:val="28"/>
          <w:bdr w:val="single" w:sz="8" w:space="0" w:color="auto"/>
          <w:lang w:val="ru-RU"/>
        </w:rPr>
        <w:lastRenderedPageBreak/>
        <w:drawing>
          <wp:inline distT="0" distB="0" distL="0" distR="0" wp14:anchorId="3D2040BC" wp14:editId="641BD342">
            <wp:extent cx="4971127" cy="3571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64" cy="3590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B9751" w14:textId="1D49E2C7" w:rsidR="004E5749" w:rsidRDefault="001B4E34" w:rsidP="004E5749">
      <w:pPr>
        <w:spacing w:line="480" w:lineRule="auto"/>
        <w:ind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Рисунок </w:t>
      </w:r>
      <w:r w:rsidR="00F95B44">
        <w:rPr>
          <w:iCs/>
          <w:szCs w:val="28"/>
          <w:lang w:val="ru-RU"/>
        </w:rPr>
        <w:t>9</w:t>
      </w:r>
      <w:r>
        <w:rPr>
          <w:iCs/>
          <w:szCs w:val="28"/>
          <w:lang w:val="ru-RU"/>
        </w:rPr>
        <w:t xml:space="preserve"> – Страница квитанции заказа</w:t>
      </w:r>
    </w:p>
    <w:p w14:paraId="2C3027CA" w14:textId="7CEF726E" w:rsidR="006821C3" w:rsidRPr="00041F78" w:rsidRDefault="00041F78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Страница авторизации администраторов была разработана с целью ограничения доступа к контроль-панели. Здесь присутствуют </w:t>
      </w:r>
      <w:r w:rsidR="000C18D7">
        <w:rPr>
          <w:iCs/>
          <w:szCs w:val="28"/>
          <w:lang w:val="ru-RU"/>
        </w:rPr>
        <w:t xml:space="preserve">поля для ввода логина, пароля и кнопка «Войти», при нажатии на которую происходит авторизация. Страница авторизации администраторов отображена на рисунке </w:t>
      </w:r>
      <w:r w:rsidR="00F95B44">
        <w:rPr>
          <w:iCs/>
          <w:szCs w:val="28"/>
          <w:lang w:val="ru-RU"/>
        </w:rPr>
        <w:t>10</w:t>
      </w:r>
      <w:r w:rsidR="000C18D7">
        <w:rPr>
          <w:iCs/>
          <w:szCs w:val="28"/>
          <w:lang w:val="ru-RU"/>
        </w:rPr>
        <w:t>.</w:t>
      </w:r>
    </w:p>
    <w:p w14:paraId="3C208B43" w14:textId="7C18748E" w:rsidR="006821C3" w:rsidRDefault="006821C3" w:rsidP="006821C3">
      <w:pPr>
        <w:spacing w:line="360" w:lineRule="auto"/>
        <w:ind w:firstLine="0"/>
        <w:jc w:val="center"/>
        <w:rPr>
          <w:iCs/>
          <w:szCs w:val="28"/>
          <w:lang w:val="ru-RU"/>
        </w:rPr>
      </w:pPr>
      <w:r w:rsidRPr="006821C3">
        <w:rPr>
          <w:iCs/>
          <w:noProof/>
          <w:szCs w:val="28"/>
          <w:bdr w:val="single" w:sz="8" w:space="0" w:color="auto"/>
          <w:lang w:val="ru-RU"/>
        </w:rPr>
        <w:drawing>
          <wp:inline distT="0" distB="0" distL="0" distR="0" wp14:anchorId="597C99DB" wp14:editId="6ABD5C46">
            <wp:extent cx="5345003" cy="1419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372" cy="1420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C56CF" w14:textId="69C7A303" w:rsidR="006821C3" w:rsidRDefault="006821C3" w:rsidP="006821C3">
      <w:pPr>
        <w:spacing w:line="480" w:lineRule="auto"/>
        <w:ind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Рисунок </w:t>
      </w:r>
      <w:r w:rsidR="00F95B44">
        <w:rPr>
          <w:iCs/>
          <w:szCs w:val="28"/>
          <w:lang w:val="ru-RU"/>
        </w:rPr>
        <w:t>10</w:t>
      </w:r>
      <w:r>
        <w:rPr>
          <w:iCs/>
          <w:szCs w:val="28"/>
          <w:lang w:val="ru-RU"/>
        </w:rPr>
        <w:t xml:space="preserve"> – Страница авторизации администраторов</w:t>
      </w:r>
    </w:p>
    <w:p w14:paraId="2CA23874" w14:textId="4A5406A2" w:rsidR="000C18D7" w:rsidRDefault="000C18D7" w:rsidP="000C18D7">
      <w:pPr>
        <w:spacing w:line="360" w:lineRule="auto"/>
        <w:ind w:left="284" w:right="369" w:firstLine="709"/>
        <w:jc w:val="left"/>
        <w:rPr>
          <w:iCs/>
          <w:szCs w:val="28"/>
          <w:lang w:val="ru-RU"/>
        </w:rPr>
      </w:pPr>
      <w:r>
        <w:rPr>
          <w:iCs/>
          <w:szCs w:val="28"/>
          <w:lang w:val="ru-RU"/>
        </w:rPr>
        <w:t>Страница контроль-панели была разработана с целью дать возможность администраторам взаимодействовать с элементами системы управления содержанием</w:t>
      </w:r>
      <w:r w:rsidRPr="000C18D7">
        <w:rPr>
          <w:iCs/>
          <w:szCs w:val="28"/>
          <w:lang w:val="ru-RU"/>
        </w:rPr>
        <w:t>:</w:t>
      </w:r>
    </w:p>
    <w:p w14:paraId="148F634D" w14:textId="556738AC" w:rsidR="000C18D7" w:rsidRDefault="000C18D7" w:rsidP="000C18D7">
      <w:pPr>
        <w:pStyle w:val="af"/>
        <w:numPr>
          <w:ilvl w:val="0"/>
          <w:numId w:val="14"/>
        </w:numPr>
        <w:spacing w:line="360" w:lineRule="auto"/>
        <w:ind w:right="369"/>
        <w:jc w:val="left"/>
        <w:rPr>
          <w:iCs/>
          <w:szCs w:val="28"/>
          <w:lang w:val="ru-RU"/>
        </w:rPr>
      </w:pPr>
      <w:r>
        <w:rPr>
          <w:iCs/>
          <w:szCs w:val="28"/>
          <w:lang w:val="ru-RU"/>
        </w:rPr>
        <w:t>производить поиск;</w:t>
      </w:r>
    </w:p>
    <w:p w14:paraId="657FBCF0" w14:textId="1156FEBC" w:rsidR="000C18D7" w:rsidRDefault="000C18D7" w:rsidP="000C18D7">
      <w:pPr>
        <w:pStyle w:val="af"/>
        <w:numPr>
          <w:ilvl w:val="0"/>
          <w:numId w:val="14"/>
        </w:numPr>
        <w:spacing w:line="360" w:lineRule="auto"/>
        <w:ind w:right="369"/>
        <w:jc w:val="left"/>
        <w:rPr>
          <w:iCs/>
          <w:szCs w:val="28"/>
          <w:lang w:val="ru-RU"/>
        </w:rPr>
      </w:pPr>
      <w:r>
        <w:rPr>
          <w:iCs/>
          <w:szCs w:val="28"/>
          <w:lang w:val="ru-RU"/>
        </w:rPr>
        <w:t>добавлять записи в базу данных;</w:t>
      </w:r>
    </w:p>
    <w:p w14:paraId="01B07B25" w14:textId="637DC843" w:rsidR="000C18D7" w:rsidRDefault="000C18D7" w:rsidP="000C18D7">
      <w:pPr>
        <w:pStyle w:val="af"/>
        <w:numPr>
          <w:ilvl w:val="0"/>
          <w:numId w:val="14"/>
        </w:numPr>
        <w:spacing w:line="360" w:lineRule="auto"/>
        <w:ind w:right="369"/>
        <w:jc w:val="left"/>
        <w:rPr>
          <w:iCs/>
          <w:szCs w:val="28"/>
          <w:lang w:val="ru-RU"/>
        </w:rPr>
      </w:pPr>
      <w:r>
        <w:rPr>
          <w:iCs/>
          <w:szCs w:val="28"/>
          <w:lang w:val="ru-RU"/>
        </w:rPr>
        <w:lastRenderedPageBreak/>
        <w:t>редактировать записи;</w:t>
      </w:r>
    </w:p>
    <w:p w14:paraId="0B4E7969" w14:textId="5443CA0A" w:rsidR="000C18D7" w:rsidRDefault="000C18D7" w:rsidP="000C18D7">
      <w:pPr>
        <w:pStyle w:val="af"/>
        <w:numPr>
          <w:ilvl w:val="0"/>
          <w:numId w:val="14"/>
        </w:numPr>
        <w:spacing w:line="360" w:lineRule="auto"/>
        <w:ind w:right="369"/>
        <w:jc w:val="left"/>
        <w:rPr>
          <w:iCs/>
          <w:szCs w:val="28"/>
          <w:lang w:val="ru-RU"/>
        </w:rPr>
      </w:pPr>
      <w:r>
        <w:rPr>
          <w:iCs/>
          <w:szCs w:val="28"/>
          <w:lang w:val="ru-RU"/>
        </w:rPr>
        <w:t>удалять.</w:t>
      </w:r>
    </w:p>
    <w:p w14:paraId="47AACA15" w14:textId="7790E58D" w:rsidR="000C18D7" w:rsidRPr="000C18D7" w:rsidRDefault="00A94CAB" w:rsidP="000C18D7">
      <w:pPr>
        <w:spacing w:line="360" w:lineRule="auto"/>
        <w:ind w:left="993" w:right="369" w:firstLine="0"/>
        <w:jc w:val="left"/>
        <w:rPr>
          <w:iCs/>
          <w:szCs w:val="28"/>
          <w:lang w:val="ru-RU"/>
        </w:rPr>
      </w:pPr>
      <w:r>
        <w:rPr>
          <w:iCs/>
          <w:szCs w:val="28"/>
          <w:lang w:val="ru-RU"/>
        </w:rPr>
        <w:t>Контроль панель представлена на рисунке 1</w:t>
      </w:r>
      <w:r w:rsidR="00F95B44">
        <w:rPr>
          <w:iCs/>
          <w:szCs w:val="28"/>
          <w:lang w:val="ru-RU"/>
        </w:rPr>
        <w:t>1</w:t>
      </w:r>
      <w:r>
        <w:rPr>
          <w:iCs/>
          <w:szCs w:val="28"/>
          <w:lang w:val="ru-RU"/>
        </w:rPr>
        <w:t>.</w:t>
      </w:r>
    </w:p>
    <w:p w14:paraId="6B149FC6" w14:textId="18632C61" w:rsidR="004E5749" w:rsidRDefault="004E5749" w:rsidP="004E5749">
      <w:pPr>
        <w:spacing w:line="360" w:lineRule="auto"/>
        <w:ind w:firstLine="0"/>
        <w:jc w:val="center"/>
        <w:rPr>
          <w:iCs/>
          <w:szCs w:val="28"/>
          <w:lang w:val="ru-RU"/>
        </w:rPr>
      </w:pPr>
      <w:r w:rsidRPr="004E5749">
        <w:rPr>
          <w:iCs/>
          <w:noProof/>
          <w:szCs w:val="28"/>
          <w:bdr w:val="single" w:sz="8" w:space="0" w:color="auto"/>
          <w:lang w:val="ru-RU"/>
        </w:rPr>
        <w:drawing>
          <wp:inline distT="0" distB="0" distL="0" distR="0" wp14:anchorId="1CC1D326" wp14:editId="2244E972">
            <wp:extent cx="4946236" cy="35147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22" cy="353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2B0CD4" w14:textId="2B5C254D" w:rsidR="004E5749" w:rsidRDefault="004E5749" w:rsidP="00A94CAB">
      <w:pPr>
        <w:spacing w:line="480" w:lineRule="auto"/>
        <w:ind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>Рисунок 1</w:t>
      </w:r>
      <w:r w:rsidR="00F95B44">
        <w:rPr>
          <w:iCs/>
          <w:szCs w:val="28"/>
          <w:lang w:val="ru-RU"/>
        </w:rPr>
        <w:t xml:space="preserve">1 </w:t>
      </w:r>
      <w:r>
        <w:rPr>
          <w:iCs/>
          <w:szCs w:val="28"/>
          <w:lang w:val="ru-RU"/>
        </w:rPr>
        <w:t>– Страница контроль-панели администратора</w:t>
      </w:r>
    </w:p>
    <w:p w14:paraId="29861576" w14:textId="0A69EC51" w:rsidR="00A94CAB" w:rsidRDefault="00A94CAB" w:rsidP="00A94CAB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На странице редактирования администратору предоставляется возможность изменения записи в базе данных. Здесь присутствуют поля ввода, которые могут подвергаться изменениям и кнопки</w:t>
      </w:r>
      <w:r w:rsidRPr="00A94CAB">
        <w:rPr>
          <w:iCs/>
          <w:szCs w:val="28"/>
          <w:lang w:val="ru-RU"/>
        </w:rPr>
        <w:t>:</w:t>
      </w:r>
    </w:p>
    <w:p w14:paraId="1C9B8DE2" w14:textId="4A8E0B63" w:rsidR="00A94CAB" w:rsidRDefault="00A94CAB" w:rsidP="00A94CAB">
      <w:pPr>
        <w:pStyle w:val="af"/>
        <w:numPr>
          <w:ilvl w:val="0"/>
          <w:numId w:val="15"/>
        </w:numPr>
        <w:spacing w:line="360" w:lineRule="auto"/>
        <w:ind w:right="367"/>
        <w:rPr>
          <w:iCs/>
          <w:szCs w:val="28"/>
          <w:lang w:val="ru-RU"/>
        </w:rPr>
      </w:pPr>
      <w:r>
        <w:rPr>
          <w:iCs/>
          <w:szCs w:val="28"/>
          <w:lang w:val="ru-RU"/>
        </w:rPr>
        <w:t>Кнопка «Назад». Позволяет вернуться в контроль-панель;</w:t>
      </w:r>
    </w:p>
    <w:p w14:paraId="4657AB35" w14:textId="6824A5F1" w:rsidR="00A94CAB" w:rsidRDefault="00A94CAB" w:rsidP="00A94CAB">
      <w:pPr>
        <w:pStyle w:val="af"/>
        <w:numPr>
          <w:ilvl w:val="0"/>
          <w:numId w:val="15"/>
        </w:numPr>
        <w:spacing w:line="360" w:lineRule="auto"/>
        <w:ind w:right="367"/>
        <w:rPr>
          <w:iCs/>
          <w:szCs w:val="28"/>
          <w:lang w:val="ru-RU"/>
        </w:rPr>
      </w:pPr>
      <w:r>
        <w:rPr>
          <w:iCs/>
          <w:szCs w:val="28"/>
          <w:lang w:val="ru-RU"/>
        </w:rPr>
        <w:t>Кнопка «Сохранить». Позволяет сохранить запись в базе данных.</w:t>
      </w:r>
    </w:p>
    <w:p w14:paraId="60FF0071" w14:textId="3B8A1BFB" w:rsidR="00A94CAB" w:rsidRPr="00A94CAB" w:rsidRDefault="00A94CAB" w:rsidP="00A94CAB">
      <w:pPr>
        <w:spacing w:line="360" w:lineRule="auto"/>
        <w:ind w:left="993" w:right="367" w:firstLine="0"/>
        <w:rPr>
          <w:iCs/>
          <w:szCs w:val="28"/>
          <w:lang w:val="ru-RU"/>
        </w:rPr>
      </w:pPr>
      <w:r>
        <w:rPr>
          <w:iCs/>
          <w:szCs w:val="28"/>
          <w:lang w:val="ru-RU"/>
        </w:rPr>
        <w:t>Страница редактирования представлена на рисунке 1</w:t>
      </w:r>
      <w:r w:rsidR="00F95B44">
        <w:rPr>
          <w:iCs/>
          <w:szCs w:val="28"/>
          <w:lang w:val="ru-RU"/>
        </w:rPr>
        <w:t>2</w:t>
      </w:r>
      <w:r>
        <w:rPr>
          <w:iCs/>
          <w:szCs w:val="28"/>
          <w:lang w:val="ru-RU"/>
        </w:rPr>
        <w:t>.</w:t>
      </w:r>
    </w:p>
    <w:p w14:paraId="3445784B" w14:textId="77777777" w:rsidR="00A94CAB" w:rsidRPr="00A94CAB" w:rsidRDefault="00A94CAB" w:rsidP="00A94CAB">
      <w:pPr>
        <w:pStyle w:val="af"/>
        <w:spacing w:line="360" w:lineRule="auto"/>
        <w:ind w:left="1713" w:firstLine="0"/>
        <w:rPr>
          <w:iCs/>
          <w:szCs w:val="28"/>
          <w:lang w:val="ru-RU"/>
        </w:rPr>
      </w:pPr>
    </w:p>
    <w:p w14:paraId="29E6C49A" w14:textId="77777777" w:rsidR="00CD1C89" w:rsidRDefault="00CD1C89" w:rsidP="00CD1C89">
      <w:pPr>
        <w:spacing w:line="360" w:lineRule="auto"/>
        <w:ind w:firstLine="0"/>
        <w:jc w:val="center"/>
        <w:rPr>
          <w:iCs/>
          <w:szCs w:val="28"/>
          <w:lang w:val="ru-RU"/>
        </w:rPr>
      </w:pPr>
      <w:r w:rsidRPr="00CD1C89">
        <w:rPr>
          <w:iCs/>
          <w:noProof/>
          <w:szCs w:val="28"/>
          <w:bdr w:val="single" w:sz="8" w:space="0" w:color="auto"/>
          <w:lang w:val="ru-RU"/>
        </w:rPr>
        <w:lastRenderedPageBreak/>
        <w:drawing>
          <wp:inline distT="0" distB="0" distL="0" distR="0" wp14:anchorId="365640BA" wp14:editId="551EB854">
            <wp:extent cx="5025398" cy="38481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71" cy="390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C5AFF" w14:textId="23BC8652" w:rsidR="00CD1C89" w:rsidRDefault="00CD1C89" w:rsidP="00CD1C89">
      <w:pPr>
        <w:spacing w:line="480" w:lineRule="auto"/>
        <w:ind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>Рисунок 1</w:t>
      </w:r>
      <w:r w:rsidR="00A94CAB">
        <w:rPr>
          <w:iCs/>
          <w:szCs w:val="28"/>
          <w:lang w:val="ru-RU"/>
        </w:rPr>
        <w:t>3</w:t>
      </w:r>
      <w:r>
        <w:rPr>
          <w:iCs/>
          <w:szCs w:val="28"/>
          <w:lang w:val="ru-RU"/>
        </w:rPr>
        <w:t xml:space="preserve"> – Страница редактирования</w:t>
      </w:r>
    </w:p>
    <w:p w14:paraId="1279B981" w14:textId="0C3282AA" w:rsidR="00A94CAB" w:rsidRPr="00A94CAB" w:rsidRDefault="00A94CAB" w:rsidP="00A94CAB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Страница удаления была разработана для предотвращения случайного удаления записей из базы данных. На данной странице отображается сообщение с подтверждением удаления и две кнопки</w:t>
      </w:r>
      <w:r w:rsidRPr="00A94CAB">
        <w:rPr>
          <w:iCs/>
          <w:szCs w:val="28"/>
          <w:lang w:val="ru-RU"/>
        </w:rPr>
        <w:t xml:space="preserve">: </w:t>
      </w:r>
      <w:r>
        <w:rPr>
          <w:iCs/>
          <w:szCs w:val="28"/>
          <w:lang w:val="ru-RU"/>
        </w:rPr>
        <w:t>«Да» - согласиться на удаления и «Нет, вернуться в список товаров» - отменить удаление, вернуться в список товаров. Страница удаления изображена на рисунке 14.</w:t>
      </w:r>
    </w:p>
    <w:p w14:paraId="7C49C8EA" w14:textId="77777777" w:rsidR="00CD1C89" w:rsidRDefault="00CD1C89" w:rsidP="00CD1C89">
      <w:pPr>
        <w:spacing w:line="360" w:lineRule="auto"/>
        <w:ind w:firstLine="0"/>
        <w:jc w:val="center"/>
        <w:rPr>
          <w:iCs/>
          <w:szCs w:val="28"/>
          <w:lang w:val="ru-RU"/>
        </w:rPr>
      </w:pPr>
      <w:r w:rsidRPr="00CD1C89">
        <w:rPr>
          <w:iCs/>
          <w:noProof/>
          <w:szCs w:val="28"/>
          <w:bdr w:val="single" w:sz="8" w:space="0" w:color="auto"/>
          <w:lang w:val="ru-RU"/>
        </w:rPr>
        <w:drawing>
          <wp:inline distT="0" distB="0" distL="0" distR="0" wp14:anchorId="348203D6" wp14:editId="7394F2E9">
            <wp:extent cx="5366973" cy="18573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22" cy="1866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A912A" w14:textId="0060A229" w:rsidR="00CD1C89" w:rsidRDefault="00CD1C89" w:rsidP="006821C3">
      <w:pPr>
        <w:spacing w:line="360" w:lineRule="auto"/>
        <w:ind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>Рисунок 1</w:t>
      </w:r>
      <w:r w:rsidR="00A94CAB">
        <w:rPr>
          <w:iCs/>
          <w:szCs w:val="28"/>
          <w:lang w:val="ru-RU"/>
        </w:rPr>
        <w:t>4</w:t>
      </w:r>
      <w:r>
        <w:rPr>
          <w:iCs/>
          <w:szCs w:val="28"/>
          <w:lang w:val="ru-RU"/>
        </w:rPr>
        <w:t xml:space="preserve"> – Страница удаления</w:t>
      </w:r>
    </w:p>
    <w:p w14:paraId="5E130E44" w14:textId="404F00FF" w:rsidR="00CD1C89" w:rsidRPr="00A94CAB" w:rsidRDefault="00A94CAB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Страница добавления нужна для того, чтобы администратор имел возможность добавить новые записи в базу данных. На этой странице отображаются поля ввода и кнопки</w:t>
      </w:r>
      <w:r w:rsidRPr="00A94CAB">
        <w:rPr>
          <w:iCs/>
          <w:szCs w:val="28"/>
          <w:lang w:val="ru-RU"/>
        </w:rPr>
        <w:t xml:space="preserve">: </w:t>
      </w:r>
      <w:r>
        <w:rPr>
          <w:iCs/>
          <w:szCs w:val="28"/>
          <w:lang w:val="ru-RU"/>
        </w:rPr>
        <w:t xml:space="preserve">«Добавить» - добавление новой записи в </w:t>
      </w:r>
      <w:r>
        <w:rPr>
          <w:iCs/>
          <w:szCs w:val="28"/>
          <w:lang w:val="ru-RU"/>
        </w:rPr>
        <w:lastRenderedPageBreak/>
        <w:t>базу данных и «Назад» - возвращает администратора в контроль-панель. Страница добавления представлена на рисунке 15.</w:t>
      </w:r>
    </w:p>
    <w:p w14:paraId="303A2750" w14:textId="77777777" w:rsidR="00CD1C89" w:rsidRDefault="00CD1C89" w:rsidP="00D769CE">
      <w:pPr>
        <w:spacing w:line="360" w:lineRule="auto"/>
        <w:ind w:firstLine="0"/>
        <w:jc w:val="center"/>
        <w:rPr>
          <w:iCs/>
          <w:szCs w:val="28"/>
          <w:lang w:val="ru-RU"/>
        </w:rPr>
      </w:pPr>
      <w:r w:rsidRPr="00CD1C89">
        <w:rPr>
          <w:iCs/>
          <w:noProof/>
          <w:szCs w:val="28"/>
          <w:bdr w:val="single" w:sz="8" w:space="0" w:color="auto"/>
          <w:lang w:val="ru-RU"/>
        </w:rPr>
        <w:drawing>
          <wp:inline distT="0" distB="0" distL="0" distR="0" wp14:anchorId="49E8D9FD" wp14:editId="73C34371">
            <wp:extent cx="5250224" cy="267652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74" cy="2684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EDD2B" w14:textId="640153BF" w:rsidR="006821C3" w:rsidRDefault="00CD1C89" w:rsidP="00CD1C89">
      <w:pPr>
        <w:spacing w:line="480" w:lineRule="auto"/>
        <w:ind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>Рисунок 1</w:t>
      </w:r>
      <w:r w:rsidR="00A94CAB">
        <w:rPr>
          <w:iCs/>
          <w:szCs w:val="28"/>
          <w:lang w:val="ru-RU"/>
        </w:rPr>
        <w:t>5</w:t>
      </w:r>
      <w:r>
        <w:rPr>
          <w:iCs/>
          <w:szCs w:val="28"/>
          <w:lang w:val="ru-RU"/>
        </w:rPr>
        <w:t xml:space="preserve"> – Страница добавления</w:t>
      </w:r>
    </w:p>
    <w:p w14:paraId="3F6C1BDB" w14:textId="77777777" w:rsidR="001606F0" w:rsidRDefault="00A94CAB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Страница успешного выполнения какого-либо действия была разработана для того, чтобы дать администратору понять, что выполняемое им действие было успешно завершено. </w:t>
      </w:r>
      <w:r w:rsidR="001606F0">
        <w:rPr>
          <w:iCs/>
          <w:szCs w:val="28"/>
          <w:lang w:val="ru-RU"/>
        </w:rPr>
        <w:t>Данная страница открывается после выполнения следующих действий</w:t>
      </w:r>
      <w:r w:rsidR="001606F0" w:rsidRPr="001606F0">
        <w:rPr>
          <w:iCs/>
          <w:szCs w:val="28"/>
          <w:lang w:val="ru-RU"/>
        </w:rPr>
        <w:t>:</w:t>
      </w:r>
    </w:p>
    <w:p w14:paraId="006189B3" w14:textId="5294717E" w:rsidR="001606F0" w:rsidRDefault="001606F0" w:rsidP="001606F0">
      <w:pPr>
        <w:pStyle w:val="af"/>
        <w:numPr>
          <w:ilvl w:val="0"/>
          <w:numId w:val="16"/>
        </w:numPr>
        <w:spacing w:line="360" w:lineRule="auto"/>
        <w:ind w:right="367"/>
        <w:rPr>
          <w:iCs/>
          <w:szCs w:val="28"/>
          <w:lang w:val="ru-RU"/>
        </w:rPr>
      </w:pPr>
      <w:r>
        <w:rPr>
          <w:iCs/>
          <w:szCs w:val="28"/>
          <w:lang w:val="ru-RU"/>
        </w:rPr>
        <w:t>добавления;</w:t>
      </w:r>
    </w:p>
    <w:p w14:paraId="1E8B3B8B" w14:textId="68AEDD79" w:rsidR="001606F0" w:rsidRDefault="001606F0" w:rsidP="001606F0">
      <w:pPr>
        <w:pStyle w:val="af"/>
        <w:numPr>
          <w:ilvl w:val="0"/>
          <w:numId w:val="16"/>
        </w:numPr>
        <w:spacing w:line="360" w:lineRule="auto"/>
        <w:ind w:right="367"/>
        <w:rPr>
          <w:iCs/>
          <w:szCs w:val="28"/>
          <w:lang w:val="ru-RU"/>
        </w:rPr>
      </w:pPr>
      <w:r>
        <w:rPr>
          <w:iCs/>
          <w:szCs w:val="28"/>
          <w:lang w:val="ru-RU"/>
        </w:rPr>
        <w:t>редактирования;</w:t>
      </w:r>
    </w:p>
    <w:p w14:paraId="008E7AD4" w14:textId="3DE0A3BC" w:rsidR="001606F0" w:rsidRPr="001606F0" w:rsidRDefault="001606F0" w:rsidP="001606F0">
      <w:pPr>
        <w:pStyle w:val="af"/>
        <w:numPr>
          <w:ilvl w:val="0"/>
          <w:numId w:val="16"/>
        </w:numPr>
        <w:spacing w:line="360" w:lineRule="auto"/>
        <w:ind w:right="367"/>
        <w:rPr>
          <w:iCs/>
          <w:szCs w:val="28"/>
          <w:lang w:val="ru-RU"/>
        </w:rPr>
      </w:pPr>
      <w:r>
        <w:rPr>
          <w:iCs/>
          <w:szCs w:val="28"/>
          <w:lang w:val="ru-RU"/>
        </w:rPr>
        <w:t>удаления.</w:t>
      </w:r>
    </w:p>
    <w:p w14:paraId="70BBEC42" w14:textId="5C64222C" w:rsidR="006821C3" w:rsidRPr="00A94CAB" w:rsidRDefault="001606F0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Страница успешного выполнения отображена на рисунке 16.</w:t>
      </w:r>
    </w:p>
    <w:p w14:paraId="465F11EA" w14:textId="77777777" w:rsidR="006821C3" w:rsidRDefault="006821C3" w:rsidP="00D769CE">
      <w:pPr>
        <w:spacing w:line="360" w:lineRule="auto"/>
        <w:ind w:firstLine="0"/>
        <w:jc w:val="center"/>
        <w:rPr>
          <w:iCs/>
          <w:szCs w:val="28"/>
          <w:lang w:val="ru-RU"/>
        </w:rPr>
      </w:pPr>
      <w:r w:rsidRPr="006821C3">
        <w:rPr>
          <w:iCs/>
          <w:noProof/>
          <w:szCs w:val="28"/>
          <w:bdr w:val="single" w:sz="8" w:space="0" w:color="auto"/>
          <w:lang w:val="ru-RU"/>
        </w:rPr>
        <w:drawing>
          <wp:inline distT="0" distB="0" distL="0" distR="0" wp14:anchorId="2AE2AF08" wp14:editId="4FB3F8B3">
            <wp:extent cx="5420525" cy="180975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11" cy="1825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4BF03" w14:textId="76F4CF4E" w:rsidR="00D25EB9" w:rsidRDefault="006821C3" w:rsidP="00D769CE">
      <w:pPr>
        <w:spacing w:line="360" w:lineRule="auto"/>
        <w:ind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t>Рисунок 1</w:t>
      </w:r>
      <w:r w:rsidR="001606F0">
        <w:rPr>
          <w:iCs/>
          <w:szCs w:val="28"/>
          <w:lang w:val="ru-RU"/>
        </w:rPr>
        <w:t>6</w:t>
      </w:r>
      <w:r>
        <w:rPr>
          <w:iCs/>
          <w:szCs w:val="28"/>
          <w:lang w:val="ru-RU"/>
        </w:rPr>
        <w:t xml:space="preserve"> – Страница успешного выполнения</w:t>
      </w:r>
    </w:p>
    <w:p w14:paraId="6DC9673E" w14:textId="584E9516" w:rsidR="00D25EB9" w:rsidRDefault="00D25EB9" w:rsidP="00D25EB9">
      <w:pPr>
        <w:spacing w:line="480" w:lineRule="auto"/>
        <w:ind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br w:type="page"/>
      </w:r>
      <w:r>
        <w:rPr>
          <w:iCs/>
          <w:szCs w:val="28"/>
          <w:lang w:val="ru-RU"/>
        </w:rPr>
        <w:lastRenderedPageBreak/>
        <w:t>ЗАКЛЮЧЕНИЕ</w:t>
      </w:r>
    </w:p>
    <w:p w14:paraId="59BA5E48" w14:textId="6CE262E2" w:rsidR="00D25EB9" w:rsidRDefault="00D25EB9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В процессе проектирования курсового проекта было разработано веб-приложение электронной коммерции, а именно интернет-магазин по продаже дизайнерской одежды.</w:t>
      </w:r>
    </w:p>
    <w:p w14:paraId="43F86007" w14:textId="6B43C21B" w:rsidR="00D25EB9" w:rsidRDefault="00D25EB9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Интернет-магазин по продажам одежды предназначен для продажи различного рода одежды по</w:t>
      </w:r>
      <w:r w:rsidR="00456130">
        <w:rPr>
          <w:iCs/>
          <w:szCs w:val="28"/>
          <w:lang w:val="ru-RU"/>
        </w:rPr>
        <w:t>средством</w:t>
      </w:r>
      <w:r>
        <w:rPr>
          <w:iCs/>
          <w:szCs w:val="28"/>
          <w:lang w:val="ru-RU"/>
        </w:rPr>
        <w:t xml:space="preserve"> сети интернет. Областью применения данного веб-приложения выступает </w:t>
      </w:r>
      <w:proofErr w:type="spellStart"/>
      <w:r>
        <w:rPr>
          <w:iCs/>
          <w:szCs w:val="28"/>
          <w:lang w:val="ru-RU"/>
        </w:rPr>
        <w:t>интернет</w:t>
      </w:r>
      <w:r w:rsidR="00456130">
        <w:rPr>
          <w:iCs/>
          <w:szCs w:val="28"/>
          <w:lang w:val="ru-RU"/>
        </w:rPr>
        <w:t>-</w:t>
      </w:r>
      <w:r>
        <w:rPr>
          <w:iCs/>
          <w:szCs w:val="28"/>
          <w:lang w:val="ru-RU"/>
        </w:rPr>
        <w:t>торговля</w:t>
      </w:r>
      <w:proofErr w:type="spellEnd"/>
      <w:r>
        <w:rPr>
          <w:iCs/>
          <w:szCs w:val="28"/>
          <w:lang w:val="ru-RU"/>
        </w:rPr>
        <w:t>.</w:t>
      </w:r>
    </w:p>
    <w:p w14:paraId="4A4173CD" w14:textId="3DEF333C" w:rsidR="00D25EB9" w:rsidRDefault="00D25EB9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Интернет-магазин имеет удобный и понятный интерфейс пользователя, благодаря которому не требуется излишних усилий в освоении работы с веб-приложением. </w:t>
      </w:r>
    </w:p>
    <w:p w14:paraId="2E52E347" w14:textId="12AFF436" w:rsidR="008032B7" w:rsidRPr="009A4F43" w:rsidRDefault="008032B7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Результаты тестирования показали, что система работает без ошибок, имеется возможность работы с веб-сайтом во всех популярных браузерах. Тестирования проводились в таких браузерах как</w:t>
      </w:r>
      <w:r w:rsidRPr="009A4F43">
        <w:rPr>
          <w:iCs/>
          <w:szCs w:val="28"/>
          <w:lang w:val="ru-RU"/>
        </w:rPr>
        <w:t>:</w:t>
      </w:r>
    </w:p>
    <w:p w14:paraId="3EE60A06" w14:textId="28580C50" w:rsidR="008032B7" w:rsidRDefault="008032B7" w:rsidP="009705D3">
      <w:pPr>
        <w:pStyle w:val="af"/>
        <w:numPr>
          <w:ilvl w:val="0"/>
          <w:numId w:val="11"/>
        </w:numPr>
        <w:spacing w:line="360" w:lineRule="auto"/>
        <w:ind w:right="367"/>
        <w:rPr>
          <w:iCs/>
          <w:szCs w:val="28"/>
          <w:lang w:val="en-US"/>
        </w:rPr>
      </w:pPr>
      <w:r>
        <w:rPr>
          <w:iCs/>
          <w:szCs w:val="28"/>
          <w:lang w:val="en-US"/>
        </w:rPr>
        <w:t>Google Chrome;</w:t>
      </w:r>
    </w:p>
    <w:p w14:paraId="54DD2830" w14:textId="1C93C3AD" w:rsidR="008032B7" w:rsidRDefault="008032B7" w:rsidP="009705D3">
      <w:pPr>
        <w:pStyle w:val="af"/>
        <w:numPr>
          <w:ilvl w:val="0"/>
          <w:numId w:val="11"/>
        </w:numPr>
        <w:spacing w:line="360" w:lineRule="auto"/>
        <w:ind w:right="367"/>
        <w:rPr>
          <w:iCs/>
          <w:szCs w:val="28"/>
          <w:lang w:val="en-US"/>
        </w:rPr>
      </w:pPr>
      <w:r>
        <w:rPr>
          <w:iCs/>
          <w:szCs w:val="28"/>
          <w:lang w:val="en-US"/>
        </w:rPr>
        <w:t>Chromium;</w:t>
      </w:r>
    </w:p>
    <w:p w14:paraId="6BC68781" w14:textId="02C27949" w:rsidR="008032B7" w:rsidRDefault="008032B7" w:rsidP="009705D3">
      <w:pPr>
        <w:pStyle w:val="af"/>
        <w:numPr>
          <w:ilvl w:val="0"/>
          <w:numId w:val="11"/>
        </w:numPr>
        <w:spacing w:line="360" w:lineRule="auto"/>
        <w:ind w:right="367"/>
        <w:rPr>
          <w:iCs/>
          <w:szCs w:val="28"/>
          <w:lang w:val="en-US"/>
        </w:rPr>
      </w:pPr>
      <w:r>
        <w:rPr>
          <w:iCs/>
          <w:szCs w:val="28"/>
          <w:lang w:val="en-US"/>
        </w:rPr>
        <w:t>Mozilla Firefox;</w:t>
      </w:r>
    </w:p>
    <w:p w14:paraId="79B3A7AE" w14:textId="173F4765" w:rsidR="008032B7" w:rsidRDefault="008032B7" w:rsidP="009705D3">
      <w:pPr>
        <w:pStyle w:val="af"/>
        <w:numPr>
          <w:ilvl w:val="0"/>
          <w:numId w:val="11"/>
        </w:numPr>
        <w:spacing w:line="360" w:lineRule="auto"/>
        <w:ind w:right="367"/>
        <w:rPr>
          <w:iCs/>
          <w:szCs w:val="28"/>
          <w:lang w:val="en-US"/>
        </w:rPr>
      </w:pPr>
      <w:r>
        <w:rPr>
          <w:iCs/>
          <w:szCs w:val="28"/>
          <w:lang w:val="en-US"/>
        </w:rPr>
        <w:t>Safari;</w:t>
      </w:r>
    </w:p>
    <w:p w14:paraId="71A29E9E" w14:textId="5C6EB38C" w:rsidR="008032B7" w:rsidRDefault="008032B7" w:rsidP="009705D3">
      <w:pPr>
        <w:pStyle w:val="af"/>
        <w:numPr>
          <w:ilvl w:val="0"/>
          <w:numId w:val="11"/>
        </w:numPr>
        <w:spacing w:line="360" w:lineRule="auto"/>
        <w:ind w:right="367"/>
        <w:rPr>
          <w:iCs/>
          <w:szCs w:val="28"/>
          <w:lang w:val="en-US"/>
        </w:rPr>
      </w:pPr>
      <w:r>
        <w:rPr>
          <w:iCs/>
          <w:szCs w:val="28"/>
          <w:lang w:val="en-US"/>
        </w:rPr>
        <w:t>Opera;</w:t>
      </w:r>
    </w:p>
    <w:p w14:paraId="1DEAE358" w14:textId="3A4D1615" w:rsidR="008032B7" w:rsidRDefault="008032B7" w:rsidP="009705D3">
      <w:pPr>
        <w:pStyle w:val="af"/>
        <w:numPr>
          <w:ilvl w:val="0"/>
          <w:numId w:val="11"/>
        </w:numPr>
        <w:spacing w:line="360" w:lineRule="auto"/>
        <w:ind w:right="367"/>
        <w:rPr>
          <w:iCs/>
          <w:szCs w:val="28"/>
          <w:lang w:val="en-US"/>
        </w:rPr>
      </w:pPr>
      <w:r>
        <w:rPr>
          <w:iCs/>
          <w:szCs w:val="28"/>
          <w:lang w:val="ru-RU"/>
        </w:rPr>
        <w:t>Яндекс Браузер</w:t>
      </w:r>
      <w:r>
        <w:rPr>
          <w:iCs/>
          <w:szCs w:val="28"/>
          <w:lang w:val="en-US"/>
        </w:rPr>
        <w:t>.</w:t>
      </w:r>
    </w:p>
    <w:p w14:paraId="3A54F467" w14:textId="6A0268CA" w:rsidR="008032B7" w:rsidRDefault="008032B7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В результате разработки программного продукта для курсового проекта были приобретены практические умения работы с </w:t>
      </w:r>
      <w:r>
        <w:rPr>
          <w:iCs/>
          <w:szCs w:val="28"/>
          <w:lang w:val="en-US"/>
        </w:rPr>
        <w:t>HTML</w:t>
      </w:r>
      <w:r w:rsidRPr="008032B7">
        <w:rPr>
          <w:iCs/>
          <w:szCs w:val="28"/>
          <w:lang w:val="ru-RU"/>
        </w:rPr>
        <w:t xml:space="preserve">, </w:t>
      </w:r>
      <w:r>
        <w:rPr>
          <w:iCs/>
          <w:szCs w:val="28"/>
          <w:lang w:val="en-US"/>
        </w:rPr>
        <w:t>CSS</w:t>
      </w:r>
      <w:r w:rsidRPr="008032B7">
        <w:rPr>
          <w:iCs/>
          <w:szCs w:val="28"/>
          <w:lang w:val="ru-RU"/>
        </w:rPr>
        <w:t xml:space="preserve">, </w:t>
      </w:r>
      <w:r>
        <w:rPr>
          <w:iCs/>
          <w:szCs w:val="28"/>
          <w:lang w:val="en-US"/>
        </w:rPr>
        <w:t>PHP</w:t>
      </w:r>
      <w:r>
        <w:rPr>
          <w:iCs/>
          <w:szCs w:val="28"/>
          <w:lang w:val="ru-RU"/>
        </w:rPr>
        <w:t xml:space="preserve">, </w:t>
      </w:r>
      <w:r>
        <w:rPr>
          <w:iCs/>
          <w:szCs w:val="28"/>
          <w:lang w:val="en-US"/>
        </w:rPr>
        <w:t>JavaScript</w:t>
      </w:r>
      <w:r w:rsidRPr="008032B7">
        <w:rPr>
          <w:iCs/>
          <w:szCs w:val="28"/>
          <w:lang w:val="ru-RU"/>
        </w:rPr>
        <w:t xml:space="preserve"> </w:t>
      </w:r>
      <w:r>
        <w:rPr>
          <w:iCs/>
          <w:szCs w:val="28"/>
          <w:lang w:val="ru-RU"/>
        </w:rPr>
        <w:t xml:space="preserve">и </w:t>
      </w:r>
      <w:r>
        <w:rPr>
          <w:iCs/>
          <w:szCs w:val="28"/>
          <w:lang w:val="en-US"/>
        </w:rPr>
        <w:t>PayPal</w:t>
      </w:r>
      <w:r w:rsidRPr="008032B7">
        <w:rPr>
          <w:iCs/>
          <w:szCs w:val="28"/>
          <w:lang w:val="ru-RU"/>
        </w:rPr>
        <w:t>.</w:t>
      </w:r>
    </w:p>
    <w:p w14:paraId="797AF8E7" w14:textId="1D9DEA68" w:rsidR="008032B7" w:rsidRPr="008032B7" w:rsidRDefault="008032B7" w:rsidP="009A4F43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В дальнейшем планируется расширить функционал веб-приложения</w:t>
      </w:r>
      <w:r w:rsidRPr="008032B7">
        <w:rPr>
          <w:iCs/>
          <w:szCs w:val="28"/>
          <w:lang w:val="ru-RU"/>
        </w:rPr>
        <w:t>:</w:t>
      </w:r>
      <w:r>
        <w:rPr>
          <w:iCs/>
          <w:szCs w:val="28"/>
          <w:lang w:val="ru-RU"/>
        </w:rPr>
        <w:t xml:space="preserve"> расчет стоимости доставки в зависимости</w:t>
      </w:r>
      <w:r w:rsidRPr="008032B7">
        <w:rPr>
          <w:iCs/>
          <w:szCs w:val="28"/>
          <w:lang w:val="ru-RU"/>
        </w:rPr>
        <w:t xml:space="preserve"> </w:t>
      </w:r>
      <w:r>
        <w:rPr>
          <w:iCs/>
          <w:szCs w:val="28"/>
          <w:lang w:val="ru-RU"/>
        </w:rPr>
        <w:t xml:space="preserve">от места назначения </w:t>
      </w:r>
      <w:r w:rsidR="009A4F43">
        <w:rPr>
          <w:iCs/>
          <w:szCs w:val="28"/>
          <w:lang w:val="ru-RU"/>
        </w:rPr>
        <w:t xml:space="preserve">(внутри страны или между странами) </w:t>
      </w:r>
      <w:r>
        <w:rPr>
          <w:iCs/>
          <w:szCs w:val="28"/>
          <w:lang w:val="ru-RU"/>
        </w:rPr>
        <w:t xml:space="preserve">и веса всех товаров в корзине, добавление склада товаров, </w:t>
      </w:r>
      <w:r w:rsidR="009A4F43">
        <w:rPr>
          <w:iCs/>
          <w:szCs w:val="28"/>
          <w:lang w:val="ru-RU"/>
        </w:rPr>
        <w:t>добавление возможности выбора пола, размеров одежды, а также разработка нового адаптивного дизайна.</w:t>
      </w:r>
    </w:p>
    <w:p w14:paraId="471C2E82" w14:textId="33D12F7B" w:rsidR="00D25EB9" w:rsidRDefault="00D25EB9">
      <w:pPr>
        <w:ind w:firstLine="0"/>
        <w:jc w:val="left"/>
        <w:rPr>
          <w:iCs/>
          <w:szCs w:val="28"/>
          <w:lang w:val="ru-RU"/>
        </w:rPr>
      </w:pPr>
      <w:r>
        <w:rPr>
          <w:iCs/>
          <w:szCs w:val="28"/>
          <w:lang w:val="ru-RU"/>
        </w:rPr>
        <w:br w:type="page"/>
      </w:r>
    </w:p>
    <w:p w14:paraId="107B8F05" w14:textId="4F061499" w:rsidR="00D25EB9" w:rsidRDefault="00D25EB9" w:rsidP="00D25EB9">
      <w:pPr>
        <w:spacing w:line="480" w:lineRule="auto"/>
        <w:ind w:firstLine="0"/>
        <w:jc w:val="center"/>
        <w:rPr>
          <w:iCs/>
          <w:szCs w:val="28"/>
          <w:lang w:val="ru-RU"/>
        </w:rPr>
      </w:pPr>
      <w:r>
        <w:rPr>
          <w:iCs/>
          <w:szCs w:val="28"/>
          <w:lang w:val="ru-RU"/>
        </w:rPr>
        <w:lastRenderedPageBreak/>
        <w:t>СПИСОК ИСПОЛЬЗУЕМЫХ ИСТОЧНИКОВ</w:t>
      </w:r>
    </w:p>
    <w:p w14:paraId="7D74D769" w14:textId="6DEB17A1" w:rsidR="009A4F43" w:rsidRDefault="009A4F43" w:rsidP="00E67D26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1. Руководство по </w:t>
      </w:r>
      <w:r>
        <w:rPr>
          <w:iCs/>
          <w:szCs w:val="28"/>
          <w:lang w:val="en-US"/>
        </w:rPr>
        <w:t>PHP</w:t>
      </w:r>
      <w:r w:rsidRPr="009A4F43">
        <w:rPr>
          <w:iCs/>
          <w:szCs w:val="28"/>
          <w:lang w:val="ru-RU"/>
        </w:rPr>
        <w:t>: [Электронный ресурс]</w:t>
      </w:r>
      <w:r>
        <w:rPr>
          <w:iCs/>
          <w:szCs w:val="28"/>
          <w:lang w:val="ru-RU"/>
        </w:rPr>
        <w:t>. – Режим доступа</w:t>
      </w:r>
      <w:r w:rsidRPr="009A4F43">
        <w:rPr>
          <w:iCs/>
          <w:szCs w:val="28"/>
          <w:lang w:val="ru-RU"/>
        </w:rPr>
        <w:t xml:space="preserve">: </w:t>
      </w:r>
      <w:hyperlink r:id="rId22" w:history="1">
        <w:r w:rsidRPr="007A7A5D">
          <w:rPr>
            <w:rStyle w:val="af0"/>
            <w:iCs/>
            <w:szCs w:val="28"/>
            <w:lang w:val="ru-RU"/>
          </w:rPr>
          <w:t>https://www.php.net/manual/ru/index.php</w:t>
        </w:r>
      </w:hyperlink>
    </w:p>
    <w:p w14:paraId="6EF6680F" w14:textId="68332488" w:rsidR="009A4F43" w:rsidRPr="009A4F43" w:rsidRDefault="009A4F43" w:rsidP="00E67D26">
      <w:pPr>
        <w:spacing w:line="360" w:lineRule="auto"/>
        <w:ind w:left="284" w:right="367" w:firstLine="709"/>
        <w:rPr>
          <w:iCs/>
          <w:szCs w:val="28"/>
          <w:lang w:val="ru-RU"/>
        </w:rPr>
      </w:pPr>
      <w:r w:rsidRPr="009A4F43">
        <w:rPr>
          <w:iCs/>
          <w:szCs w:val="28"/>
          <w:lang w:val="ru-RU"/>
        </w:rPr>
        <w:t xml:space="preserve">2. </w:t>
      </w:r>
      <w:r>
        <w:rPr>
          <w:iCs/>
          <w:szCs w:val="28"/>
          <w:lang w:val="ru-RU"/>
        </w:rPr>
        <w:t xml:space="preserve">Справочник по </w:t>
      </w:r>
      <w:r>
        <w:rPr>
          <w:iCs/>
          <w:szCs w:val="28"/>
          <w:lang w:val="en-US"/>
        </w:rPr>
        <w:t>HTML</w:t>
      </w:r>
      <w:r w:rsidRPr="009A4F43">
        <w:rPr>
          <w:iCs/>
          <w:szCs w:val="28"/>
          <w:lang w:val="ru-RU"/>
        </w:rPr>
        <w:t xml:space="preserve">: [Электронный ресурс]. – Режим доступа: </w:t>
      </w:r>
      <w:hyperlink r:id="rId23" w:history="1">
        <w:r w:rsidRPr="007A7A5D">
          <w:rPr>
            <w:rStyle w:val="af0"/>
            <w:iCs/>
            <w:szCs w:val="28"/>
            <w:lang w:val="en-US"/>
          </w:rPr>
          <w:t>http</w:t>
        </w:r>
        <w:r w:rsidRPr="007A7A5D">
          <w:rPr>
            <w:rStyle w:val="af0"/>
            <w:iCs/>
            <w:szCs w:val="28"/>
            <w:lang w:val="ru-RU"/>
          </w:rPr>
          <w:t>://</w:t>
        </w:r>
        <w:proofErr w:type="spellStart"/>
        <w:r w:rsidRPr="007A7A5D">
          <w:rPr>
            <w:rStyle w:val="af0"/>
            <w:iCs/>
            <w:szCs w:val="28"/>
            <w:lang w:val="en-US"/>
          </w:rPr>
          <w:t>htmlbook</w:t>
        </w:r>
        <w:proofErr w:type="spellEnd"/>
        <w:r w:rsidRPr="007A7A5D">
          <w:rPr>
            <w:rStyle w:val="af0"/>
            <w:iCs/>
            <w:szCs w:val="28"/>
            <w:lang w:val="ru-RU"/>
          </w:rPr>
          <w:t>.</w:t>
        </w:r>
        <w:proofErr w:type="spellStart"/>
        <w:r w:rsidRPr="007A7A5D">
          <w:rPr>
            <w:rStyle w:val="af0"/>
            <w:iCs/>
            <w:szCs w:val="28"/>
            <w:lang w:val="en-US"/>
          </w:rPr>
          <w:t>ru</w:t>
        </w:r>
        <w:proofErr w:type="spellEnd"/>
        <w:r w:rsidRPr="007A7A5D">
          <w:rPr>
            <w:rStyle w:val="af0"/>
            <w:iCs/>
            <w:szCs w:val="28"/>
            <w:lang w:val="ru-RU"/>
          </w:rPr>
          <w:t>/</w:t>
        </w:r>
        <w:r w:rsidRPr="007A7A5D">
          <w:rPr>
            <w:rStyle w:val="af0"/>
            <w:iCs/>
            <w:szCs w:val="28"/>
            <w:lang w:val="en-US"/>
          </w:rPr>
          <w:t>html</w:t>
        </w:r>
      </w:hyperlink>
    </w:p>
    <w:p w14:paraId="07FC2D32" w14:textId="4C48DC5C" w:rsidR="009A4F43" w:rsidRPr="009A4F43" w:rsidRDefault="009A4F43" w:rsidP="00E67D26">
      <w:pPr>
        <w:spacing w:line="360" w:lineRule="auto"/>
        <w:ind w:left="284" w:right="367" w:firstLine="709"/>
        <w:rPr>
          <w:iCs/>
          <w:szCs w:val="28"/>
          <w:lang w:val="ru-RU"/>
        </w:rPr>
      </w:pPr>
      <w:r w:rsidRPr="009A4F43">
        <w:rPr>
          <w:iCs/>
          <w:szCs w:val="28"/>
          <w:lang w:val="ru-RU"/>
        </w:rPr>
        <w:t xml:space="preserve">3. </w:t>
      </w:r>
      <w:r>
        <w:rPr>
          <w:iCs/>
          <w:szCs w:val="28"/>
          <w:lang w:val="ru-RU"/>
        </w:rPr>
        <w:t xml:space="preserve">Самоучитель по </w:t>
      </w:r>
      <w:r>
        <w:rPr>
          <w:iCs/>
          <w:szCs w:val="28"/>
          <w:lang w:val="en-US"/>
        </w:rPr>
        <w:t>CSS</w:t>
      </w:r>
      <w:r w:rsidRPr="009A4F43">
        <w:rPr>
          <w:iCs/>
          <w:szCs w:val="28"/>
          <w:lang w:val="ru-RU"/>
        </w:rPr>
        <w:t xml:space="preserve">: [Электронный ресурс]. – Режим доступа: </w:t>
      </w:r>
      <w:hyperlink r:id="rId24" w:history="1">
        <w:r w:rsidRPr="007A7A5D">
          <w:rPr>
            <w:rStyle w:val="af0"/>
            <w:iCs/>
            <w:szCs w:val="28"/>
            <w:lang w:val="en-US"/>
          </w:rPr>
          <w:t>http</w:t>
        </w:r>
        <w:r w:rsidRPr="007A7A5D">
          <w:rPr>
            <w:rStyle w:val="af0"/>
            <w:iCs/>
            <w:szCs w:val="28"/>
            <w:lang w:val="ru-RU"/>
          </w:rPr>
          <w:t>://</w:t>
        </w:r>
        <w:proofErr w:type="spellStart"/>
        <w:r w:rsidRPr="007A7A5D">
          <w:rPr>
            <w:rStyle w:val="af0"/>
            <w:iCs/>
            <w:szCs w:val="28"/>
            <w:lang w:val="en-US"/>
          </w:rPr>
          <w:t>htmlbook</w:t>
        </w:r>
        <w:proofErr w:type="spellEnd"/>
        <w:r w:rsidRPr="007A7A5D">
          <w:rPr>
            <w:rStyle w:val="af0"/>
            <w:iCs/>
            <w:szCs w:val="28"/>
            <w:lang w:val="ru-RU"/>
          </w:rPr>
          <w:t>.</w:t>
        </w:r>
        <w:proofErr w:type="spellStart"/>
        <w:r w:rsidRPr="007A7A5D">
          <w:rPr>
            <w:rStyle w:val="af0"/>
            <w:iCs/>
            <w:szCs w:val="28"/>
            <w:lang w:val="en-US"/>
          </w:rPr>
          <w:t>ru</w:t>
        </w:r>
        <w:proofErr w:type="spellEnd"/>
        <w:r w:rsidRPr="007A7A5D">
          <w:rPr>
            <w:rStyle w:val="af0"/>
            <w:iCs/>
            <w:szCs w:val="28"/>
            <w:lang w:val="ru-RU"/>
          </w:rPr>
          <w:t>/</w:t>
        </w:r>
        <w:proofErr w:type="spellStart"/>
        <w:r w:rsidRPr="007A7A5D">
          <w:rPr>
            <w:rStyle w:val="af0"/>
            <w:iCs/>
            <w:szCs w:val="28"/>
            <w:lang w:val="en-US"/>
          </w:rPr>
          <w:t>samcss</w:t>
        </w:r>
        <w:proofErr w:type="spellEnd"/>
      </w:hyperlink>
    </w:p>
    <w:p w14:paraId="0BDEDD9E" w14:textId="644B8489" w:rsidR="009A4F43" w:rsidRDefault="009A4F43" w:rsidP="00E67D26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4. Современный учебник</w:t>
      </w:r>
      <w:r w:rsidR="00DD0575">
        <w:rPr>
          <w:iCs/>
          <w:szCs w:val="28"/>
          <w:lang w:val="ru-RU"/>
        </w:rPr>
        <w:t xml:space="preserve"> </w:t>
      </w:r>
      <w:r>
        <w:rPr>
          <w:iCs/>
          <w:szCs w:val="28"/>
          <w:lang w:val="en-US"/>
        </w:rPr>
        <w:t>JavaScript</w:t>
      </w:r>
      <w:r w:rsidRPr="009A4F43">
        <w:rPr>
          <w:iCs/>
          <w:szCs w:val="28"/>
          <w:lang w:val="ru-RU"/>
        </w:rPr>
        <w:t xml:space="preserve">: [Электронный ресурс]. – Режим доступа: </w:t>
      </w:r>
      <w:hyperlink r:id="rId25" w:history="1">
        <w:r w:rsidR="00DD0575" w:rsidRPr="007A7A5D">
          <w:rPr>
            <w:rStyle w:val="af0"/>
            <w:iCs/>
            <w:szCs w:val="28"/>
            <w:lang w:val="ru-RU"/>
          </w:rPr>
          <w:t>https://learn.javascript.ru</w:t>
        </w:r>
      </w:hyperlink>
    </w:p>
    <w:p w14:paraId="40286E56" w14:textId="4F9505E3" w:rsidR="00DD0575" w:rsidRDefault="00DD0575" w:rsidP="00E67D26">
      <w:pPr>
        <w:spacing w:line="360" w:lineRule="auto"/>
        <w:ind w:left="284" w:right="367"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>5</w:t>
      </w:r>
      <w:r w:rsidRPr="00DD0575">
        <w:rPr>
          <w:iCs/>
          <w:szCs w:val="28"/>
          <w:lang w:val="ru-RU"/>
        </w:rPr>
        <w:t>.</w:t>
      </w:r>
      <w:r>
        <w:rPr>
          <w:iCs/>
          <w:szCs w:val="28"/>
          <w:lang w:val="ru-RU"/>
        </w:rPr>
        <w:t xml:space="preserve"> Веб-технологии для разработчиков - </w:t>
      </w:r>
      <w:r>
        <w:rPr>
          <w:iCs/>
          <w:szCs w:val="28"/>
          <w:lang w:val="en-US"/>
        </w:rPr>
        <w:t>JavaScript</w:t>
      </w:r>
      <w:r w:rsidRPr="00DD0575">
        <w:rPr>
          <w:iCs/>
          <w:szCs w:val="28"/>
          <w:lang w:val="ru-RU"/>
        </w:rPr>
        <w:t xml:space="preserve">: [Электронный ресурс]. – Режим доступа: </w:t>
      </w:r>
      <w:hyperlink r:id="rId26" w:history="1">
        <w:r w:rsidR="00E67D26" w:rsidRPr="007A7A5D">
          <w:rPr>
            <w:rStyle w:val="af0"/>
            <w:iCs/>
            <w:szCs w:val="28"/>
            <w:lang w:val="ru-RU"/>
          </w:rPr>
          <w:t>https://developer.mozilla.org/ru/docs/Web/JavaScript</w:t>
        </w:r>
      </w:hyperlink>
    </w:p>
    <w:p w14:paraId="0DB23878" w14:textId="49840B65" w:rsidR="00E67D26" w:rsidRDefault="00E67D26" w:rsidP="00E67D26">
      <w:pPr>
        <w:spacing w:line="360" w:lineRule="auto"/>
        <w:ind w:left="284" w:right="367" w:firstLine="709"/>
        <w:rPr>
          <w:iCs/>
          <w:szCs w:val="28"/>
          <w:lang w:val="ru-RU"/>
        </w:rPr>
      </w:pPr>
      <w:r w:rsidRPr="00E67D26">
        <w:rPr>
          <w:iCs/>
          <w:szCs w:val="28"/>
          <w:lang w:val="ru-RU"/>
        </w:rPr>
        <w:t>6.</w:t>
      </w:r>
      <w:r>
        <w:rPr>
          <w:iCs/>
          <w:szCs w:val="28"/>
          <w:lang w:val="ru-RU"/>
        </w:rPr>
        <w:t xml:space="preserve"> Русская документация по </w:t>
      </w:r>
      <w:r>
        <w:rPr>
          <w:iCs/>
          <w:szCs w:val="28"/>
          <w:lang w:val="en-US"/>
        </w:rPr>
        <w:t>API</w:t>
      </w:r>
      <w:r w:rsidRPr="00E67D26">
        <w:rPr>
          <w:iCs/>
          <w:szCs w:val="28"/>
          <w:lang w:val="ru-RU"/>
        </w:rPr>
        <w:t xml:space="preserve"> </w:t>
      </w:r>
      <w:r>
        <w:rPr>
          <w:iCs/>
          <w:szCs w:val="28"/>
          <w:lang w:val="en-US"/>
        </w:rPr>
        <w:t>jQuery</w:t>
      </w:r>
      <w:r w:rsidRPr="00E67D26">
        <w:rPr>
          <w:iCs/>
          <w:szCs w:val="28"/>
          <w:lang w:val="ru-RU"/>
        </w:rPr>
        <w:t xml:space="preserve">: [Электронный ресурс]. – Режим доступа: </w:t>
      </w:r>
      <w:hyperlink r:id="rId27" w:history="1">
        <w:r w:rsidRPr="007A7A5D">
          <w:rPr>
            <w:rStyle w:val="af0"/>
            <w:iCs/>
            <w:szCs w:val="28"/>
            <w:lang w:val="ru-RU"/>
          </w:rPr>
          <w:t>https://jquery-docs.ru</w:t>
        </w:r>
      </w:hyperlink>
    </w:p>
    <w:p w14:paraId="0D37A986" w14:textId="377A9B5C" w:rsidR="00E67D26" w:rsidRDefault="00E67D26" w:rsidP="00E67D26">
      <w:pPr>
        <w:spacing w:line="360" w:lineRule="auto"/>
        <w:ind w:left="284" w:right="367" w:firstLine="709"/>
        <w:rPr>
          <w:iCs/>
          <w:szCs w:val="28"/>
          <w:lang w:val="ru-RU"/>
        </w:rPr>
      </w:pPr>
      <w:r w:rsidRPr="00E67D26">
        <w:rPr>
          <w:iCs/>
          <w:szCs w:val="28"/>
          <w:lang w:val="ru-RU"/>
        </w:rPr>
        <w:t xml:space="preserve">7. </w:t>
      </w:r>
      <w:r>
        <w:rPr>
          <w:iCs/>
          <w:szCs w:val="28"/>
          <w:lang w:val="ru-RU"/>
        </w:rPr>
        <w:t xml:space="preserve">Документация к технологии </w:t>
      </w:r>
      <w:r>
        <w:rPr>
          <w:iCs/>
          <w:szCs w:val="28"/>
          <w:lang w:val="en-US"/>
        </w:rPr>
        <w:t>AJAX</w:t>
      </w:r>
      <w:r w:rsidRPr="00E67D26">
        <w:rPr>
          <w:iCs/>
          <w:szCs w:val="28"/>
          <w:lang w:val="ru-RU"/>
        </w:rPr>
        <w:t xml:space="preserve">: [Электронный ресурс]. – Режим доступа: </w:t>
      </w:r>
      <w:hyperlink r:id="rId28" w:history="1">
        <w:r w:rsidRPr="007A7A5D">
          <w:rPr>
            <w:rStyle w:val="af0"/>
            <w:iCs/>
            <w:szCs w:val="28"/>
            <w:lang w:val="ru-RU"/>
          </w:rPr>
          <w:t>https://jquery-docs.ru/jQuery.ajax</w:t>
        </w:r>
      </w:hyperlink>
    </w:p>
    <w:p w14:paraId="06D8CC84" w14:textId="2A93DFDF" w:rsidR="00E67D26" w:rsidRDefault="00E67D26" w:rsidP="00E67D26">
      <w:pPr>
        <w:spacing w:line="360" w:lineRule="auto"/>
        <w:ind w:left="284" w:right="367" w:firstLine="709"/>
        <w:rPr>
          <w:iCs/>
          <w:szCs w:val="28"/>
          <w:lang w:val="ru-RU"/>
        </w:rPr>
      </w:pPr>
      <w:r w:rsidRPr="00E67D26">
        <w:rPr>
          <w:iCs/>
          <w:szCs w:val="28"/>
          <w:lang w:val="ru-RU"/>
        </w:rPr>
        <w:t>8.</w:t>
      </w:r>
      <w:r>
        <w:rPr>
          <w:iCs/>
          <w:szCs w:val="28"/>
          <w:lang w:val="ru-RU"/>
        </w:rPr>
        <w:t xml:space="preserve"> </w:t>
      </w:r>
      <w:r>
        <w:rPr>
          <w:iCs/>
          <w:szCs w:val="28"/>
          <w:lang w:val="en-US"/>
        </w:rPr>
        <w:t>GitHub</w:t>
      </w:r>
      <w:r w:rsidRPr="00E67D26">
        <w:rPr>
          <w:iCs/>
          <w:szCs w:val="28"/>
          <w:lang w:val="ru-RU"/>
        </w:rPr>
        <w:t xml:space="preserve"> </w:t>
      </w:r>
      <w:r>
        <w:rPr>
          <w:iCs/>
          <w:szCs w:val="28"/>
          <w:lang w:val="ru-RU"/>
        </w:rPr>
        <w:t xml:space="preserve">репозиторий библиотеки </w:t>
      </w:r>
      <w:proofErr w:type="spellStart"/>
      <w:r>
        <w:rPr>
          <w:iCs/>
          <w:szCs w:val="28"/>
          <w:lang w:val="en-US"/>
        </w:rPr>
        <w:t>PHPMailer</w:t>
      </w:r>
      <w:proofErr w:type="spellEnd"/>
      <w:r w:rsidRPr="00E67D26">
        <w:rPr>
          <w:iCs/>
          <w:szCs w:val="28"/>
          <w:lang w:val="ru-RU"/>
        </w:rPr>
        <w:t xml:space="preserve">: [Электронный ресурс]. – Режим доступа: </w:t>
      </w:r>
      <w:hyperlink r:id="rId29" w:history="1">
        <w:r w:rsidRPr="007A7A5D">
          <w:rPr>
            <w:rStyle w:val="af0"/>
            <w:iCs/>
            <w:szCs w:val="28"/>
            <w:lang w:val="ru-RU"/>
          </w:rPr>
          <w:t>https://github.com/PHPMailer/PHPMailer</w:t>
        </w:r>
      </w:hyperlink>
    </w:p>
    <w:p w14:paraId="430F7BE0" w14:textId="4F7E47A9" w:rsidR="00E67D26" w:rsidRDefault="00E67D26" w:rsidP="00E67D26">
      <w:pPr>
        <w:spacing w:line="360" w:lineRule="auto"/>
        <w:ind w:left="284" w:right="367" w:firstLine="709"/>
        <w:rPr>
          <w:iCs/>
          <w:szCs w:val="28"/>
          <w:lang w:val="ru-RU"/>
        </w:rPr>
      </w:pPr>
      <w:r w:rsidRPr="00E67D26">
        <w:rPr>
          <w:iCs/>
          <w:szCs w:val="28"/>
          <w:lang w:val="ru-RU"/>
        </w:rPr>
        <w:t>9.</w:t>
      </w:r>
      <w:r>
        <w:rPr>
          <w:iCs/>
          <w:szCs w:val="28"/>
          <w:lang w:val="ru-RU"/>
        </w:rPr>
        <w:t xml:space="preserve"> Сайт вопросов и ответов для программистов</w:t>
      </w:r>
      <w:r w:rsidRPr="00E67D26">
        <w:rPr>
          <w:iCs/>
          <w:szCs w:val="28"/>
          <w:lang w:val="ru-RU"/>
        </w:rPr>
        <w:t xml:space="preserve">: [Электронный ресурс]. – Режим доступа: </w:t>
      </w:r>
      <w:hyperlink r:id="rId30" w:history="1">
        <w:r w:rsidRPr="007A7A5D">
          <w:rPr>
            <w:rStyle w:val="af0"/>
            <w:iCs/>
            <w:szCs w:val="28"/>
            <w:lang w:val="ru-RU"/>
          </w:rPr>
          <w:t>https://stackoverflow.com</w:t>
        </w:r>
      </w:hyperlink>
    </w:p>
    <w:p w14:paraId="06EF31D6" w14:textId="429FDCB2" w:rsidR="00E67D26" w:rsidRPr="00E67D26" w:rsidRDefault="00E67D26" w:rsidP="00E67D26">
      <w:pPr>
        <w:spacing w:line="360" w:lineRule="auto"/>
        <w:rPr>
          <w:iCs/>
          <w:szCs w:val="28"/>
          <w:lang w:val="ru-RU"/>
        </w:rPr>
      </w:pPr>
    </w:p>
    <w:p w14:paraId="6B0691F9" w14:textId="77777777" w:rsidR="00DD0575" w:rsidRPr="009A4F43" w:rsidRDefault="00DD0575" w:rsidP="009A4F43">
      <w:pPr>
        <w:spacing w:line="360" w:lineRule="auto"/>
        <w:ind w:left="284" w:firstLine="709"/>
        <w:rPr>
          <w:iCs/>
          <w:szCs w:val="28"/>
          <w:lang w:val="ru-RU"/>
        </w:rPr>
      </w:pPr>
    </w:p>
    <w:p w14:paraId="5158CF39" w14:textId="5D115849" w:rsidR="00120E8B" w:rsidRPr="005C15C2" w:rsidRDefault="00120E8B" w:rsidP="009A4F43">
      <w:pPr>
        <w:spacing w:line="360" w:lineRule="auto"/>
        <w:ind w:left="284" w:firstLine="709"/>
        <w:rPr>
          <w:iCs/>
          <w:szCs w:val="28"/>
          <w:lang w:val="ru-RU"/>
        </w:rPr>
      </w:pPr>
      <w:r w:rsidRPr="009A4F43">
        <w:rPr>
          <w:iCs/>
          <w:szCs w:val="28"/>
          <w:lang w:val="ru-RU"/>
        </w:rPr>
        <w:br w:type="page"/>
      </w:r>
      <w:bookmarkStart w:id="0" w:name="_GoBack"/>
      <w:bookmarkEnd w:id="0"/>
    </w:p>
    <w:p w14:paraId="23F56FE5" w14:textId="58C3246A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lastRenderedPageBreak/>
        <w:t>Приложение А</w:t>
      </w:r>
    </w:p>
    <w:p w14:paraId="19D265C2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t>Техническое задание</w:t>
      </w:r>
    </w:p>
    <w:p w14:paraId="3796747B" w14:textId="77777777" w:rsidR="00F51B78" w:rsidRPr="00F51B78" w:rsidRDefault="00F51B78" w:rsidP="00F51B78">
      <w:pPr>
        <w:spacing w:before="240" w:line="360" w:lineRule="auto"/>
        <w:ind w:left="284" w:right="226" w:firstLine="0"/>
        <w:jc w:val="center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t>Министерство образования Новосибирской области ГБПОУ НСО</w:t>
      </w:r>
    </w:p>
    <w:p w14:paraId="21FF6495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t>«Новосибирский авиационный технический колледж</w:t>
      </w:r>
    </w:p>
    <w:p w14:paraId="5DC2700F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t xml:space="preserve">имени Б. С. </w:t>
      </w:r>
      <w:proofErr w:type="spellStart"/>
      <w:r w:rsidRPr="00F51B78">
        <w:rPr>
          <w:iCs/>
          <w:szCs w:val="28"/>
          <w:lang w:val="ru-RU"/>
        </w:rPr>
        <w:t>Галущака</w:t>
      </w:r>
      <w:proofErr w:type="spellEnd"/>
      <w:r w:rsidRPr="00F51B78">
        <w:rPr>
          <w:iCs/>
          <w:szCs w:val="28"/>
          <w:lang w:val="ru-RU"/>
        </w:rPr>
        <w:t>»</w:t>
      </w:r>
    </w:p>
    <w:p w14:paraId="0751D7AE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69CBD4B9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4BACA4FB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394220FA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38F7F0F6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1AE3D48D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315DEE21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t>Разработка веб-приложения электронной коммерции</w:t>
      </w:r>
    </w:p>
    <w:p w14:paraId="7B8537B5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t>НАТК.440700.400 ПЗ</w:t>
      </w:r>
    </w:p>
    <w:p w14:paraId="40B72526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4D18E929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4FB5B93D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09902FDB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7B889E1A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43263877" w14:textId="77777777" w:rsidR="00F51B78" w:rsidRPr="00F51B7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</w:p>
    <w:p w14:paraId="3D327C12" w14:textId="77777777" w:rsidR="00F51B78" w:rsidRPr="00F51B78" w:rsidRDefault="00F51B78" w:rsidP="00F51B78">
      <w:pPr>
        <w:spacing w:line="360" w:lineRule="auto"/>
        <w:ind w:right="226" w:firstLine="0"/>
        <w:rPr>
          <w:iCs/>
          <w:szCs w:val="28"/>
          <w:lang w:val="ru-RU"/>
        </w:rPr>
      </w:pPr>
    </w:p>
    <w:p w14:paraId="54CE9BD3" w14:textId="77777777" w:rsidR="00F51B78" w:rsidRPr="00F51B78" w:rsidRDefault="00F51B78" w:rsidP="00F51B78">
      <w:pPr>
        <w:spacing w:line="360" w:lineRule="auto"/>
        <w:ind w:left="6372" w:right="226" w:firstLine="0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t>Разработал</w:t>
      </w:r>
    </w:p>
    <w:p w14:paraId="153CCCF7" w14:textId="77777777" w:rsidR="00F51B78" w:rsidRPr="00F51B78" w:rsidRDefault="00F51B78" w:rsidP="00F51B78">
      <w:pPr>
        <w:spacing w:line="360" w:lineRule="auto"/>
        <w:ind w:left="6372" w:right="226" w:firstLine="0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t>студент группы ПР-455</w:t>
      </w:r>
    </w:p>
    <w:p w14:paraId="588FD501" w14:textId="77777777" w:rsidR="00F51B78" w:rsidRPr="00F51B78" w:rsidRDefault="00F51B78" w:rsidP="00F51B78">
      <w:pPr>
        <w:spacing w:line="360" w:lineRule="auto"/>
        <w:ind w:left="6372" w:right="226" w:firstLine="0"/>
        <w:rPr>
          <w:iCs/>
          <w:szCs w:val="28"/>
          <w:lang w:val="ru-RU"/>
        </w:rPr>
      </w:pPr>
      <w:r w:rsidRPr="00F51B78">
        <w:rPr>
          <w:iCs/>
          <w:szCs w:val="28"/>
          <w:lang w:val="ru-RU"/>
        </w:rPr>
        <w:t>Малых А.В.</w:t>
      </w:r>
    </w:p>
    <w:p w14:paraId="20EB66D3" w14:textId="77777777" w:rsidR="00F51B78" w:rsidRPr="00F51B78" w:rsidRDefault="00F51B78" w:rsidP="00F51B78">
      <w:pPr>
        <w:spacing w:line="360" w:lineRule="auto"/>
        <w:ind w:left="284" w:right="226" w:firstLine="0"/>
        <w:rPr>
          <w:iCs/>
          <w:szCs w:val="28"/>
          <w:lang w:val="ru-RU"/>
        </w:rPr>
      </w:pPr>
    </w:p>
    <w:p w14:paraId="01D46FDE" w14:textId="77777777" w:rsidR="00F51B78" w:rsidRPr="00F51B78" w:rsidRDefault="00F51B78" w:rsidP="00F51B78">
      <w:pPr>
        <w:spacing w:line="360" w:lineRule="auto"/>
        <w:ind w:left="284" w:right="226" w:firstLine="0"/>
        <w:rPr>
          <w:iCs/>
          <w:szCs w:val="28"/>
          <w:lang w:val="ru-RU"/>
        </w:rPr>
      </w:pPr>
    </w:p>
    <w:p w14:paraId="4639C5D4" w14:textId="7F06CEFF" w:rsidR="00F51B78" w:rsidRDefault="00F51B78" w:rsidP="00F51B78">
      <w:pPr>
        <w:spacing w:line="360" w:lineRule="auto"/>
        <w:ind w:right="226" w:firstLine="0"/>
        <w:rPr>
          <w:iCs/>
          <w:szCs w:val="28"/>
          <w:lang w:val="ru-RU"/>
        </w:rPr>
      </w:pPr>
    </w:p>
    <w:p w14:paraId="226AC38E" w14:textId="77777777" w:rsidR="00F51B78" w:rsidRPr="00F51B78" w:rsidRDefault="00F51B78" w:rsidP="00F51B78">
      <w:pPr>
        <w:spacing w:line="360" w:lineRule="auto"/>
        <w:ind w:right="226" w:firstLine="0"/>
        <w:rPr>
          <w:iCs/>
          <w:szCs w:val="28"/>
          <w:lang w:val="ru-RU"/>
        </w:rPr>
      </w:pPr>
    </w:p>
    <w:p w14:paraId="3167346D" w14:textId="77777777" w:rsidR="00F51B78" w:rsidRPr="00F51B78" w:rsidRDefault="00F51B78" w:rsidP="00F51B78">
      <w:pPr>
        <w:spacing w:line="360" w:lineRule="auto"/>
        <w:ind w:left="284" w:right="226" w:firstLine="0"/>
        <w:rPr>
          <w:iCs/>
          <w:szCs w:val="28"/>
          <w:lang w:val="ru-RU"/>
        </w:rPr>
      </w:pPr>
    </w:p>
    <w:p w14:paraId="359476D3" w14:textId="04BCF175" w:rsidR="009C56F5" w:rsidRPr="00B57F48" w:rsidRDefault="00F51B78" w:rsidP="00F51B78">
      <w:pPr>
        <w:spacing w:line="360" w:lineRule="auto"/>
        <w:ind w:left="284" w:right="226" w:firstLine="0"/>
        <w:jc w:val="center"/>
        <w:rPr>
          <w:iCs/>
          <w:szCs w:val="28"/>
          <w:lang w:val="ru-RU"/>
        </w:rPr>
      </w:pPr>
      <w:r w:rsidRPr="00B57F48">
        <w:rPr>
          <w:iCs/>
          <w:szCs w:val="28"/>
          <w:lang w:val="ru-RU"/>
        </w:rPr>
        <w:t>2020</w:t>
      </w:r>
    </w:p>
    <w:p w14:paraId="6AE00881" w14:textId="77777777" w:rsidR="00F51B78" w:rsidRDefault="00F51B78" w:rsidP="00F51B78">
      <w:pPr>
        <w:spacing w:line="480" w:lineRule="auto"/>
        <w:ind w:left="284" w:right="367" w:firstLine="0"/>
        <w:jc w:val="center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2FB33101" w14:textId="77777777" w:rsidR="00F51B78" w:rsidRDefault="00F51B78" w:rsidP="00F51B78">
      <w:pPr>
        <w:spacing w:line="360" w:lineRule="auto"/>
        <w:ind w:left="284" w:right="367" w:firstLine="0"/>
        <w:jc w:val="left"/>
        <w:rPr>
          <w:lang w:val="ru-RU"/>
        </w:rPr>
      </w:pPr>
      <w:r>
        <w:rPr>
          <w:lang w:val="ru-RU"/>
        </w:rPr>
        <w:t>Введение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</w:t>
      </w:r>
    </w:p>
    <w:p w14:paraId="086BBBD3" w14:textId="77777777" w:rsidR="00F51B78" w:rsidRDefault="00F51B78" w:rsidP="00F51B78">
      <w:pPr>
        <w:spacing w:line="360" w:lineRule="auto"/>
        <w:ind w:left="284" w:right="367" w:firstLine="0"/>
        <w:jc w:val="left"/>
        <w:rPr>
          <w:lang w:val="ru-RU"/>
        </w:rPr>
      </w:pPr>
      <w:r>
        <w:rPr>
          <w:lang w:val="ru-RU"/>
        </w:rPr>
        <w:t>1 Основания для разработки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</w:t>
      </w:r>
    </w:p>
    <w:p w14:paraId="28113391" w14:textId="77777777" w:rsidR="00F51B78" w:rsidRDefault="00F51B78" w:rsidP="00F51B78">
      <w:pPr>
        <w:spacing w:line="360" w:lineRule="auto"/>
        <w:ind w:left="284" w:right="367" w:firstLine="0"/>
        <w:jc w:val="left"/>
        <w:rPr>
          <w:lang w:val="ru-RU"/>
        </w:rPr>
      </w:pPr>
      <w:r>
        <w:rPr>
          <w:lang w:val="ru-RU"/>
        </w:rPr>
        <w:t>2 Назначение разработки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</w:t>
      </w:r>
    </w:p>
    <w:p w14:paraId="36F41812" w14:textId="77777777" w:rsidR="00F51B78" w:rsidRDefault="00F51B78" w:rsidP="00F51B78">
      <w:pPr>
        <w:spacing w:line="360" w:lineRule="auto"/>
        <w:ind w:left="284" w:right="367" w:firstLine="0"/>
        <w:jc w:val="left"/>
        <w:rPr>
          <w:lang w:val="ru-RU"/>
        </w:rPr>
      </w:pPr>
      <w:r>
        <w:rPr>
          <w:lang w:val="ru-RU"/>
        </w:rPr>
        <w:t>3 Требования к программному продукту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</w:t>
      </w:r>
    </w:p>
    <w:p w14:paraId="4D4C2E93" w14:textId="77777777" w:rsidR="00F51B78" w:rsidRDefault="00F51B78" w:rsidP="00F51B78">
      <w:pPr>
        <w:spacing w:line="360" w:lineRule="auto"/>
        <w:ind w:left="284" w:right="367" w:firstLine="0"/>
        <w:jc w:val="left"/>
        <w:rPr>
          <w:lang w:val="ru-RU"/>
        </w:rPr>
      </w:pPr>
      <w:r>
        <w:rPr>
          <w:lang w:val="ru-RU"/>
        </w:rPr>
        <w:t>3.1 Требования к функциональным характеристикам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</w:t>
      </w:r>
    </w:p>
    <w:p w14:paraId="7EA3948A" w14:textId="77777777" w:rsidR="00F51B78" w:rsidRDefault="00F51B78" w:rsidP="00F51B78">
      <w:pPr>
        <w:spacing w:line="360" w:lineRule="auto"/>
        <w:ind w:left="284" w:right="369" w:firstLine="0"/>
        <w:rPr>
          <w:lang w:val="ru-RU"/>
        </w:rPr>
      </w:pPr>
      <w:r>
        <w:rPr>
          <w:lang w:val="ru-RU"/>
        </w:rPr>
        <w:t>3.2 Требования к надежности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6</w:t>
      </w:r>
    </w:p>
    <w:p w14:paraId="64867BD9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  <w:r>
        <w:rPr>
          <w:lang w:val="ru-RU"/>
        </w:rPr>
        <w:t>3.3 Условия эксплуатации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6</w:t>
      </w:r>
    </w:p>
    <w:p w14:paraId="164A2EA4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  <w:r>
        <w:rPr>
          <w:lang w:val="ru-RU"/>
        </w:rPr>
        <w:t>3.4 Требования к составу и параметрам технических средств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7</w:t>
      </w:r>
    </w:p>
    <w:p w14:paraId="36EC1841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  <w:r>
        <w:rPr>
          <w:lang w:val="ru-RU"/>
        </w:rPr>
        <w:t>3.5 Требование к защите информации и программ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1A6B44D1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  <w:r>
        <w:rPr>
          <w:lang w:val="ru-RU"/>
        </w:rPr>
        <w:t>3.6 Требование к маркировке и упаковке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</w:t>
      </w:r>
    </w:p>
    <w:p w14:paraId="203BB92E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  <w:r w:rsidRPr="00DD3BBF">
        <w:rPr>
          <w:lang w:val="ru-RU"/>
        </w:rPr>
        <w:t xml:space="preserve">3.7 </w:t>
      </w:r>
      <w:r>
        <w:rPr>
          <w:lang w:val="ru-RU"/>
        </w:rPr>
        <w:t>Специальные требования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</w:t>
      </w:r>
    </w:p>
    <w:p w14:paraId="2E3BD67B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  <w:r>
        <w:rPr>
          <w:lang w:val="ru-RU"/>
        </w:rPr>
        <w:t>4 Требование к программной документации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</w:t>
      </w:r>
    </w:p>
    <w:p w14:paraId="489FEC13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  <w:r>
        <w:rPr>
          <w:lang w:val="ru-RU"/>
        </w:rPr>
        <w:t>5 Технико-экономические показатели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</w:t>
      </w:r>
    </w:p>
    <w:p w14:paraId="3A306201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  <w:r>
        <w:rPr>
          <w:lang w:val="ru-RU"/>
        </w:rPr>
        <w:t>6 Стадии и этапы разработки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</w:t>
      </w:r>
    </w:p>
    <w:p w14:paraId="6D2C96AE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  <w:r>
        <w:rPr>
          <w:lang w:val="ru-RU"/>
        </w:rPr>
        <w:t>7 Порядок контроля и приемки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10</w:t>
      </w:r>
    </w:p>
    <w:p w14:paraId="629D74A4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</w:p>
    <w:p w14:paraId="4D9092EA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</w:p>
    <w:p w14:paraId="3E6104F5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</w:p>
    <w:p w14:paraId="2B07FEB3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</w:p>
    <w:p w14:paraId="6CC2EEBE" w14:textId="77777777" w:rsidR="00F51B78" w:rsidRDefault="00F51B78" w:rsidP="00F51B78">
      <w:pPr>
        <w:spacing w:line="360" w:lineRule="auto"/>
        <w:ind w:right="369" w:firstLine="284"/>
        <w:rPr>
          <w:lang w:val="ru-RU"/>
        </w:rPr>
      </w:pPr>
    </w:p>
    <w:p w14:paraId="0D4DE770" w14:textId="77777777" w:rsidR="00F51B78" w:rsidRPr="00A96187" w:rsidRDefault="00F51B78" w:rsidP="00F51B78">
      <w:pPr>
        <w:spacing w:line="360" w:lineRule="auto"/>
        <w:ind w:right="369" w:firstLine="284"/>
        <w:rPr>
          <w:lang w:val="ru-RU"/>
        </w:rPr>
      </w:pPr>
    </w:p>
    <w:p w14:paraId="00B46345" w14:textId="77777777" w:rsidR="00F51B78" w:rsidRDefault="00F51B78" w:rsidP="00F51B78">
      <w:pPr>
        <w:spacing w:line="360" w:lineRule="auto"/>
        <w:ind w:left="284" w:right="369" w:firstLine="0"/>
        <w:rPr>
          <w:lang w:val="ru-RU"/>
        </w:rPr>
      </w:pPr>
    </w:p>
    <w:p w14:paraId="23510EA8" w14:textId="77777777" w:rsidR="00F51B78" w:rsidRPr="00037123" w:rsidRDefault="00F51B78" w:rsidP="00F51B78">
      <w:pPr>
        <w:spacing w:line="360" w:lineRule="auto"/>
        <w:ind w:left="284" w:right="369" w:firstLine="0"/>
        <w:rPr>
          <w:lang w:val="ru-RU"/>
        </w:rPr>
      </w:pPr>
    </w:p>
    <w:p w14:paraId="77AC0C89" w14:textId="77777777" w:rsidR="00F51B78" w:rsidRDefault="00F51B78" w:rsidP="00F51B78">
      <w:pPr>
        <w:spacing w:line="360" w:lineRule="auto"/>
        <w:ind w:left="284" w:right="367" w:firstLine="0"/>
        <w:jc w:val="left"/>
        <w:rPr>
          <w:lang w:val="ru-RU"/>
        </w:rPr>
      </w:pPr>
    </w:p>
    <w:p w14:paraId="1E69D061" w14:textId="77777777" w:rsidR="00F51B78" w:rsidRDefault="00F51B78" w:rsidP="00F51B78">
      <w:pPr>
        <w:spacing w:line="360" w:lineRule="auto"/>
        <w:ind w:left="284" w:right="367" w:firstLine="0"/>
        <w:jc w:val="left"/>
        <w:rPr>
          <w:lang w:val="ru-RU"/>
        </w:rPr>
      </w:pPr>
      <w:r>
        <w:rPr>
          <w:lang w:val="ru-RU"/>
        </w:rPr>
        <w:tab/>
      </w:r>
    </w:p>
    <w:p w14:paraId="5C6BEAFC" w14:textId="77777777" w:rsidR="00F51B78" w:rsidRDefault="00F51B78" w:rsidP="00F51B78">
      <w:pPr>
        <w:ind w:left="284" w:right="367" w:firstLine="0"/>
        <w:jc w:val="left"/>
        <w:rPr>
          <w:lang w:val="ru-RU"/>
        </w:rPr>
      </w:pPr>
    </w:p>
    <w:p w14:paraId="3322A5E8" w14:textId="77777777" w:rsidR="00F51B78" w:rsidRDefault="00F51B78" w:rsidP="00F51B78">
      <w:pPr>
        <w:ind w:firstLine="0"/>
        <w:jc w:val="left"/>
        <w:rPr>
          <w:lang w:val="ru-RU"/>
        </w:rPr>
      </w:pPr>
    </w:p>
    <w:p w14:paraId="53437F62" w14:textId="77777777" w:rsidR="00F51B78" w:rsidRDefault="00F51B78" w:rsidP="00F51B78">
      <w:pPr>
        <w:ind w:left="284" w:firstLine="0"/>
        <w:jc w:val="left"/>
        <w:rPr>
          <w:lang w:val="ru-RU"/>
        </w:rPr>
      </w:pPr>
    </w:p>
    <w:p w14:paraId="5F7AC517" w14:textId="77777777" w:rsidR="00F51B78" w:rsidRDefault="00F51B78" w:rsidP="00F51B78">
      <w:pPr>
        <w:ind w:firstLine="0"/>
        <w:jc w:val="left"/>
        <w:rPr>
          <w:lang w:val="ru-RU"/>
        </w:rPr>
      </w:pPr>
    </w:p>
    <w:p w14:paraId="03E7F22E" w14:textId="77777777" w:rsidR="00F51B78" w:rsidRDefault="00F51B78" w:rsidP="00F51B78">
      <w:pPr>
        <w:spacing w:line="480" w:lineRule="auto"/>
        <w:ind w:left="284" w:right="367" w:firstLine="0"/>
        <w:jc w:val="center"/>
        <w:rPr>
          <w:lang w:val="ru-RU"/>
        </w:rPr>
      </w:pPr>
      <w:r>
        <w:rPr>
          <w:lang w:val="ru-RU"/>
        </w:rPr>
        <w:lastRenderedPageBreak/>
        <w:t>ВВЕДЕНИЕ</w:t>
      </w:r>
    </w:p>
    <w:p w14:paraId="7442749F" w14:textId="77777777" w:rsidR="00F51B78" w:rsidRDefault="00F51B78" w:rsidP="00F51B78">
      <w:pPr>
        <w:spacing w:line="360" w:lineRule="auto"/>
        <w:ind w:left="284" w:right="367" w:firstLine="709"/>
        <w:rPr>
          <w:szCs w:val="28"/>
          <w:lang w:val="ru-RU"/>
        </w:rPr>
      </w:pPr>
      <w:proofErr w:type="spellStart"/>
      <w:r w:rsidRPr="00693CC4">
        <w:t>Настоящее</w:t>
      </w:r>
      <w:proofErr w:type="spellEnd"/>
      <w:r w:rsidRPr="00693CC4">
        <w:t xml:space="preserve"> </w:t>
      </w:r>
      <w:proofErr w:type="spellStart"/>
      <w:r w:rsidRPr="00693CC4">
        <w:t>техническое</w:t>
      </w:r>
      <w:proofErr w:type="spellEnd"/>
      <w:r w:rsidRPr="00693CC4">
        <w:t xml:space="preserve"> </w:t>
      </w:r>
      <w:proofErr w:type="spellStart"/>
      <w:r w:rsidRPr="00693CC4">
        <w:t>задание</w:t>
      </w:r>
      <w:proofErr w:type="spellEnd"/>
      <w:r w:rsidRPr="00693CC4">
        <w:t xml:space="preserve"> </w:t>
      </w:r>
      <w:proofErr w:type="spellStart"/>
      <w:r w:rsidRPr="00693CC4">
        <w:t>распространяется</w:t>
      </w:r>
      <w:proofErr w:type="spellEnd"/>
      <w:r w:rsidRPr="00693CC4">
        <w:t xml:space="preserve"> на </w:t>
      </w:r>
      <w:proofErr w:type="spellStart"/>
      <w:r w:rsidRPr="00693CC4">
        <w:t>разработку</w:t>
      </w:r>
      <w:proofErr w:type="spellEnd"/>
      <w:r w:rsidRPr="00693CC4">
        <w:t xml:space="preserve"> </w:t>
      </w:r>
      <w:r>
        <w:rPr>
          <w:iCs/>
          <w:lang w:val="ru-RU"/>
        </w:rPr>
        <w:t xml:space="preserve">веб-приложения электронной коммерции. Данный программный продукт предназначен </w:t>
      </w:r>
      <w:r w:rsidRPr="00693CC4">
        <w:t>для</w:t>
      </w:r>
      <w:r w:rsidRPr="004D3B55">
        <w:t xml:space="preserve"> </w:t>
      </w:r>
      <w:proofErr w:type="spellStart"/>
      <w:r w:rsidRPr="00693CC4">
        <w:t>эффективной</w:t>
      </w:r>
      <w:proofErr w:type="spellEnd"/>
      <w:r w:rsidRPr="00693CC4">
        <w:t xml:space="preserve"> </w:t>
      </w:r>
      <w:r>
        <w:rPr>
          <w:lang w:val="ru-RU"/>
        </w:rPr>
        <w:t>продажи дизайнерской одежды в сети интернет, содержащий в себе полную информацию о компании</w:t>
      </w:r>
      <w:r w:rsidRPr="0014221B">
        <w:rPr>
          <w:lang w:val="ru-RU"/>
        </w:rPr>
        <w:t>:</w:t>
      </w:r>
      <w:r>
        <w:rPr>
          <w:lang w:val="ru-RU"/>
        </w:rPr>
        <w:t xml:space="preserve"> чем занимается компания, контактные данные, адрес главного офиса и т.д.  </w:t>
      </w:r>
      <w:r w:rsidRPr="00751010">
        <w:rPr>
          <w:szCs w:val="28"/>
          <w:lang w:val="ru-RU"/>
        </w:rPr>
        <w:t xml:space="preserve">Для оплаты покупок клиента используется </w:t>
      </w:r>
      <w:proofErr w:type="spellStart"/>
      <w:r w:rsidRPr="00751010">
        <w:rPr>
          <w:szCs w:val="28"/>
          <w:shd w:val="clear" w:color="auto" w:fill="FFFFFF"/>
        </w:rPr>
        <w:t>крупнейшая</w:t>
      </w:r>
      <w:proofErr w:type="spellEnd"/>
      <w:r w:rsidRPr="00751010">
        <w:rPr>
          <w:szCs w:val="28"/>
          <w:shd w:val="clear" w:color="auto" w:fill="FFFFFF"/>
        </w:rPr>
        <w:t> </w:t>
      </w:r>
      <w:proofErr w:type="spellStart"/>
      <w:r w:rsidR="003E552D">
        <w:fldChar w:fldCharType="begin"/>
      </w:r>
      <w:r w:rsidR="003E552D">
        <w:instrText xml:space="preserve"> HYPERLINK "https://ru.wikipedia.org/wiki/%D0%94%D0%B5%D0%B1%D0%B5%D1%82" \o "Дебет" </w:instrText>
      </w:r>
      <w:r w:rsidR="003E552D">
        <w:fldChar w:fldCharType="separate"/>
      </w:r>
      <w:r w:rsidRPr="00751010">
        <w:rPr>
          <w:rStyle w:val="af0"/>
          <w:color w:val="auto"/>
          <w:szCs w:val="28"/>
          <w:u w:val="none"/>
          <w:shd w:val="clear" w:color="auto" w:fill="FFFFFF"/>
        </w:rPr>
        <w:t>дебетовая</w:t>
      </w:r>
      <w:proofErr w:type="spellEnd"/>
      <w:r w:rsidR="003E552D">
        <w:rPr>
          <w:rStyle w:val="af0"/>
          <w:color w:val="auto"/>
          <w:szCs w:val="28"/>
          <w:u w:val="none"/>
          <w:shd w:val="clear" w:color="auto" w:fill="FFFFFF"/>
        </w:rPr>
        <w:fldChar w:fldCharType="end"/>
      </w:r>
      <w:r w:rsidRPr="00751010">
        <w:rPr>
          <w:szCs w:val="28"/>
          <w:shd w:val="clear" w:color="auto" w:fill="FFFFFF"/>
        </w:rPr>
        <w:t> </w:t>
      </w:r>
      <w:proofErr w:type="spellStart"/>
      <w:r w:rsidR="003E552D">
        <w:fldChar w:fldCharType="begin"/>
      </w:r>
      <w:r w:rsidR="003E552D">
        <w:instrText xml:space="preserve"> HYPERLINK "https://ru.wikipedia.org/wiki/%D0%AD%D0%BB%D0%B5%D0%BA%D1%82%D1%80%D0%BE%D0%BD%D0%BD%D0%B0%D1%8F_%D0%BF%D0%BB%D0%B0%D1%82%D1%91%D0%B6%D0%BD%D0%B0%D1%8F_%D1%81%D0%B8%D1%81%D1%82%D0%B5%D0%BC%D0%B0" \o "Электронная платёжная система" </w:instrText>
      </w:r>
      <w:r w:rsidR="003E552D">
        <w:fldChar w:fldCharType="separate"/>
      </w:r>
      <w:r w:rsidRPr="00751010">
        <w:rPr>
          <w:rStyle w:val="af0"/>
          <w:color w:val="auto"/>
          <w:szCs w:val="28"/>
          <w:u w:val="none"/>
          <w:shd w:val="clear" w:color="auto" w:fill="FFFFFF"/>
        </w:rPr>
        <w:t>электронная</w:t>
      </w:r>
      <w:proofErr w:type="spellEnd"/>
      <w:r w:rsidRPr="00751010">
        <w:rPr>
          <w:rStyle w:val="af0"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Pr="00751010">
        <w:rPr>
          <w:rStyle w:val="af0"/>
          <w:color w:val="auto"/>
          <w:szCs w:val="28"/>
          <w:u w:val="none"/>
          <w:shd w:val="clear" w:color="auto" w:fill="FFFFFF"/>
        </w:rPr>
        <w:t>платёжная</w:t>
      </w:r>
      <w:proofErr w:type="spellEnd"/>
      <w:r w:rsidRPr="00751010">
        <w:rPr>
          <w:rStyle w:val="af0"/>
          <w:color w:val="auto"/>
          <w:szCs w:val="28"/>
          <w:u w:val="none"/>
          <w:shd w:val="clear" w:color="auto" w:fill="FFFFFF"/>
        </w:rPr>
        <w:t xml:space="preserve"> система</w:t>
      </w:r>
      <w:r w:rsidR="003E552D">
        <w:rPr>
          <w:rStyle w:val="af0"/>
          <w:color w:val="auto"/>
          <w:szCs w:val="28"/>
          <w:u w:val="none"/>
          <w:shd w:val="clear" w:color="auto" w:fill="FFFFFF"/>
        </w:rPr>
        <w:fldChar w:fldCharType="end"/>
      </w:r>
      <w:r w:rsidRPr="00751010">
        <w:rPr>
          <w:szCs w:val="28"/>
          <w:lang w:val="ru-RU"/>
        </w:rPr>
        <w:t xml:space="preserve"> </w:t>
      </w:r>
      <w:r w:rsidRPr="00751010">
        <w:rPr>
          <w:szCs w:val="28"/>
          <w:lang w:val="en-US"/>
        </w:rPr>
        <w:t>PayPal</w:t>
      </w:r>
      <w:r w:rsidRPr="00751010">
        <w:rPr>
          <w:szCs w:val="28"/>
          <w:lang w:val="ru-RU"/>
        </w:rPr>
        <w:t>.</w:t>
      </w:r>
    </w:p>
    <w:p w14:paraId="3480F485" w14:textId="77777777" w:rsidR="00F51B78" w:rsidRDefault="00F51B78" w:rsidP="00F51B78">
      <w:pPr>
        <w:spacing w:line="360" w:lineRule="auto"/>
        <w:ind w:left="284" w:right="367" w:firstLine="709"/>
        <w:rPr>
          <w:szCs w:val="28"/>
          <w:lang w:val="ru-RU"/>
        </w:rPr>
      </w:pPr>
      <w:r>
        <w:rPr>
          <w:szCs w:val="28"/>
          <w:lang w:val="ru-RU"/>
        </w:rPr>
        <w:t>Основными преимуществами интернет-магазина перед оффлайн магазином являются</w:t>
      </w:r>
      <w:r w:rsidRPr="0014221B">
        <w:rPr>
          <w:szCs w:val="28"/>
          <w:lang w:val="ru-RU"/>
        </w:rPr>
        <w:t>:</w:t>
      </w:r>
    </w:p>
    <w:p w14:paraId="5231566D" w14:textId="77777777" w:rsidR="00F51B78" w:rsidRPr="00E01A5E" w:rsidRDefault="00F51B78" w:rsidP="009705D3">
      <w:pPr>
        <w:pStyle w:val="af"/>
        <w:numPr>
          <w:ilvl w:val="0"/>
          <w:numId w:val="1"/>
        </w:numPr>
        <w:spacing w:line="360" w:lineRule="auto"/>
        <w:ind w:right="367"/>
        <w:rPr>
          <w:lang w:val="ru-RU"/>
        </w:rPr>
      </w:pPr>
      <w:r w:rsidRPr="00E01A5E">
        <w:rPr>
          <w:lang w:val="ru-RU"/>
        </w:rPr>
        <w:t>Стоимость аренды. Аренда виртуального приватного сервера намного дешевле, чем аренда помещения под оффлайн магазин;</w:t>
      </w:r>
    </w:p>
    <w:p w14:paraId="49CD71B5" w14:textId="77777777" w:rsidR="00F51B78" w:rsidRPr="00E01A5E" w:rsidRDefault="00F51B78" w:rsidP="009705D3">
      <w:pPr>
        <w:pStyle w:val="af"/>
        <w:numPr>
          <w:ilvl w:val="0"/>
          <w:numId w:val="1"/>
        </w:numPr>
        <w:spacing w:line="360" w:lineRule="auto"/>
        <w:ind w:right="367"/>
        <w:rPr>
          <w:lang w:val="ru-RU"/>
        </w:rPr>
      </w:pPr>
      <w:r w:rsidRPr="00E01A5E">
        <w:rPr>
          <w:lang w:val="ru-RU"/>
        </w:rPr>
        <w:t>Охват аудитории. Заключается в том, что нет ограничений в виде улицы, района или города;</w:t>
      </w:r>
    </w:p>
    <w:p w14:paraId="69900BFC" w14:textId="77777777" w:rsidR="00F51B78" w:rsidRPr="00E01A5E" w:rsidRDefault="00F51B78" w:rsidP="009705D3">
      <w:pPr>
        <w:pStyle w:val="af"/>
        <w:numPr>
          <w:ilvl w:val="0"/>
          <w:numId w:val="1"/>
        </w:numPr>
        <w:spacing w:line="360" w:lineRule="auto"/>
        <w:ind w:right="367"/>
        <w:rPr>
          <w:lang w:val="ru-RU"/>
        </w:rPr>
      </w:pPr>
      <w:r w:rsidRPr="00E01A5E">
        <w:rPr>
          <w:lang w:val="ru-RU"/>
        </w:rPr>
        <w:t>Постоянная доступность. Интернет-магазин работает 24 часа в сут</w:t>
      </w:r>
      <w:r>
        <w:rPr>
          <w:lang w:val="ru-RU"/>
        </w:rPr>
        <w:t>к</w:t>
      </w:r>
      <w:r w:rsidRPr="00E01A5E">
        <w:rPr>
          <w:lang w:val="ru-RU"/>
        </w:rPr>
        <w:t>и и 7 дней в неделю;</w:t>
      </w:r>
    </w:p>
    <w:p w14:paraId="5628BD94" w14:textId="77777777" w:rsidR="00F51B78" w:rsidRPr="00E01A5E" w:rsidRDefault="00F51B78" w:rsidP="009705D3">
      <w:pPr>
        <w:pStyle w:val="af"/>
        <w:numPr>
          <w:ilvl w:val="0"/>
          <w:numId w:val="1"/>
        </w:numPr>
        <w:spacing w:line="360" w:lineRule="auto"/>
        <w:ind w:right="367"/>
        <w:rPr>
          <w:szCs w:val="28"/>
          <w:lang w:val="ru-RU"/>
        </w:rPr>
      </w:pPr>
      <w:r w:rsidRPr="00E01A5E">
        <w:rPr>
          <w:lang w:val="ru-RU"/>
        </w:rPr>
        <w:t>Широкий ассортимент товаров. Для увеличения ассортимента не нужно арендовать склады</w:t>
      </w:r>
      <w:r>
        <w:rPr>
          <w:lang w:val="ru-RU"/>
        </w:rPr>
        <w:t xml:space="preserve"> или </w:t>
      </w:r>
      <w:r w:rsidRPr="00E01A5E">
        <w:rPr>
          <w:lang w:val="ru-RU"/>
        </w:rPr>
        <w:t>дополнительные помещения;</w:t>
      </w:r>
    </w:p>
    <w:p w14:paraId="73FDBA58" w14:textId="77777777" w:rsidR="00F51B78" w:rsidRPr="00DB086E" w:rsidRDefault="00F51B78" w:rsidP="009705D3">
      <w:pPr>
        <w:pStyle w:val="af"/>
        <w:numPr>
          <w:ilvl w:val="0"/>
          <w:numId w:val="1"/>
        </w:numPr>
        <w:spacing w:line="360" w:lineRule="auto"/>
        <w:ind w:right="367"/>
        <w:rPr>
          <w:szCs w:val="28"/>
          <w:lang w:val="ru-RU"/>
        </w:rPr>
      </w:pPr>
      <w:r w:rsidRPr="00E01A5E">
        <w:rPr>
          <w:lang w:val="ru-RU"/>
        </w:rPr>
        <w:t>Автоматизация. Большая часть работы интернет-магазина автоматизирована.</w:t>
      </w:r>
    </w:p>
    <w:p w14:paraId="67E2AB2A" w14:textId="77777777" w:rsidR="00F51B78" w:rsidRDefault="00F51B78" w:rsidP="00F51B78">
      <w:pPr>
        <w:spacing w:line="360" w:lineRule="auto"/>
        <w:ind w:left="284" w:right="367" w:firstLine="708"/>
        <w:rPr>
          <w:szCs w:val="28"/>
          <w:lang w:val="ru-RU"/>
        </w:rPr>
      </w:pPr>
      <w:r>
        <w:rPr>
          <w:szCs w:val="28"/>
          <w:lang w:val="ru-RU"/>
        </w:rPr>
        <w:t>Краткая характеристика области применения</w:t>
      </w:r>
      <w:r w:rsidRPr="001D6A41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областью применения данного веб</w:t>
      </w:r>
      <w:r w:rsidRPr="001D6A41">
        <w:rPr>
          <w:szCs w:val="28"/>
          <w:lang w:val="ru-RU"/>
        </w:rPr>
        <w:t>-</w:t>
      </w:r>
      <w:r>
        <w:rPr>
          <w:szCs w:val="28"/>
          <w:lang w:val="ru-RU"/>
        </w:rPr>
        <w:t>приложения выступает интернет торговля.</w:t>
      </w:r>
    </w:p>
    <w:p w14:paraId="7DCD6B5B" w14:textId="77777777" w:rsidR="00F51B78" w:rsidRDefault="00F51B78" w:rsidP="00F51B78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>Условные обозначения и сокращения</w:t>
      </w:r>
      <w:r w:rsidRPr="00F33B0F">
        <w:rPr>
          <w:szCs w:val="28"/>
          <w:lang w:val="ru-RU"/>
        </w:rPr>
        <w:t>:</w:t>
      </w:r>
    </w:p>
    <w:p w14:paraId="4C9C80FD" w14:textId="77777777" w:rsidR="00F51B78" w:rsidRPr="00877E5F" w:rsidRDefault="00F51B78" w:rsidP="00F51B78">
      <w:pPr>
        <w:spacing w:line="360" w:lineRule="auto"/>
        <w:ind w:left="284" w:right="367" w:firstLine="0"/>
        <w:rPr>
          <w:szCs w:val="28"/>
          <w:lang w:val="ru-RU"/>
        </w:rPr>
      </w:pPr>
      <w:r>
        <w:rPr>
          <w:szCs w:val="28"/>
          <w:lang w:val="ru-RU"/>
        </w:rPr>
        <w:t>ООП – объектно-ориентированное программирование.</w:t>
      </w:r>
    </w:p>
    <w:p w14:paraId="2B0D385D" w14:textId="77777777" w:rsidR="00F51B78" w:rsidRDefault="00F51B78" w:rsidP="00F51B78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35380215" w14:textId="77777777" w:rsidR="00F51B78" w:rsidRPr="001D6A41" w:rsidRDefault="00F51B78" w:rsidP="00F51B78">
      <w:pPr>
        <w:spacing w:line="480" w:lineRule="auto"/>
        <w:ind w:right="367"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lastRenderedPageBreak/>
        <w:t>1 ОСНОВАНИЯ ДЛЯ РАЗРАБОТКИ</w:t>
      </w:r>
    </w:p>
    <w:p w14:paraId="40B49F3E" w14:textId="35005848" w:rsidR="00F51B78" w:rsidRDefault="00F51B78" w:rsidP="00F51B78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Основанием для проведения разработки является </w:t>
      </w:r>
      <w:r w:rsidR="005A42BA">
        <w:rPr>
          <w:szCs w:val="28"/>
          <w:lang w:val="ru-RU"/>
        </w:rPr>
        <w:t>приказ колледжа</w:t>
      </w:r>
      <w:r>
        <w:rPr>
          <w:szCs w:val="28"/>
          <w:lang w:val="ru-RU"/>
        </w:rPr>
        <w:t xml:space="preserve"> на </w:t>
      </w:r>
      <w:r w:rsidR="005A42BA">
        <w:rPr>
          <w:szCs w:val="28"/>
          <w:lang w:val="ru-RU"/>
        </w:rPr>
        <w:t xml:space="preserve">выполнение </w:t>
      </w:r>
      <w:r>
        <w:rPr>
          <w:szCs w:val="28"/>
          <w:lang w:val="ru-RU"/>
        </w:rPr>
        <w:t>курсово</w:t>
      </w:r>
      <w:r w:rsidR="005A42BA">
        <w:rPr>
          <w:szCs w:val="28"/>
          <w:lang w:val="ru-RU"/>
        </w:rPr>
        <w:t>го</w:t>
      </w:r>
      <w:r>
        <w:rPr>
          <w:szCs w:val="28"/>
          <w:lang w:val="ru-RU"/>
        </w:rPr>
        <w:t xml:space="preserve"> проект</w:t>
      </w:r>
      <w:r w:rsidR="005A42BA">
        <w:rPr>
          <w:szCs w:val="28"/>
          <w:lang w:val="ru-RU"/>
        </w:rPr>
        <w:t>а</w:t>
      </w:r>
      <w:r>
        <w:rPr>
          <w:szCs w:val="28"/>
          <w:lang w:val="ru-RU"/>
        </w:rPr>
        <w:t>.</w:t>
      </w:r>
    </w:p>
    <w:p w14:paraId="6C4DEF87" w14:textId="77777777" w:rsidR="00F51B78" w:rsidRDefault="00F51B78" w:rsidP="00F51B78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Наименование темы разработки – </w:t>
      </w:r>
      <w:r w:rsidRPr="0086487E">
        <w:rPr>
          <w:szCs w:val="28"/>
          <w:lang w:val="ru-RU"/>
        </w:rPr>
        <w:t>веб-</w:t>
      </w:r>
      <w:r>
        <w:rPr>
          <w:szCs w:val="28"/>
          <w:lang w:val="ru-RU"/>
        </w:rPr>
        <w:t>приложение электронной коммерции «</w:t>
      </w:r>
      <w:r>
        <w:rPr>
          <w:szCs w:val="28"/>
          <w:lang w:val="en-US"/>
        </w:rPr>
        <w:t>DARKET</w:t>
      </w:r>
      <w:r>
        <w:rPr>
          <w:szCs w:val="28"/>
          <w:lang w:val="ru-RU"/>
        </w:rPr>
        <w:t>».</w:t>
      </w:r>
    </w:p>
    <w:p w14:paraId="04EAFE5D" w14:textId="77777777" w:rsidR="00F51B78" w:rsidRDefault="00F51B78" w:rsidP="00F51B78">
      <w:pPr>
        <w:spacing w:before="240" w:line="480" w:lineRule="auto"/>
        <w:ind w:right="367"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2 НАЗНАЧЕНИЕ РАЗРАБОТКИ</w:t>
      </w:r>
    </w:p>
    <w:p w14:paraId="462CF40D" w14:textId="77777777" w:rsidR="00F51B78" w:rsidRDefault="00F51B78" w:rsidP="00F51B78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Функциональным назначением </w:t>
      </w:r>
      <w:r w:rsidRPr="0086487E">
        <w:rPr>
          <w:szCs w:val="28"/>
          <w:lang w:val="ru-RU"/>
        </w:rPr>
        <w:t>веб-</w:t>
      </w:r>
      <w:r>
        <w:rPr>
          <w:szCs w:val="28"/>
          <w:lang w:val="ru-RU"/>
        </w:rPr>
        <w:t xml:space="preserve">приложения является информационное обслуживание клиента (покупателя), обработка заказов, проведение платежей с помощью электронной платежной системы </w:t>
      </w:r>
      <w:r>
        <w:rPr>
          <w:szCs w:val="28"/>
          <w:lang w:val="en-US"/>
        </w:rPr>
        <w:t>PayPal</w:t>
      </w:r>
      <w:r>
        <w:rPr>
          <w:szCs w:val="28"/>
          <w:lang w:val="ru-RU"/>
        </w:rPr>
        <w:t>.</w:t>
      </w:r>
    </w:p>
    <w:p w14:paraId="459B6E64" w14:textId="77777777" w:rsidR="00F51B78" w:rsidRPr="00A246B4" w:rsidRDefault="00F51B78" w:rsidP="00F51B78">
      <w:pPr>
        <w:spacing w:before="240" w:line="480" w:lineRule="auto"/>
        <w:ind w:right="369" w:firstLine="0"/>
        <w:jc w:val="center"/>
        <w:rPr>
          <w:szCs w:val="28"/>
          <w:lang w:val="ru-RU"/>
        </w:rPr>
      </w:pPr>
      <w:r w:rsidRPr="00A246B4">
        <w:rPr>
          <w:szCs w:val="28"/>
          <w:lang w:val="ru-RU"/>
        </w:rPr>
        <w:t xml:space="preserve">3 </w:t>
      </w:r>
      <w:r>
        <w:rPr>
          <w:szCs w:val="28"/>
          <w:lang w:val="ru-RU"/>
        </w:rPr>
        <w:t>ТРЕБОВАНИЯ К ПРОГРАММНОМУ ПРОДУКТУ</w:t>
      </w:r>
    </w:p>
    <w:p w14:paraId="76E6B9BB" w14:textId="77777777" w:rsidR="00F51B78" w:rsidRDefault="00F51B78" w:rsidP="00F51B78">
      <w:pPr>
        <w:spacing w:line="480" w:lineRule="auto"/>
        <w:ind w:right="369"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3.1 Требования к функциональным характеристикам</w:t>
      </w:r>
    </w:p>
    <w:p w14:paraId="0C703F1C" w14:textId="77777777" w:rsidR="00F51B78" w:rsidRDefault="00F51B78" w:rsidP="00F51B78">
      <w:pPr>
        <w:spacing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>Программный продукт должен обеспечивать возможность выполнения функций, описанных в таблице 1.</w:t>
      </w:r>
    </w:p>
    <w:p w14:paraId="4931D888" w14:textId="77777777" w:rsidR="00F51B78" w:rsidRPr="00716556" w:rsidRDefault="00F51B78" w:rsidP="00F51B78">
      <w:pPr>
        <w:spacing w:before="240"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t xml:space="preserve">Таблица 1 – Функции </w:t>
      </w:r>
      <w:proofErr w:type="spellStart"/>
      <w:r w:rsidRPr="0086487E">
        <w:rPr>
          <w:szCs w:val="28"/>
          <w:lang w:val="en-US"/>
        </w:rPr>
        <w:t>веб</w:t>
      </w:r>
      <w:proofErr w:type="spellEnd"/>
      <w:r w:rsidRPr="0086487E">
        <w:rPr>
          <w:szCs w:val="28"/>
          <w:lang w:val="en-US"/>
        </w:rPr>
        <w:t>-</w:t>
      </w:r>
      <w:r>
        <w:rPr>
          <w:szCs w:val="28"/>
          <w:lang w:val="ru-RU"/>
        </w:rPr>
        <w:t>приложения</w:t>
      </w:r>
    </w:p>
    <w:tbl>
      <w:tblPr>
        <w:tblStyle w:val="af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85"/>
        <w:gridCol w:w="8748"/>
      </w:tblGrid>
      <w:tr w:rsidR="00F51B78" w14:paraId="0CEC41D5" w14:textId="77777777" w:rsidTr="00B617B0">
        <w:trPr>
          <w:trHeight w:val="452"/>
          <w:jc w:val="center"/>
        </w:trPr>
        <w:tc>
          <w:tcPr>
            <w:tcW w:w="585" w:type="dxa"/>
          </w:tcPr>
          <w:p w14:paraId="184CBE90" w14:textId="77777777" w:rsidR="00F51B78" w:rsidRDefault="00F51B78" w:rsidP="00B617B0">
            <w:pPr>
              <w:spacing w:line="360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№</w:t>
            </w:r>
          </w:p>
        </w:tc>
        <w:tc>
          <w:tcPr>
            <w:tcW w:w="8748" w:type="dxa"/>
          </w:tcPr>
          <w:p w14:paraId="53375608" w14:textId="77777777" w:rsidR="00F51B78" w:rsidRDefault="00F51B78" w:rsidP="00B617B0">
            <w:pPr>
              <w:spacing w:line="360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Наименование функции</w:t>
            </w:r>
          </w:p>
        </w:tc>
      </w:tr>
      <w:tr w:rsidR="00F51B78" w14:paraId="3823A134" w14:textId="77777777" w:rsidTr="00B617B0">
        <w:trPr>
          <w:jc w:val="center"/>
        </w:trPr>
        <w:tc>
          <w:tcPr>
            <w:tcW w:w="585" w:type="dxa"/>
          </w:tcPr>
          <w:p w14:paraId="5EA64272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</w:t>
            </w:r>
          </w:p>
        </w:tc>
        <w:tc>
          <w:tcPr>
            <w:tcW w:w="8748" w:type="dxa"/>
          </w:tcPr>
          <w:p w14:paraId="2B5006DA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Просмотр категорий в каталоге товаров</w:t>
            </w:r>
          </w:p>
        </w:tc>
      </w:tr>
      <w:tr w:rsidR="00F51B78" w14:paraId="3E373285" w14:textId="77777777" w:rsidTr="00B617B0">
        <w:trPr>
          <w:jc w:val="center"/>
        </w:trPr>
        <w:tc>
          <w:tcPr>
            <w:tcW w:w="585" w:type="dxa"/>
          </w:tcPr>
          <w:p w14:paraId="49EC10B8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</w:p>
        </w:tc>
        <w:tc>
          <w:tcPr>
            <w:tcW w:w="8748" w:type="dxa"/>
          </w:tcPr>
          <w:p w14:paraId="004A51F7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Просмотр конкретного товара в определенной категории</w:t>
            </w:r>
          </w:p>
        </w:tc>
      </w:tr>
      <w:tr w:rsidR="00F51B78" w14:paraId="6D511688" w14:textId="77777777" w:rsidTr="00B617B0">
        <w:trPr>
          <w:jc w:val="center"/>
        </w:trPr>
        <w:tc>
          <w:tcPr>
            <w:tcW w:w="585" w:type="dxa"/>
          </w:tcPr>
          <w:p w14:paraId="6699DE39" w14:textId="77777777" w:rsidR="00F51B78" w:rsidRDefault="00F51B78" w:rsidP="00B617B0">
            <w:pPr>
              <w:spacing w:line="48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  <w:tc>
          <w:tcPr>
            <w:tcW w:w="8748" w:type="dxa"/>
            <w:vAlign w:val="center"/>
          </w:tcPr>
          <w:p w14:paraId="37EF2AFE" w14:textId="77777777" w:rsidR="00F51B78" w:rsidRPr="00860813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Добавление, удаление и редактирование информации о категориях продаваемого товара</w:t>
            </w:r>
          </w:p>
        </w:tc>
      </w:tr>
      <w:tr w:rsidR="00F51B78" w14:paraId="654C4582" w14:textId="77777777" w:rsidTr="00B617B0">
        <w:trPr>
          <w:jc w:val="center"/>
        </w:trPr>
        <w:tc>
          <w:tcPr>
            <w:tcW w:w="585" w:type="dxa"/>
          </w:tcPr>
          <w:p w14:paraId="5ADA4B74" w14:textId="77777777" w:rsidR="00F51B78" w:rsidRDefault="00F51B78" w:rsidP="00B617B0">
            <w:pPr>
              <w:spacing w:line="48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4</w:t>
            </w:r>
          </w:p>
        </w:tc>
        <w:tc>
          <w:tcPr>
            <w:tcW w:w="8748" w:type="dxa"/>
          </w:tcPr>
          <w:p w14:paraId="038D7849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Добавление, удаление и редактирование информации о продаваемом товаре</w:t>
            </w:r>
          </w:p>
        </w:tc>
      </w:tr>
      <w:tr w:rsidR="00F51B78" w14:paraId="69926954" w14:textId="77777777" w:rsidTr="00B617B0">
        <w:trPr>
          <w:jc w:val="center"/>
        </w:trPr>
        <w:tc>
          <w:tcPr>
            <w:tcW w:w="585" w:type="dxa"/>
          </w:tcPr>
          <w:p w14:paraId="3A1386E3" w14:textId="77777777" w:rsidR="00F51B78" w:rsidRDefault="00F51B78" w:rsidP="00B617B0">
            <w:pPr>
              <w:spacing w:line="48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8748" w:type="dxa"/>
          </w:tcPr>
          <w:p w14:paraId="1A2A7335" w14:textId="77777777" w:rsidR="00F51B78" w:rsidRDefault="00F51B78" w:rsidP="00B617B0">
            <w:pPr>
              <w:spacing w:line="48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Добавление товара в корзину</w:t>
            </w:r>
          </w:p>
        </w:tc>
      </w:tr>
      <w:tr w:rsidR="00F51B78" w14:paraId="6FCA67C3" w14:textId="77777777" w:rsidTr="00B617B0">
        <w:trPr>
          <w:jc w:val="center"/>
        </w:trPr>
        <w:tc>
          <w:tcPr>
            <w:tcW w:w="585" w:type="dxa"/>
          </w:tcPr>
          <w:p w14:paraId="30DFBABF" w14:textId="77777777" w:rsidR="00F51B78" w:rsidRDefault="00F51B78" w:rsidP="00B617B0">
            <w:pPr>
              <w:spacing w:line="48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</w:t>
            </w:r>
          </w:p>
        </w:tc>
        <w:tc>
          <w:tcPr>
            <w:tcW w:w="8748" w:type="dxa"/>
          </w:tcPr>
          <w:p w14:paraId="120BF533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Редактирование контактных данных клиентом</w:t>
            </w:r>
          </w:p>
        </w:tc>
      </w:tr>
      <w:tr w:rsidR="00F51B78" w14:paraId="0C395870" w14:textId="77777777" w:rsidTr="00B617B0">
        <w:trPr>
          <w:jc w:val="center"/>
        </w:trPr>
        <w:tc>
          <w:tcPr>
            <w:tcW w:w="585" w:type="dxa"/>
          </w:tcPr>
          <w:p w14:paraId="42FB938F" w14:textId="77777777" w:rsidR="00F51B78" w:rsidRDefault="00F51B78" w:rsidP="00B617B0">
            <w:pPr>
              <w:spacing w:line="48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7</w:t>
            </w:r>
          </w:p>
        </w:tc>
        <w:tc>
          <w:tcPr>
            <w:tcW w:w="8748" w:type="dxa"/>
          </w:tcPr>
          <w:p w14:paraId="4858A832" w14:textId="77777777" w:rsidR="00F51B78" w:rsidRDefault="00F51B78" w:rsidP="00B617B0">
            <w:pPr>
              <w:spacing w:line="48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Авторизация и регистрация клиентов</w:t>
            </w:r>
          </w:p>
        </w:tc>
      </w:tr>
      <w:tr w:rsidR="00F51B78" w14:paraId="46043F24" w14:textId="77777777" w:rsidTr="00B617B0">
        <w:trPr>
          <w:jc w:val="center"/>
        </w:trPr>
        <w:tc>
          <w:tcPr>
            <w:tcW w:w="585" w:type="dxa"/>
          </w:tcPr>
          <w:p w14:paraId="0F02851A" w14:textId="77777777" w:rsidR="00F51B78" w:rsidRDefault="00F51B78" w:rsidP="00B617B0">
            <w:pPr>
              <w:spacing w:line="48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</w:t>
            </w:r>
          </w:p>
        </w:tc>
        <w:tc>
          <w:tcPr>
            <w:tcW w:w="8748" w:type="dxa"/>
          </w:tcPr>
          <w:p w14:paraId="6EB8E3B3" w14:textId="77777777" w:rsidR="00F51B78" w:rsidRDefault="00F51B78" w:rsidP="00B617B0">
            <w:pPr>
              <w:spacing w:line="48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Формирование заказов</w:t>
            </w:r>
          </w:p>
        </w:tc>
      </w:tr>
    </w:tbl>
    <w:p w14:paraId="2BF71E52" w14:textId="77777777" w:rsidR="00F51B78" w:rsidRDefault="00F51B78" w:rsidP="00F51B78">
      <w:pPr>
        <w:spacing w:before="240" w:line="360" w:lineRule="auto"/>
        <w:ind w:left="284" w:right="369" w:firstLine="709"/>
        <w:rPr>
          <w:szCs w:val="28"/>
          <w:lang w:val="ru-RU"/>
        </w:rPr>
      </w:pPr>
      <w:r>
        <w:rPr>
          <w:szCs w:val="28"/>
          <w:lang w:val="ru-RU"/>
        </w:rPr>
        <w:lastRenderedPageBreak/>
        <w:t>Продолжение таблицы 1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865"/>
        <w:gridCol w:w="8516"/>
      </w:tblGrid>
      <w:tr w:rsidR="00F51B78" w14:paraId="1EE27376" w14:textId="77777777" w:rsidTr="00B617B0">
        <w:trPr>
          <w:jc w:val="center"/>
        </w:trPr>
        <w:tc>
          <w:tcPr>
            <w:tcW w:w="817" w:type="dxa"/>
          </w:tcPr>
          <w:p w14:paraId="42530C40" w14:textId="77777777" w:rsidR="00F51B78" w:rsidRPr="000D200A" w:rsidRDefault="00F51B78" w:rsidP="00B617B0">
            <w:pPr>
              <w:spacing w:line="360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№</w:t>
            </w:r>
          </w:p>
        </w:tc>
        <w:tc>
          <w:tcPr>
            <w:tcW w:w="8516" w:type="dxa"/>
          </w:tcPr>
          <w:p w14:paraId="0709D2A3" w14:textId="77777777" w:rsidR="00F51B78" w:rsidRDefault="00F51B78" w:rsidP="00B617B0">
            <w:pPr>
              <w:spacing w:line="360" w:lineRule="auto"/>
              <w:ind w:right="369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Наименование функции</w:t>
            </w:r>
          </w:p>
        </w:tc>
      </w:tr>
      <w:tr w:rsidR="00F51B78" w14:paraId="11B740EF" w14:textId="77777777" w:rsidTr="00B617B0">
        <w:trPr>
          <w:jc w:val="center"/>
        </w:trPr>
        <w:tc>
          <w:tcPr>
            <w:tcW w:w="817" w:type="dxa"/>
          </w:tcPr>
          <w:p w14:paraId="70742AD7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</w:t>
            </w:r>
          </w:p>
        </w:tc>
        <w:tc>
          <w:tcPr>
            <w:tcW w:w="8516" w:type="dxa"/>
          </w:tcPr>
          <w:p w14:paraId="339C640E" w14:textId="77777777" w:rsidR="00F51B78" w:rsidRPr="00D52B80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Постраничная навигация по страницам </w:t>
            </w:r>
            <w:r w:rsidRPr="0086487E">
              <w:rPr>
                <w:szCs w:val="28"/>
                <w:lang w:val="ru-RU"/>
              </w:rPr>
              <w:t>веб-</w:t>
            </w:r>
            <w:r>
              <w:rPr>
                <w:szCs w:val="28"/>
                <w:lang w:val="ru-RU"/>
              </w:rPr>
              <w:t xml:space="preserve">приложения </w:t>
            </w:r>
          </w:p>
        </w:tc>
      </w:tr>
      <w:tr w:rsidR="00F51B78" w14:paraId="67A8B601" w14:textId="77777777" w:rsidTr="00B617B0">
        <w:trPr>
          <w:jc w:val="center"/>
        </w:trPr>
        <w:tc>
          <w:tcPr>
            <w:tcW w:w="817" w:type="dxa"/>
          </w:tcPr>
          <w:p w14:paraId="3E42CE1E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</w:t>
            </w:r>
          </w:p>
        </w:tc>
        <w:tc>
          <w:tcPr>
            <w:tcW w:w="8516" w:type="dxa"/>
          </w:tcPr>
          <w:p w14:paraId="23EA1EB4" w14:textId="77777777" w:rsidR="00F51B78" w:rsidRPr="000D200A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Оплата покупок</w:t>
            </w:r>
            <w:r w:rsidRPr="000D200A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 xml:space="preserve">в дебетовой электронной платежной системе </w:t>
            </w:r>
            <w:r>
              <w:rPr>
                <w:szCs w:val="28"/>
                <w:lang w:val="en-US"/>
              </w:rPr>
              <w:t>PayPal</w:t>
            </w:r>
          </w:p>
        </w:tc>
      </w:tr>
      <w:tr w:rsidR="00F51B78" w14:paraId="0EFE7909" w14:textId="77777777" w:rsidTr="00B617B0">
        <w:trPr>
          <w:jc w:val="center"/>
        </w:trPr>
        <w:tc>
          <w:tcPr>
            <w:tcW w:w="817" w:type="dxa"/>
          </w:tcPr>
          <w:p w14:paraId="4E5B43AA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</w:t>
            </w:r>
          </w:p>
        </w:tc>
        <w:tc>
          <w:tcPr>
            <w:tcW w:w="8516" w:type="dxa"/>
          </w:tcPr>
          <w:p w14:paraId="1E3FC1E7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Просмотр клиентом квитанций заказов</w:t>
            </w:r>
          </w:p>
        </w:tc>
      </w:tr>
      <w:tr w:rsidR="00F51B78" w14:paraId="74F7C85D" w14:textId="77777777" w:rsidTr="00B617B0">
        <w:trPr>
          <w:jc w:val="center"/>
        </w:trPr>
        <w:tc>
          <w:tcPr>
            <w:tcW w:w="817" w:type="dxa"/>
          </w:tcPr>
          <w:p w14:paraId="53761800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12</w:t>
            </w:r>
          </w:p>
        </w:tc>
        <w:tc>
          <w:tcPr>
            <w:tcW w:w="8516" w:type="dxa"/>
          </w:tcPr>
          <w:p w14:paraId="748387A5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Просмотр администратором квитанций всех заказов в системе</w:t>
            </w:r>
          </w:p>
        </w:tc>
      </w:tr>
      <w:tr w:rsidR="00F51B78" w14:paraId="54E929B1" w14:textId="77777777" w:rsidTr="00B617B0">
        <w:trPr>
          <w:jc w:val="center"/>
        </w:trPr>
        <w:tc>
          <w:tcPr>
            <w:tcW w:w="817" w:type="dxa"/>
          </w:tcPr>
          <w:p w14:paraId="60CE88B3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13</w:t>
            </w:r>
          </w:p>
        </w:tc>
        <w:tc>
          <w:tcPr>
            <w:tcW w:w="8516" w:type="dxa"/>
          </w:tcPr>
          <w:p w14:paraId="6E5F3109" w14:textId="77777777" w:rsidR="00F51B78" w:rsidRPr="00D52B80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Печать квитанций</w:t>
            </w:r>
          </w:p>
        </w:tc>
      </w:tr>
      <w:tr w:rsidR="00F51B78" w14:paraId="70E2D076" w14:textId="77777777" w:rsidTr="00B617B0">
        <w:trPr>
          <w:jc w:val="center"/>
        </w:trPr>
        <w:tc>
          <w:tcPr>
            <w:tcW w:w="817" w:type="dxa"/>
          </w:tcPr>
          <w:p w14:paraId="0FF15C39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14</w:t>
            </w:r>
          </w:p>
        </w:tc>
        <w:tc>
          <w:tcPr>
            <w:tcW w:w="8516" w:type="dxa"/>
          </w:tcPr>
          <w:p w14:paraId="396B9FEB" w14:textId="77777777" w:rsidR="00F51B78" w:rsidRPr="00AD6A6A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Редактирование и удаление заказов</w:t>
            </w:r>
          </w:p>
        </w:tc>
      </w:tr>
      <w:tr w:rsidR="00F51B78" w14:paraId="0BFFE685" w14:textId="77777777" w:rsidTr="00B617B0">
        <w:trPr>
          <w:jc w:val="center"/>
        </w:trPr>
        <w:tc>
          <w:tcPr>
            <w:tcW w:w="817" w:type="dxa"/>
          </w:tcPr>
          <w:p w14:paraId="486433C1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8516" w:type="dxa"/>
          </w:tcPr>
          <w:p w14:paraId="47225ABD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Поиск товаров, категорий, заказов, клиентов в контроль панели</w:t>
            </w:r>
          </w:p>
        </w:tc>
      </w:tr>
      <w:tr w:rsidR="00F51B78" w14:paraId="3C6619CC" w14:textId="77777777" w:rsidTr="00B617B0">
        <w:trPr>
          <w:jc w:val="center"/>
        </w:trPr>
        <w:tc>
          <w:tcPr>
            <w:tcW w:w="817" w:type="dxa"/>
          </w:tcPr>
          <w:p w14:paraId="733B3855" w14:textId="77777777" w:rsidR="00F51B78" w:rsidRDefault="00F51B78" w:rsidP="00B617B0">
            <w:pPr>
              <w:spacing w:line="360" w:lineRule="auto"/>
              <w:ind w:right="369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16</w:t>
            </w:r>
          </w:p>
        </w:tc>
        <w:tc>
          <w:tcPr>
            <w:tcW w:w="8516" w:type="dxa"/>
          </w:tcPr>
          <w:p w14:paraId="41ED01AD" w14:textId="77777777" w:rsidR="00F51B78" w:rsidRPr="00AE1790" w:rsidRDefault="00F51B78" w:rsidP="00B617B0">
            <w:pPr>
              <w:spacing w:line="360" w:lineRule="auto"/>
              <w:ind w:right="369" w:firstLine="0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Редактирование информации о компании</w:t>
            </w:r>
          </w:p>
        </w:tc>
      </w:tr>
    </w:tbl>
    <w:p w14:paraId="33F879AE" w14:textId="77777777" w:rsidR="00F51B78" w:rsidRDefault="00F51B78" w:rsidP="00F51B78">
      <w:pPr>
        <w:spacing w:before="240" w:line="360" w:lineRule="auto"/>
        <w:ind w:left="284" w:right="369" w:firstLine="709"/>
        <w:rPr>
          <w:lang w:val="ru-RU"/>
        </w:rPr>
      </w:pPr>
      <w:r>
        <w:rPr>
          <w:lang w:val="ru-RU"/>
        </w:rPr>
        <w:t xml:space="preserve">Входные данные </w:t>
      </w:r>
      <w:r w:rsidRPr="0086487E">
        <w:rPr>
          <w:lang w:val="ru-RU"/>
        </w:rPr>
        <w:t>веб-</w:t>
      </w:r>
      <w:r>
        <w:rPr>
          <w:lang w:val="ru-RU"/>
        </w:rPr>
        <w:t xml:space="preserve">приложения должны быть организованы в виде файлов с информацией о категориях товаров и информацией о товарах, расширение таблиц должно быть </w:t>
      </w:r>
      <w:r w:rsidRPr="00F968ED">
        <w:rPr>
          <w:lang w:val="ru-RU"/>
        </w:rPr>
        <w:t>‘.</w:t>
      </w:r>
      <w:r>
        <w:rPr>
          <w:lang w:val="en-US"/>
        </w:rPr>
        <w:t>csv</w:t>
      </w:r>
      <w:r w:rsidRPr="00F968ED">
        <w:rPr>
          <w:lang w:val="ru-RU"/>
        </w:rPr>
        <w:t>’</w:t>
      </w:r>
      <w:r>
        <w:rPr>
          <w:lang w:val="ru-RU"/>
        </w:rPr>
        <w:t>.</w:t>
      </w:r>
      <w:r w:rsidRPr="002D47EA">
        <w:rPr>
          <w:lang w:val="ru-RU"/>
        </w:rPr>
        <w:t xml:space="preserve"> </w:t>
      </w:r>
      <w:r>
        <w:rPr>
          <w:lang w:val="ru-RU"/>
        </w:rPr>
        <w:t xml:space="preserve">Таблицы данного формата должны импортироваться в базу данных </w:t>
      </w:r>
      <w:r>
        <w:rPr>
          <w:lang w:val="en-US"/>
        </w:rPr>
        <w:t>MySQL</w:t>
      </w:r>
      <w:r w:rsidRPr="002D47EA">
        <w:rPr>
          <w:lang w:val="ru-RU"/>
        </w:rPr>
        <w:t xml:space="preserve"> </w:t>
      </w:r>
      <w:r>
        <w:rPr>
          <w:lang w:val="ru-RU"/>
        </w:rPr>
        <w:t xml:space="preserve">с кодировкой </w:t>
      </w:r>
      <w:r>
        <w:rPr>
          <w:lang w:val="en-US"/>
        </w:rPr>
        <w:t>UTF</w:t>
      </w:r>
      <w:r w:rsidRPr="002D47EA">
        <w:rPr>
          <w:lang w:val="ru-RU"/>
        </w:rPr>
        <w:t>-8.</w:t>
      </w:r>
    </w:p>
    <w:p w14:paraId="5E60E87E" w14:textId="77777777" w:rsidR="00F51B78" w:rsidRPr="001A705D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Выходные данные должны быть организованы в виде квитанций с возможностью печати</w:t>
      </w:r>
      <w:r w:rsidRPr="002D47EA">
        <w:rPr>
          <w:lang w:val="ru-RU"/>
        </w:rPr>
        <w:t xml:space="preserve">, </w:t>
      </w:r>
      <w:r>
        <w:rPr>
          <w:lang w:val="ru-RU"/>
        </w:rPr>
        <w:t>содержащих в себе информацию о клиенте, его покупках, и компании</w:t>
      </w:r>
      <w:r w:rsidRPr="001A705D">
        <w:rPr>
          <w:lang w:val="ru-RU"/>
        </w:rPr>
        <w:t>:</w:t>
      </w:r>
    </w:p>
    <w:p w14:paraId="46C41346" w14:textId="77777777" w:rsidR="00F51B78" w:rsidRDefault="00F51B78" w:rsidP="009705D3">
      <w:pPr>
        <w:pStyle w:val="af"/>
        <w:numPr>
          <w:ilvl w:val="0"/>
          <w:numId w:val="2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Имя, фамилия клиента;</w:t>
      </w:r>
    </w:p>
    <w:p w14:paraId="6B2434AD" w14:textId="77777777" w:rsidR="00F51B78" w:rsidRPr="00A7234C" w:rsidRDefault="00F51B78" w:rsidP="009705D3">
      <w:pPr>
        <w:pStyle w:val="af"/>
        <w:numPr>
          <w:ilvl w:val="0"/>
          <w:numId w:val="2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Страна, город, область, адрес доставки и почтовый индекс;</w:t>
      </w:r>
    </w:p>
    <w:p w14:paraId="6705BF4A" w14:textId="77777777" w:rsidR="00F51B78" w:rsidRDefault="00F51B78" w:rsidP="009705D3">
      <w:pPr>
        <w:pStyle w:val="af"/>
        <w:numPr>
          <w:ilvl w:val="0"/>
          <w:numId w:val="2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Название компании;</w:t>
      </w:r>
    </w:p>
    <w:p w14:paraId="62887031" w14:textId="77777777" w:rsidR="00F51B78" w:rsidRDefault="00F51B78" w:rsidP="009705D3">
      <w:pPr>
        <w:pStyle w:val="af"/>
        <w:numPr>
          <w:ilvl w:val="0"/>
          <w:numId w:val="2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Страна, город, область, адрес главного офиса компании;</w:t>
      </w:r>
    </w:p>
    <w:p w14:paraId="274500BD" w14:textId="77777777" w:rsidR="00F51B78" w:rsidRDefault="00F51B78" w:rsidP="009705D3">
      <w:pPr>
        <w:pStyle w:val="af"/>
        <w:numPr>
          <w:ilvl w:val="0"/>
          <w:numId w:val="2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Почтовый адрес компании;</w:t>
      </w:r>
    </w:p>
    <w:p w14:paraId="1D3A0C95" w14:textId="77777777" w:rsidR="00F51B78" w:rsidRDefault="00F51B78" w:rsidP="009705D3">
      <w:pPr>
        <w:pStyle w:val="af"/>
        <w:numPr>
          <w:ilvl w:val="0"/>
          <w:numId w:val="2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Список покупаемых клиентом товаров, их количество и стоимость с учетом НДС.</w:t>
      </w:r>
    </w:p>
    <w:p w14:paraId="57017343" w14:textId="77777777" w:rsidR="00F51B78" w:rsidRPr="00DF4671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Квитанции</w:t>
      </w:r>
      <w:r w:rsidRPr="00512E51">
        <w:rPr>
          <w:lang w:val="ru-RU"/>
        </w:rPr>
        <w:t xml:space="preserve"> формируются после создания заказа в приложении </w:t>
      </w:r>
      <w:r>
        <w:rPr>
          <w:lang w:val="ru-RU"/>
        </w:rPr>
        <w:t>на стороне пользователя и хранятся в личном кабинете на странице</w:t>
      </w:r>
      <w:r w:rsidRPr="00DF4671">
        <w:rPr>
          <w:lang w:val="ru-RU"/>
        </w:rPr>
        <w:t xml:space="preserve"> </w:t>
      </w:r>
      <w:r>
        <w:rPr>
          <w:lang w:val="ru-RU"/>
        </w:rPr>
        <w:t>«Мои заказы»</w:t>
      </w:r>
      <w:r w:rsidRPr="00DF4671">
        <w:rPr>
          <w:lang w:val="ru-RU"/>
        </w:rPr>
        <w:t>.</w:t>
      </w:r>
    </w:p>
    <w:p w14:paraId="6DAFC7F3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lastRenderedPageBreak/>
        <w:t xml:space="preserve">Файлы формата </w:t>
      </w:r>
      <w:r w:rsidRPr="00512E51">
        <w:rPr>
          <w:lang w:val="ru-RU"/>
        </w:rPr>
        <w:t>‘.</w:t>
      </w:r>
      <w:r>
        <w:rPr>
          <w:lang w:val="en-US"/>
        </w:rPr>
        <w:t>csv</w:t>
      </w:r>
      <w:r w:rsidRPr="00512E51">
        <w:rPr>
          <w:lang w:val="ru-RU"/>
        </w:rPr>
        <w:t xml:space="preserve">’ </w:t>
      </w:r>
      <w:r>
        <w:rPr>
          <w:lang w:val="ru-RU"/>
        </w:rPr>
        <w:t xml:space="preserve">должны быть размещены (храниться) на сервере, на котором будет запускаться данное </w:t>
      </w:r>
      <w:r w:rsidRPr="0086487E">
        <w:rPr>
          <w:lang w:val="ru-RU"/>
        </w:rPr>
        <w:t>веб-</w:t>
      </w:r>
      <w:r>
        <w:rPr>
          <w:lang w:val="ru-RU"/>
        </w:rPr>
        <w:t>приложение.</w:t>
      </w:r>
    </w:p>
    <w:p w14:paraId="0B96A3BA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3.2 Требования к надежности</w:t>
      </w:r>
    </w:p>
    <w:p w14:paraId="2D13C028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 xml:space="preserve">Надежное или устойчивое функционирование </w:t>
      </w:r>
      <w:r w:rsidRPr="0086487E">
        <w:rPr>
          <w:lang w:val="ru-RU"/>
        </w:rPr>
        <w:t>веб-</w:t>
      </w:r>
      <w:r>
        <w:rPr>
          <w:lang w:val="ru-RU"/>
        </w:rPr>
        <w:t>приложения должно быть обеспечено выполнением Заказчиком совокупности организационно-технических мероприятий, перечень которых приведен ниже</w:t>
      </w:r>
      <w:r w:rsidRPr="00037123">
        <w:rPr>
          <w:lang w:val="ru-RU"/>
        </w:rPr>
        <w:t>:</w:t>
      </w:r>
    </w:p>
    <w:p w14:paraId="69BF911A" w14:textId="77777777" w:rsidR="00F51B78" w:rsidRDefault="00F51B78" w:rsidP="009705D3">
      <w:pPr>
        <w:pStyle w:val="af"/>
        <w:numPr>
          <w:ilvl w:val="0"/>
          <w:numId w:val="3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Организация бесперебойного питания серверного и коммуникационного оборудования;</w:t>
      </w:r>
    </w:p>
    <w:p w14:paraId="752E72BA" w14:textId="77777777" w:rsidR="00F51B78" w:rsidRDefault="00F51B78" w:rsidP="009705D3">
      <w:pPr>
        <w:pStyle w:val="af"/>
        <w:numPr>
          <w:ilvl w:val="0"/>
          <w:numId w:val="3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Организация стабильного соединения с сети Интернет;</w:t>
      </w:r>
    </w:p>
    <w:p w14:paraId="11F43313" w14:textId="77777777" w:rsidR="00F51B78" w:rsidRDefault="00F51B78" w:rsidP="009705D3">
      <w:pPr>
        <w:pStyle w:val="af"/>
        <w:numPr>
          <w:ilvl w:val="0"/>
          <w:numId w:val="3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Регулярным выполнением требований ГОСТ 51188-98. «Защита информации. Испытания программных средств на наличие компьютерных вирусов».</w:t>
      </w:r>
    </w:p>
    <w:p w14:paraId="605809C9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 xml:space="preserve">В </w:t>
      </w:r>
      <w:r w:rsidRPr="0086487E">
        <w:rPr>
          <w:lang w:val="ru-RU"/>
        </w:rPr>
        <w:t>веб-</w:t>
      </w:r>
      <w:r>
        <w:rPr>
          <w:lang w:val="ru-RU"/>
        </w:rPr>
        <w:t xml:space="preserve">приложении должен быть предусмотрен контроль валидности вводимых пользователем данных, а также необходимо предусмотреть защиту от </w:t>
      </w:r>
      <w:r>
        <w:rPr>
          <w:lang w:val="en-US"/>
        </w:rPr>
        <w:t>SQL</w:t>
      </w:r>
      <w:r>
        <w:rPr>
          <w:lang w:val="ru-RU"/>
        </w:rPr>
        <w:t xml:space="preserve"> инъекций, то есть должна присутствовать фильтрация специальных символов для форм, с которыми работает клиент для отправки информации в базу данных.</w:t>
      </w:r>
    </w:p>
    <w:p w14:paraId="2C7C5277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Время восстановления после отказа, вызванного сбоем электропитания технических средств или иными внешними факторами, не фатальным сбоем операционной или файловой системы, не должно превышать времени на перезагрузку задействованных технических и программных средств, при условии соблюдений условий эксплуатации самих технических и программных средств.</w:t>
      </w:r>
    </w:p>
    <w:p w14:paraId="38746F08" w14:textId="77777777" w:rsidR="00F51B78" w:rsidRPr="00A96187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3.3 Условия эксплуатации</w:t>
      </w:r>
    </w:p>
    <w:p w14:paraId="65D44A8A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 xml:space="preserve">Пользователь должен иметь навыки практической работы на персональном компьютере с предустановленной </w:t>
      </w:r>
      <w:r>
        <w:rPr>
          <w:lang w:val="en-US"/>
        </w:rPr>
        <w:t>Unix</w:t>
      </w:r>
      <w:r w:rsidRPr="00CB1CD2">
        <w:rPr>
          <w:lang w:val="ru-RU"/>
        </w:rPr>
        <w:t>-</w:t>
      </w:r>
      <w:r>
        <w:rPr>
          <w:lang w:val="ru-RU"/>
        </w:rPr>
        <w:t>подобной операционной системой (</w:t>
      </w:r>
      <w:r>
        <w:rPr>
          <w:lang w:val="en-US"/>
        </w:rPr>
        <w:t>macOS</w:t>
      </w:r>
      <w:r w:rsidRPr="00CB1CD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Linux</w:t>
      </w:r>
      <w:r w:rsidRPr="00CB1CD2">
        <w:rPr>
          <w:lang w:val="ru-RU"/>
        </w:rPr>
        <w:t xml:space="preserve">), </w:t>
      </w:r>
      <w:r>
        <w:rPr>
          <w:lang w:val="ru-RU"/>
        </w:rPr>
        <w:t xml:space="preserve">или операционной системой </w:t>
      </w:r>
      <w:r>
        <w:rPr>
          <w:lang w:val="en-US"/>
        </w:rPr>
        <w:t>Windows</w:t>
      </w:r>
      <w:r>
        <w:rPr>
          <w:lang w:val="ru-RU"/>
        </w:rPr>
        <w:t>.</w:t>
      </w:r>
    </w:p>
    <w:p w14:paraId="1C3C78A9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56EDADC8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 xml:space="preserve">Обслуживание </w:t>
      </w:r>
      <w:r w:rsidRPr="0086487E">
        <w:rPr>
          <w:lang w:val="ru-RU"/>
        </w:rPr>
        <w:t>веб-</w:t>
      </w:r>
      <w:r>
        <w:rPr>
          <w:lang w:val="ru-RU"/>
        </w:rPr>
        <w:t>приложения включает в себя</w:t>
      </w:r>
      <w:r w:rsidRPr="00CB1CD2">
        <w:rPr>
          <w:lang w:val="ru-RU"/>
        </w:rPr>
        <w:t>:</w:t>
      </w:r>
    </w:p>
    <w:p w14:paraId="7730A8F2" w14:textId="77777777" w:rsidR="00F51B78" w:rsidRDefault="00F51B78" w:rsidP="009705D3">
      <w:pPr>
        <w:pStyle w:val="af"/>
        <w:numPr>
          <w:ilvl w:val="0"/>
          <w:numId w:val="4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Информационное обслуживание – добавление, удаление и редактирование информации в базе данных;</w:t>
      </w:r>
    </w:p>
    <w:p w14:paraId="20CE3D35" w14:textId="77777777" w:rsidR="00F51B78" w:rsidRPr="00CB1CD2" w:rsidRDefault="00F51B78" w:rsidP="009705D3">
      <w:pPr>
        <w:pStyle w:val="af"/>
        <w:numPr>
          <w:ilvl w:val="0"/>
          <w:numId w:val="4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Системное администрирование базы данных.</w:t>
      </w:r>
    </w:p>
    <w:p w14:paraId="230EE64F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 xml:space="preserve">Минимальное количество персонала, требуемого для работы </w:t>
      </w:r>
      <w:r w:rsidRPr="0086487E">
        <w:rPr>
          <w:lang w:val="ru-RU"/>
        </w:rPr>
        <w:t>веб-</w:t>
      </w:r>
      <w:r>
        <w:rPr>
          <w:lang w:val="ru-RU"/>
        </w:rPr>
        <w:t>приложения, должно составлять не менее двух штатных единиц – администратор и конечный пользователь.</w:t>
      </w:r>
    </w:p>
    <w:p w14:paraId="0DA62631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Администратор должен иметь техническое образование, связанное с администрированием серверов. В перечень задач, выполняемых администратором, должны входить</w:t>
      </w:r>
      <w:r w:rsidRPr="00CB1CD2">
        <w:rPr>
          <w:lang w:val="ru-RU"/>
        </w:rPr>
        <w:t>:</w:t>
      </w:r>
    </w:p>
    <w:p w14:paraId="3A13CFD6" w14:textId="77777777" w:rsidR="00F51B78" w:rsidRDefault="00F51B78" w:rsidP="009705D3">
      <w:pPr>
        <w:pStyle w:val="af"/>
        <w:numPr>
          <w:ilvl w:val="0"/>
          <w:numId w:val="5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Задача поддержания работоспособности технических средств;</w:t>
      </w:r>
    </w:p>
    <w:p w14:paraId="25191AC3" w14:textId="77777777" w:rsidR="00F51B78" w:rsidRDefault="00F51B78" w:rsidP="009705D3">
      <w:pPr>
        <w:pStyle w:val="af"/>
        <w:numPr>
          <w:ilvl w:val="0"/>
          <w:numId w:val="5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Задача установки и поддержания работоспособности системных программных средств;</w:t>
      </w:r>
    </w:p>
    <w:p w14:paraId="4F247265" w14:textId="77777777" w:rsidR="00F51B78" w:rsidRPr="00CB1CD2" w:rsidRDefault="00F51B78" w:rsidP="009705D3">
      <w:pPr>
        <w:pStyle w:val="af"/>
        <w:numPr>
          <w:ilvl w:val="0"/>
          <w:numId w:val="5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Информационное обслуживание базы данных – добавление, редактирование и удаление информации в базе данных.</w:t>
      </w:r>
    </w:p>
    <w:p w14:paraId="44457870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3.4 Требования к составу и параметрам технических средств</w:t>
      </w:r>
    </w:p>
    <w:p w14:paraId="382A422C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Сервер базы данных</w:t>
      </w:r>
      <w:r>
        <w:rPr>
          <w:lang w:val="en-US"/>
        </w:rPr>
        <w:t>:</w:t>
      </w:r>
    </w:p>
    <w:p w14:paraId="48395186" w14:textId="77777777" w:rsidR="00F51B78" w:rsidRDefault="00F51B78" w:rsidP="009705D3">
      <w:pPr>
        <w:pStyle w:val="af"/>
        <w:numPr>
          <w:ilvl w:val="0"/>
          <w:numId w:val="6"/>
        </w:numPr>
        <w:spacing w:line="360" w:lineRule="auto"/>
        <w:ind w:right="369"/>
        <w:rPr>
          <w:lang w:val="ru-RU"/>
        </w:rPr>
      </w:pPr>
      <w:r>
        <w:rPr>
          <w:lang w:val="ru-RU"/>
        </w:rPr>
        <w:t xml:space="preserve">Центральный процессор </w:t>
      </w:r>
      <w:r>
        <w:rPr>
          <w:lang w:val="en-US"/>
        </w:rPr>
        <w:t>Intel</w:t>
      </w:r>
      <w:r w:rsidRPr="00ED3CC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AMD</w:t>
      </w:r>
      <w:r w:rsidRPr="00ED3CC2">
        <w:rPr>
          <w:lang w:val="ru-RU"/>
        </w:rPr>
        <w:t xml:space="preserve"> </w:t>
      </w:r>
      <w:r>
        <w:rPr>
          <w:lang w:val="ru-RU"/>
        </w:rPr>
        <w:t>с тактовой частотой не ниже</w:t>
      </w:r>
      <w:r w:rsidRPr="00ED3CC2">
        <w:rPr>
          <w:lang w:val="ru-RU"/>
        </w:rPr>
        <w:t xml:space="preserve"> 2</w:t>
      </w:r>
      <w:r>
        <w:rPr>
          <w:lang w:val="ru-RU"/>
        </w:rPr>
        <w:t xml:space="preserve"> ГГц</w:t>
      </w:r>
      <w:r w:rsidRPr="00ED3CC2">
        <w:rPr>
          <w:lang w:val="ru-RU"/>
        </w:rPr>
        <w:t>;</w:t>
      </w:r>
    </w:p>
    <w:p w14:paraId="59F95CB7" w14:textId="77777777" w:rsidR="00F51B78" w:rsidRDefault="00F51B78" w:rsidP="009705D3">
      <w:pPr>
        <w:pStyle w:val="af"/>
        <w:numPr>
          <w:ilvl w:val="0"/>
          <w:numId w:val="6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Оперативная память с объемом не меньше 16 Гб;</w:t>
      </w:r>
    </w:p>
    <w:p w14:paraId="4E66CCEB" w14:textId="77777777" w:rsidR="00F51B78" w:rsidRDefault="00F51B78" w:rsidP="009705D3">
      <w:pPr>
        <w:pStyle w:val="af"/>
        <w:numPr>
          <w:ilvl w:val="0"/>
          <w:numId w:val="6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Объем свободного дискового пространства не меньше 80 Гб.</w:t>
      </w:r>
    </w:p>
    <w:p w14:paraId="58D0378D" w14:textId="7A0A031B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</w:p>
    <w:p w14:paraId="6D261B84" w14:textId="69FA88C4" w:rsidR="005A42BA" w:rsidRDefault="005A42BA" w:rsidP="00F51B78">
      <w:pPr>
        <w:spacing w:line="360" w:lineRule="auto"/>
        <w:ind w:left="284" w:right="369" w:firstLine="709"/>
        <w:rPr>
          <w:lang w:val="ru-RU"/>
        </w:rPr>
      </w:pPr>
    </w:p>
    <w:p w14:paraId="4B5DC41C" w14:textId="77777777" w:rsidR="005A42BA" w:rsidRDefault="005A42BA" w:rsidP="00F51B78">
      <w:pPr>
        <w:spacing w:line="360" w:lineRule="auto"/>
        <w:ind w:left="284" w:right="369" w:firstLine="709"/>
        <w:rPr>
          <w:lang w:val="ru-RU"/>
        </w:rPr>
      </w:pPr>
    </w:p>
    <w:p w14:paraId="46EFF071" w14:textId="77777777" w:rsidR="00F51B78" w:rsidRDefault="00F51B78" w:rsidP="00F51B78">
      <w:pPr>
        <w:spacing w:line="360" w:lineRule="auto"/>
        <w:ind w:left="284" w:right="369" w:firstLine="709"/>
        <w:rPr>
          <w:lang w:val="en-US"/>
        </w:rPr>
      </w:pPr>
      <w:r>
        <w:rPr>
          <w:lang w:val="ru-RU"/>
        </w:rPr>
        <w:lastRenderedPageBreak/>
        <w:t>Рабочее место пользователя</w:t>
      </w:r>
      <w:r>
        <w:rPr>
          <w:lang w:val="en-US"/>
        </w:rPr>
        <w:t>:</w:t>
      </w:r>
    </w:p>
    <w:p w14:paraId="7DE7FF2E" w14:textId="77777777" w:rsidR="00F51B78" w:rsidRDefault="00F51B78" w:rsidP="009705D3">
      <w:pPr>
        <w:pStyle w:val="af"/>
        <w:numPr>
          <w:ilvl w:val="0"/>
          <w:numId w:val="6"/>
        </w:numPr>
        <w:spacing w:line="360" w:lineRule="auto"/>
        <w:ind w:right="369"/>
        <w:rPr>
          <w:lang w:val="ru-RU"/>
        </w:rPr>
      </w:pPr>
      <w:r>
        <w:rPr>
          <w:lang w:val="ru-RU"/>
        </w:rPr>
        <w:t xml:space="preserve">Центральный процессор </w:t>
      </w:r>
      <w:r>
        <w:rPr>
          <w:lang w:val="en-US"/>
        </w:rPr>
        <w:t>Intel</w:t>
      </w:r>
      <w:r w:rsidRPr="00ED3CC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AMD</w:t>
      </w:r>
      <w:r w:rsidRPr="00ED3CC2">
        <w:rPr>
          <w:lang w:val="ru-RU"/>
        </w:rPr>
        <w:t xml:space="preserve"> </w:t>
      </w:r>
      <w:r>
        <w:rPr>
          <w:lang w:val="ru-RU"/>
        </w:rPr>
        <w:t>с тактовой частотой не ниже</w:t>
      </w:r>
      <w:r w:rsidRPr="00ED3CC2">
        <w:rPr>
          <w:lang w:val="ru-RU"/>
        </w:rPr>
        <w:t xml:space="preserve"> </w:t>
      </w:r>
      <w:r>
        <w:rPr>
          <w:lang w:val="ru-RU"/>
        </w:rPr>
        <w:t>1 ГГц</w:t>
      </w:r>
      <w:r w:rsidRPr="00ED3CC2">
        <w:rPr>
          <w:lang w:val="ru-RU"/>
        </w:rPr>
        <w:t>;</w:t>
      </w:r>
    </w:p>
    <w:p w14:paraId="483589A3" w14:textId="77777777" w:rsidR="00F51B78" w:rsidRDefault="00F51B78" w:rsidP="009705D3">
      <w:pPr>
        <w:pStyle w:val="af"/>
        <w:numPr>
          <w:ilvl w:val="0"/>
          <w:numId w:val="6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Оперативная память с объемом не меньше 4 Гб;</w:t>
      </w:r>
    </w:p>
    <w:p w14:paraId="48EE0ADB" w14:textId="77777777" w:rsidR="00F51B78" w:rsidRDefault="00F51B78" w:rsidP="009705D3">
      <w:pPr>
        <w:pStyle w:val="af"/>
        <w:numPr>
          <w:ilvl w:val="0"/>
          <w:numId w:val="6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Объем свободного дискового пространства не меньше 300 Мб.</w:t>
      </w:r>
    </w:p>
    <w:p w14:paraId="6F2348D3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3.5 Требование к информационной и программной совместимости</w:t>
      </w:r>
    </w:p>
    <w:p w14:paraId="37ADBB9E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Интерфейс пользователя должен быть интуитивно понятным. Счета-накладные не должны содержать в себе излишнюю информацию о клиенте. Пароли в базе данных должны храниться в виде хеш-функций. Проектирование структуры базы данных должно быть выполнено в рамках разработки технического проекта. На сервере должно быть установлено следующее программное обеспечение</w:t>
      </w:r>
      <w:r>
        <w:rPr>
          <w:lang w:val="en-US"/>
        </w:rPr>
        <w:t>:</w:t>
      </w:r>
    </w:p>
    <w:p w14:paraId="1F0364B5" w14:textId="77777777" w:rsidR="00F51B78" w:rsidRPr="009E3517" w:rsidRDefault="00F51B78" w:rsidP="009705D3">
      <w:pPr>
        <w:pStyle w:val="af"/>
        <w:numPr>
          <w:ilvl w:val="0"/>
          <w:numId w:val="7"/>
        </w:numPr>
        <w:spacing w:line="360" w:lineRule="auto"/>
        <w:ind w:right="369"/>
        <w:rPr>
          <w:lang w:val="ru-RU"/>
        </w:rPr>
      </w:pPr>
      <w:r>
        <w:rPr>
          <w:lang w:val="en-US"/>
        </w:rPr>
        <w:t>MySQL Database;</w:t>
      </w:r>
    </w:p>
    <w:p w14:paraId="603B3218" w14:textId="77777777" w:rsidR="00F51B78" w:rsidRDefault="00F51B78" w:rsidP="009705D3">
      <w:pPr>
        <w:pStyle w:val="af"/>
        <w:numPr>
          <w:ilvl w:val="0"/>
          <w:numId w:val="7"/>
        </w:numPr>
        <w:spacing w:line="360" w:lineRule="auto"/>
        <w:ind w:right="369"/>
        <w:rPr>
          <w:lang w:val="ru-RU"/>
        </w:rPr>
      </w:pPr>
      <w:r>
        <w:rPr>
          <w:lang w:val="en-US"/>
        </w:rPr>
        <w:t>Apache</w:t>
      </w:r>
      <w:r w:rsidRPr="009E3517">
        <w:rPr>
          <w:lang w:val="ru-RU"/>
        </w:rPr>
        <w:t xml:space="preserve"> </w:t>
      </w:r>
      <w:r>
        <w:rPr>
          <w:lang w:val="en-US"/>
        </w:rPr>
        <w:t>HTTP</w:t>
      </w:r>
      <w:r w:rsidRPr="009E3517">
        <w:rPr>
          <w:lang w:val="ru-RU"/>
        </w:rPr>
        <w:t>-</w:t>
      </w:r>
      <w:r>
        <w:rPr>
          <w:lang w:val="ru-RU"/>
        </w:rPr>
        <w:t xml:space="preserve">сервер </w:t>
      </w:r>
      <w:r w:rsidRPr="009E3517">
        <w:rPr>
          <w:lang w:val="ru-RU"/>
        </w:rPr>
        <w:t xml:space="preserve">2.4.41 </w:t>
      </w:r>
      <w:r>
        <w:rPr>
          <w:lang w:val="ru-RU"/>
        </w:rPr>
        <w:t>и новее;</w:t>
      </w:r>
    </w:p>
    <w:p w14:paraId="59FDA15A" w14:textId="77777777" w:rsidR="00F51B78" w:rsidRPr="0023115D" w:rsidRDefault="00F51B78" w:rsidP="009705D3">
      <w:pPr>
        <w:pStyle w:val="af"/>
        <w:numPr>
          <w:ilvl w:val="0"/>
          <w:numId w:val="7"/>
        </w:numPr>
        <w:spacing w:line="360" w:lineRule="auto"/>
        <w:ind w:right="369"/>
        <w:rPr>
          <w:lang w:val="ru-RU"/>
        </w:rPr>
      </w:pPr>
      <w:r>
        <w:rPr>
          <w:lang w:val="en-US"/>
        </w:rPr>
        <w:t>PHP 7.</w:t>
      </w:r>
      <w:r>
        <w:rPr>
          <w:lang w:val="ru-RU"/>
        </w:rPr>
        <w:t>2.25</w:t>
      </w:r>
      <w:r>
        <w:rPr>
          <w:lang w:val="en-US"/>
        </w:rPr>
        <w:t xml:space="preserve"> </w:t>
      </w:r>
      <w:r>
        <w:rPr>
          <w:lang w:val="ru-RU"/>
        </w:rPr>
        <w:t>и новее;</w:t>
      </w:r>
    </w:p>
    <w:p w14:paraId="7223E357" w14:textId="77777777" w:rsidR="00F51B78" w:rsidRDefault="00F51B78" w:rsidP="009705D3">
      <w:pPr>
        <w:pStyle w:val="af"/>
        <w:numPr>
          <w:ilvl w:val="0"/>
          <w:numId w:val="7"/>
        </w:numPr>
        <w:spacing w:line="360" w:lineRule="auto"/>
        <w:ind w:right="369"/>
        <w:rPr>
          <w:lang w:val="ru-RU"/>
        </w:rPr>
      </w:pPr>
      <w:r>
        <w:rPr>
          <w:lang w:val="en-US"/>
        </w:rPr>
        <w:t xml:space="preserve">phpMyAdmin 4.9.2 </w:t>
      </w:r>
      <w:r>
        <w:rPr>
          <w:lang w:val="ru-RU"/>
        </w:rPr>
        <w:t>и новее</w:t>
      </w:r>
      <w:r>
        <w:rPr>
          <w:lang w:val="en-US"/>
        </w:rPr>
        <w:t>.</w:t>
      </w:r>
    </w:p>
    <w:p w14:paraId="65D58527" w14:textId="77777777" w:rsidR="00F51B78" w:rsidRDefault="00F51B78" w:rsidP="00F51B78">
      <w:pPr>
        <w:spacing w:line="360" w:lineRule="auto"/>
        <w:ind w:left="284" w:right="369"/>
        <w:rPr>
          <w:lang w:val="ru-RU"/>
        </w:rPr>
      </w:pPr>
      <w:r>
        <w:rPr>
          <w:lang w:val="ru-RU"/>
        </w:rPr>
        <w:t xml:space="preserve">Исходный код </w:t>
      </w:r>
      <w:r w:rsidRPr="0086487E">
        <w:rPr>
          <w:lang w:val="ru-RU"/>
        </w:rPr>
        <w:t>веб-</w:t>
      </w:r>
      <w:r>
        <w:rPr>
          <w:lang w:val="ru-RU"/>
        </w:rPr>
        <w:t xml:space="preserve">приложения должен быть реализован с помощью языка гипертекстовой разметки </w:t>
      </w:r>
      <w:r>
        <w:rPr>
          <w:lang w:val="en-US"/>
        </w:rPr>
        <w:t>HTML</w:t>
      </w:r>
      <w:r w:rsidRPr="0023115D">
        <w:rPr>
          <w:lang w:val="ru-RU"/>
        </w:rPr>
        <w:t xml:space="preserve">, </w:t>
      </w:r>
      <w:r>
        <w:rPr>
          <w:lang w:val="ru-RU"/>
        </w:rPr>
        <w:t xml:space="preserve">языка таблиц стилей </w:t>
      </w:r>
      <w:r>
        <w:rPr>
          <w:lang w:val="en-US"/>
        </w:rPr>
        <w:t>CSS</w:t>
      </w:r>
      <w:r w:rsidRPr="0023115D">
        <w:rPr>
          <w:lang w:val="ru-RU"/>
        </w:rPr>
        <w:t xml:space="preserve">, </w:t>
      </w:r>
      <w:r>
        <w:rPr>
          <w:lang w:val="en-US"/>
        </w:rPr>
        <w:t>JavaScript</w:t>
      </w:r>
      <w:r w:rsidRPr="0023115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PHP</w:t>
      </w:r>
      <w:r w:rsidRPr="0023115D">
        <w:rPr>
          <w:lang w:val="ru-RU"/>
        </w:rPr>
        <w:t xml:space="preserve">. </w:t>
      </w:r>
      <w:r>
        <w:rPr>
          <w:lang w:val="ru-RU"/>
        </w:rPr>
        <w:t xml:space="preserve">При реализации исходного кода на </w:t>
      </w:r>
      <w:r>
        <w:rPr>
          <w:lang w:val="en-US"/>
        </w:rPr>
        <w:t>JavaScript</w:t>
      </w:r>
      <w:r w:rsidRPr="0023115D">
        <w:rPr>
          <w:lang w:val="ru-RU"/>
        </w:rPr>
        <w:t xml:space="preserve"> </w:t>
      </w:r>
      <w:r>
        <w:rPr>
          <w:lang w:val="ru-RU"/>
        </w:rPr>
        <w:t xml:space="preserve">должен использоваться стандарт </w:t>
      </w:r>
      <w:r>
        <w:rPr>
          <w:lang w:val="en-US"/>
        </w:rPr>
        <w:t>ECMAScript</w:t>
      </w:r>
      <w:r w:rsidRPr="0023115D">
        <w:rPr>
          <w:lang w:val="ru-RU"/>
        </w:rPr>
        <w:t xml:space="preserve"> 6 (</w:t>
      </w:r>
      <w:r>
        <w:rPr>
          <w:lang w:val="en-US"/>
        </w:rPr>
        <w:t>ES</w:t>
      </w:r>
      <w:r w:rsidRPr="0023115D">
        <w:rPr>
          <w:lang w:val="ru-RU"/>
        </w:rPr>
        <w:t>6)</w:t>
      </w:r>
      <w:r w:rsidRPr="001B465D">
        <w:rPr>
          <w:lang w:val="ru-RU"/>
        </w:rPr>
        <w:t xml:space="preserve">, </w:t>
      </w:r>
      <w:r>
        <w:rPr>
          <w:lang w:val="ru-RU"/>
        </w:rPr>
        <w:t>а при реализации</w:t>
      </w:r>
      <w:r w:rsidRPr="003D7F29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PHP</w:t>
      </w:r>
      <w:r>
        <w:rPr>
          <w:lang w:val="ru-RU"/>
        </w:rPr>
        <w:t xml:space="preserve"> ‒ </w:t>
      </w:r>
      <w:r>
        <w:rPr>
          <w:lang w:val="en-US"/>
        </w:rPr>
        <w:t>PHP</w:t>
      </w:r>
      <w:r w:rsidRPr="004A1089">
        <w:rPr>
          <w:lang w:val="ru-RU"/>
        </w:rPr>
        <w:t xml:space="preserve"> </w:t>
      </w:r>
      <w:proofErr w:type="spellStart"/>
      <w:r>
        <w:rPr>
          <w:lang w:val="en-US"/>
        </w:rPr>
        <w:t>Standarts</w:t>
      </w:r>
      <w:proofErr w:type="spellEnd"/>
      <w:r w:rsidRPr="004A1089">
        <w:rPr>
          <w:lang w:val="ru-RU"/>
        </w:rPr>
        <w:t xml:space="preserve"> </w:t>
      </w:r>
      <w:r>
        <w:rPr>
          <w:lang w:val="en-US"/>
        </w:rPr>
        <w:t>Recommendations</w:t>
      </w:r>
      <w:r w:rsidRPr="004A1089">
        <w:rPr>
          <w:lang w:val="ru-RU"/>
        </w:rPr>
        <w:t xml:space="preserve"> (</w:t>
      </w:r>
      <w:r>
        <w:rPr>
          <w:lang w:val="en-US"/>
        </w:rPr>
        <w:t>PSR</w:t>
      </w:r>
      <w:r w:rsidRPr="004A1089">
        <w:rPr>
          <w:lang w:val="ru-RU"/>
        </w:rPr>
        <w:t>)</w:t>
      </w:r>
      <w:r>
        <w:rPr>
          <w:lang w:val="ru-RU"/>
        </w:rPr>
        <w:t xml:space="preserve">. Взаимодействие с системой управления базами данных и создание базы данных реализуется на языке </w:t>
      </w:r>
      <w:r>
        <w:rPr>
          <w:lang w:val="en-US"/>
        </w:rPr>
        <w:t>SQL</w:t>
      </w:r>
      <w:r w:rsidRPr="005468EB">
        <w:rPr>
          <w:lang w:val="ru-RU"/>
        </w:rPr>
        <w:t>.</w:t>
      </w:r>
    </w:p>
    <w:p w14:paraId="4B620F72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3.5 Требование к защите информации и программ</w:t>
      </w:r>
    </w:p>
    <w:p w14:paraId="0BF75FEF" w14:textId="57BA91B1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 xml:space="preserve">Доступ к информации базы данных на чтение, редактирование или удаление предоставляется только авторизованным пользователям с соответствующими правами доступа. Должна быть предусмотрена защита от </w:t>
      </w:r>
      <w:r>
        <w:rPr>
          <w:lang w:val="en-US"/>
        </w:rPr>
        <w:lastRenderedPageBreak/>
        <w:t>SQL</w:t>
      </w:r>
      <w:r w:rsidRPr="005468EB">
        <w:rPr>
          <w:lang w:val="ru-RU"/>
        </w:rPr>
        <w:t xml:space="preserve"> </w:t>
      </w:r>
      <w:r>
        <w:rPr>
          <w:lang w:val="ru-RU"/>
        </w:rPr>
        <w:t xml:space="preserve">инъекций. Для авторизации в </w:t>
      </w:r>
      <w:r w:rsidRPr="0086487E">
        <w:rPr>
          <w:lang w:val="ru-RU"/>
        </w:rPr>
        <w:t>веб-</w:t>
      </w:r>
      <w:r>
        <w:rPr>
          <w:lang w:val="ru-RU"/>
        </w:rPr>
        <w:t>приложени</w:t>
      </w:r>
      <w:r w:rsidR="006C1525">
        <w:rPr>
          <w:lang w:val="ru-RU"/>
        </w:rPr>
        <w:t>и</w:t>
      </w:r>
      <w:r w:rsidR="00F105DF">
        <w:rPr>
          <w:lang w:val="ru-RU"/>
        </w:rPr>
        <w:t xml:space="preserve"> </w:t>
      </w:r>
      <w:r>
        <w:rPr>
          <w:lang w:val="ru-RU"/>
        </w:rPr>
        <w:t>необходимо корректно ввести имя пользователя и пароль.</w:t>
      </w:r>
    </w:p>
    <w:p w14:paraId="2C280D4C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 xml:space="preserve">Разграничение доступа к объектам базы данных должно быть реализовано средством </w:t>
      </w:r>
      <w:r w:rsidRPr="0086487E">
        <w:rPr>
          <w:lang w:val="ru-RU"/>
        </w:rPr>
        <w:t>веб-</w:t>
      </w:r>
      <w:r>
        <w:rPr>
          <w:lang w:val="ru-RU"/>
        </w:rPr>
        <w:t>приложения.</w:t>
      </w:r>
    </w:p>
    <w:p w14:paraId="1792DC4D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3.6 Требование к маркировке и упаковке</w:t>
      </w:r>
    </w:p>
    <w:p w14:paraId="781A3895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Требования маркировке и условиям упаковки не предъявляются.</w:t>
      </w:r>
    </w:p>
    <w:p w14:paraId="20F99854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3.8 Специальные требования</w:t>
      </w:r>
    </w:p>
    <w:p w14:paraId="22558D15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 xml:space="preserve">Резервное копирование данных </w:t>
      </w:r>
      <w:r w:rsidRPr="0086487E">
        <w:rPr>
          <w:lang w:val="ru-RU"/>
        </w:rPr>
        <w:t>веб-</w:t>
      </w:r>
      <w:r>
        <w:rPr>
          <w:lang w:val="ru-RU"/>
        </w:rPr>
        <w:t>приложения и базы данных должно выполняться на сервере автоматически каждые сутки в 00</w:t>
      </w:r>
      <w:r w:rsidRPr="00DE75C2">
        <w:rPr>
          <w:lang w:val="ru-RU"/>
        </w:rPr>
        <w:t>:00</w:t>
      </w:r>
      <w:r>
        <w:rPr>
          <w:lang w:val="ru-RU"/>
        </w:rPr>
        <w:t xml:space="preserve"> по Московскому времени.</w:t>
      </w:r>
    </w:p>
    <w:p w14:paraId="47122BCE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4 ТРЕБОВАНИЕ К ПРОГРАММНОЙ ДОКУМЕНТАЦИИ</w:t>
      </w:r>
    </w:p>
    <w:p w14:paraId="1F275B20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Предварительный состав программной документации должен включать в себя</w:t>
      </w:r>
      <w:r w:rsidRPr="0038659D">
        <w:rPr>
          <w:lang w:val="ru-RU"/>
        </w:rPr>
        <w:t>:</w:t>
      </w:r>
    </w:p>
    <w:p w14:paraId="43DF9392" w14:textId="00876C39" w:rsidR="00F51B78" w:rsidRDefault="005A42BA" w:rsidP="009705D3">
      <w:pPr>
        <w:pStyle w:val="af"/>
        <w:numPr>
          <w:ilvl w:val="0"/>
          <w:numId w:val="8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Техническое задание;</w:t>
      </w:r>
    </w:p>
    <w:p w14:paraId="732D23AC" w14:textId="12E6C50D" w:rsidR="00F51B78" w:rsidRDefault="005A42BA" w:rsidP="009705D3">
      <w:pPr>
        <w:pStyle w:val="af"/>
        <w:numPr>
          <w:ilvl w:val="0"/>
          <w:numId w:val="8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Пояснительную записку;</w:t>
      </w:r>
    </w:p>
    <w:p w14:paraId="25BE834F" w14:textId="4EFFA1F0" w:rsidR="00F51B78" w:rsidRDefault="005A42BA" w:rsidP="009705D3">
      <w:pPr>
        <w:pStyle w:val="af"/>
        <w:numPr>
          <w:ilvl w:val="0"/>
          <w:numId w:val="8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Руководство пользователя.</w:t>
      </w:r>
    </w:p>
    <w:p w14:paraId="18C03110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5 ТЕХНИКО-ЭКОНОМИЧЕСКИЕ ПОКАЗАТЕЛИ</w:t>
      </w:r>
    </w:p>
    <w:p w14:paraId="2026F19B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Экономические преимущества разработки и ориентировочная экономическая эффективность не рассчитываются.</w:t>
      </w:r>
    </w:p>
    <w:p w14:paraId="110F8308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</w:p>
    <w:p w14:paraId="1B227478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</w:p>
    <w:p w14:paraId="13DAD9AB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</w:p>
    <w:p w14:paraId="4DDD1FD4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</w:p>
    <w:p w14:paraId="371AF663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</w:p>
    <w:p w14:paraId="206AFCCC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</w:p>
    <w:p w14:paraId="3BDFC45F" w14:textId="77777777" w:rsidR="004E2318" w:rsidRDefault="004E2318" w:rsidP="00F51B78">
      <w:pPr>
        <w:spacing w:line="360" w:lineRule="auto"/>
        <w:ind w:left="284" w:right="369" w:firstLine="709"/>
        <w:rPr>
          <w:lang w:val="ru-RU"/>
        </w:rPr>
      </w:pPr>
    </w:p>
    <w:p w14:paraId="5D55946F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lastRenderedPageBreak/>
        <w:t>6 СТАДИИ И ЭТАПЫ РАЗРАБОТКИ</w:t>
      </w:r>
    </w:p>
    <w:p w14:paraId="372C5299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Таблица 2 – Стадии разработки</w:t>
      </w:r>
    </w:p>
    <w:tbl>
      <w:tblPr>
        <w:tblStyle w:val="af6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567"/>
        <w:gridCol w:w="4536"/>
        <w:gridCol w:w="1984"/>
        <w:gridCol w:w="2127"/>
      </w:tblGrid>
      <w:tr w:rsidR="00F51B78" w14:paraId="49483E9E" w14:textId="77777777" w:rsidTr="00B617B0">
        <w:trPr>
          <w:trHeight w:val="523"/>
        </w:trPr>
        <w:tc>
          <w:tcPr>
            <w:tcW w:w="567" w:type="dxa"/>
            <w:vAlign w:val="center"/>
          </w:tcPr>
          <w:p w14:paraId="3A697D1E" w14:textId="77777777" w:rsidR="00F51B78" w:rsidRPr="00E477A4" w:rsidRDefault="00F51B78" w:rsidP="00B617B0">
            <w:pPr>
              <w:spacing w:line="360" w:lineRule="auto"/>
              <w:ind w:right="29" w:firstLine="0"/>
              <w:jc w:val="center"/>
              <w:rPr>
                <w:lang w:val="ru-RU"/>
              </w:rPr>
            </w:pPr>
            <w:bookmarkStart w:id="1" w:name="_Hlk26837419"/>
            <w:r>
              <w:rPr>
                <w:lang w:val="ru-RU"/>
              </w:rPr>
              <w:t>№</w:t>
            </w:r>
          </w:p>
        </w:tc>
        <w:tc>
          <w:tcPr>
            <w:tcW w:w="4536" w:type="dxa"/>
            <w:vAlign w:val="center"/>
          </w:tcPr>
          <w:p w14:paraId="7BF1B0F3" w14:textId="77777777" w:rsidR="00F51B78" w:rsidRDefault="00F51B78" w:rsidP="005A42BA">
            <w:pPr>
              <w:spacing w:line="276" w:lineRule="auto"/>
              <w:ind w:left="-108" w:right="-115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 этапа</w:t>
            </w:r>
          </w:p>
        </w:tc>
        <w:tc>
          <w:tcPr>
            <w:tcW w:w="1984" w:type="dxa"/>
            <w:vAlign w:val="center"/>
          </w:tcPr>
          <w:p w14:paraId="021E5E4E" w14:textId="77777777" w:rsidR="00F51B78" w:rsidRDefault="00F51B78" w:rsidP="005A42BA">
            <w:pPr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Срок, даты</w:t>
            </w:r>
          </w:p>
        </w:tc>
        <w:tc>
          <w:tcPr>
            <w:tcW w:w="2127" w:type="dxa"/>
            <w:vAlign w:val="center"/>
          </w:tcPr>
          <w:p w14:paraId="62148BE8" w14:textId="77777777" w:rsidR="00F51B78" w:rsidRDefault="00F51B78" w:rsidP="005A42BA">
            <w:pPr>
              <w:spacing w:line="276" w:lineRule="auto"/>
              <w:ind w:left="-111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Отчетность</w:t>
            </w:r>
          </w:p>
        </w:tc>
      </w:tr>
      <w:bookmarkEnd w:id="1"/>
      <w:tr w:rsidR="00F51B78" w14:paraId="204B490F" w14:textId="77777777" w:rsidTr="00B617B0">
        <w:tc>
          <w:tcPr>
            <w:tcW w:w="567" w:type="dxa"/>
            <w:vAlign w:val="center"/>
          </w:tcPr>
          <w:p w14:paraId="7396FD20" w14:textId="77777777" w:rsidR="00F51B78" w:rsidRDefault="00F51B78" w:rsidP="00B617B0">
            <w:pPr>
              <w:spacing w:line="360" w:lineRule="auto"/>
              <w:ind w:right="29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536" w:type="dxa"/>
            <w:vAlign w:val="center"/>
          </w:tcPr>
          <w:p w14:paraId="0279AAA4" w14:textId="77777777" w:rsidR="00F51B78" w:rsidRDefault="00F51B78" w:rsidP="005A42BA">
            <w:pPr>
              <w:tabs>
                <w:tab w:val="left" w:pos="4428"/>
              </w:tabs>
              <w:spacing w:line="276" w:lineRule="auto"/>
              <w:ind w:right="28" w:hanging="108"/>
              <w:jc w:val="center"/>
              <w:rPr>
                <w:lang w:val="ru-RU"/>
              </w:rPr>
            </w:pPr>
            <w:r>
              <w:rPr>
                <w:lang w:val="ru-RU"/>
              </w:rPr>
              <w:t>Исследование предметной области</w:t>
            </w:r>
          </w:p>
        </w:tc>
        <w:tc>
          <w:tcPr>
            <w:tcW w:w="1984" w:type="dxa"/>
            <w:vAlign w:val="center"/>
          </w:tcPr>
          <w:p w14:paraId="10940C5B" w14:textId="77777777" w:rsidR="00F51B78" w:rsidRPr="00142B6C" w:rsidRDefault="00F51B78" w:rsidP="005A42BA">
            <w:pPr>
              <w:spacing w:line="276" w:lineRule="auto"/>
              <w:ind w:left="40" w:right="30" w:hanging="40"/>
              <w:jc w:val="center"/>
              <w:rPr>
                <w:lang w:val="en-US"/>
              </w:rPr>
            </w:pPr>
            <w:r>
              <w:rPr>
                <w:lang w:val="ru-RU"/>
              </w:rPr>
              <w:t>11</w:t>
            </w:r>
            <w:r>
              <w:rPr>
                <w:lang w:val="en-US"/>
              </w:rPr>
              <w:t>.11.2019-16.11.2019</w:t>
            </w:r>
          </w:p>
        </w:tc>
        <w:tc>
          <w:tcPr>
            <w:tcW w:w="2127" w:type="dxa"/>
            <w:vAlign w:val="center"/>
          </w:tcPr>
          <w:p w14:paraId="1AAAAA13" w14:textId="77777777" w:rsidR="00F51B78" w:rsidRDefault="00F51B78" w:rsidP="005A42BA">
            <w:pPr>
              <w:spacing w:line="276" w:lineRule="auto"/>
              <w:ind w:right="35" w:firstLine="0"/>
              <w:jc w:val="center"/>
              <w:rPr>
                <w:lang w:val="ru-RU"/>
              </w:rPr>
            </w:pPr>
            <w:r w:rsidRPr="00CF689B">
              <w:rPr>
                <w:lang w:val="ru-RU"/>
              </w:rPr>
              <w:t>Пояснительная записка</w:t>
            </w:r>
          </w:p>
        </w:tc>
      </w:tr>
      <w:tr w:rsidR="00F51B78" w14:paraId="66A6AABE" w14:textId="77777777" w:rsidTr="00B617B0">
        <w:tc>
          <w:tcPr>
            <w:tcW w:w="567" w:type="dxa"/>
            <w:vAlign w:val="center"/>
          </w:tcPr>
          <w:p w14:paraId="033E9A19" w14:textId="77777777" w:rsidR="00F51B78" w:rsidRDefault="00F51B78" w:rsidP="00B617B0">
            <w:pPr>
              <w:spacing w:line="360" w:lineRule="auto"/>
              <w:ind w:right="29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536" w:type="dxa"/>
            <w:vAlign w:val="center"/>
          </w:tcPr>
          <w:p w14:paraId="13AA55CD" w14:textId="77777777" w:rsidR="00F51B78" w:rsidRDefault="00F51B78" w:rsidP="005A42BA">
            <w:pPr>
              <w:tabs>
                <w:tab w:val="left" w:pos="4428"/>
              </w:tabs>
              <w:spacing w:line="276" w:lineRule="auto"/>
              <w:ind w:right="28" w:hanging="108"/>
              <w:jc w:val="center"/>
              <w:rPr>
                <w:lang w:val="ru-RU"/>
              </w:rPr>
            </w:pPr>
            <w:r>
              <w:rPr>
                <w:lang w:val="ru-RU"/>
              </w:rPr>
              <w:t>Выбор моделей, описывающих предметную область</w:t>
            </w:r>
          </w:p>
        </w:tc>
        <w:tc>
          <w:tcPr>
            <w:tcW w:w="1984" w:type="dxa"/>
            <w:vAlign w:val="center"/>
          </w:tcPr>
          <w:p w14:paraId="08AA4D1B" w14:textId="77777777" w:rsidR="00F51B78" w:rsidRPr="006949B2" w:rsidRDefault="00F51B78" w:rsidP="005A42BA">
            <w:pPr>
              <w:spacing w:line="276" w:lineRule="auto"/>
              <w:ind w:left="40" w:right="30" w:hanging="40"/>
              <w:jc w:val="center"/>
              <w:rPr>
                <w:lang w:val="en-US"/>
              </w:rPr>
            </w:pPr>
            <w:r>
              <w:rPr>
                <w:lang w:val="en-US"/>
              </w:rPr>
              <w:t>17.11.2019-19.11.2019</w:t>
            </w:r>
          </w:p>
        </w:tc>
        <w:tc>
          <w:tcPr>
            <w:tcW w:w="2127" w:type="dxa"/>
            <w:vAlign w:val="center"/>
          </w:tcPr>
          <w:p w14:paraId="085CAEB2" w14:textId="77777777" w:rsidR="00F51B78" w:rsidRDefault="00F51B78" w:rsidP="005A42BA">
            <w:pPr>
              <w:spacing w:line="276" w:lineRule="auto"/>
              <w:ind w:right="35" w:firstLine="0"/>
              <w:jc w:val="center"/>
              <w:rPr>
                <w:lang w:val="ru-RU"/>
              </w:rPr>
            </w:pPr>
            <w:r w:rsidRPr="00CF689B">
              <w:rPr>
                <w:lang w:val="ru-RU"/>
              </w:rPr>
              <w:t>Пояснительная записка</w:t>
            </w:r>
          </w:p>
        </w:tc>
      </w:tr>
      <w:tr w:rsidR="00F51B78" w14:paraId="322943C1" w14:textId="77777777" w:rsidTr="00B617B0">
        <w:tc>
          <w:tcPr>
            <w:tcW w:w="567" w:type="dxa"/>
            <w:vAlign w:val="center"/>
          </w:tcPr>
          <w:p w14:paraId="22F13130" w14:textId="77777777" w:rsidR="00F51B78" w:rsidRDefault="00F51B78" w:rsidP="00B617B0">
            <w:pPr>
              <w:spacing w:line="360" w:lineRule="auto"/>
              <w:ind w:right="29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4536" w:type="dxa"/>
            <w:vAlign w:val="center"/>
          </w:tcPr>
          <w:p w14:paraId="19F8C313" w14:textId="77777777" w:rsidR="00F51B78" w:rsidRDefault="00F51B78" w:rsidP="005A42BA">
            <w:pPr>
              <w:tabs>
                <w:tab w:val="left" w:pos="4428"/>
              </w:tabs>
              <w:spacing w:line="276" w:lineRule="auto"/>
              <w:ind w:right="28" w:hanging="108"/>
              <w:jc w:val="center"/>
              <w:rPr>
                <w:lang w:val="ru-RU"/>
              </w:rPr>
            </w:pPr>
            <w:r>
              <w:rPr>
                <w:lang w:val="ru-RU"/>
              </w:rPr>
              <w:t>Разработка технического задания</w:t>
            </w:r>
          </w:p>
        </w:tc>
        <w:tc>
          <w:tcPr>
            <w:tcW w:w="1984" w:type="dxa"/>
            <w:vAlign w:val="center"/>
          </w:tcPr>
          <w:p w14:paraId="77607210" w14:textId="77777777" w:rsidR="00F51B78" w:rsidRPr="006949B2" w:rsidRDefault="00F51B78" w:rsidP="005A42BA">
            <w:pPr>
              <w:spacing w:line="276" w:lineRule="auto"/>
              <w:ind w:left="40" w:right="30" w:hanging="40"/>
              <w:jc w:val="center"/>
              <w:rPr>
                <w:lang w:val="en-US"/>
              </w:rPr>
            </w:pPr>
            <w:r>
              <w:rPr>
                <w:lang w:val="en-US"/>
              </w:rPr>
              <w:t>20.11.2019-29.11.2019</w:t>
            </w:r>
          </w:p>
        </w:tc>
        <w:tc>
          <w:tcPr>
            <w:tcW w:w="2127" w:type="dxa"/>
            <w:vAlign w:val="center"/>
          </w:tcPr>
          <w:p w14:paraId="4A04B890" w14:textId="77777777" w:rsidR="00F51B78" w:rsidRDefault="00F51B78" w:rsidP="005A42BA">
            <w:pPr>
              <w:spacing w:line="276" w:lineRule="auto"/>
              <w:ind w:right="35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Техническое задание</w:t>
            </w:r>
          </w:p>
        </w:tc>
      </w:tr>
      <w:tr w:rsidR="00F51B78" w14:paraId="1416AF00" w14:textId="77777777" w:rsidTr="00B617B0">
        <w:tc>
          <w:tcPr>
            <w:tcW w:w="567" w:type="dxa"/>
            <w:vAlign w:val="center"/>
          </w:tcPr>
          <w:p w14:paraId="74191BFA" w14:textId="77777777" w:rsidR="00F51B78" w:rsidRDefault="00F51B78" w:rsidP="00B617B0">
            <w:pPr>
              <w:spacing w:line="360" w:lineRule="auto"/>
              <w:ind w:right="29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vAlign w:val="center"/>
          </w:tcPr>
          <w:p w14:paraId="02532FFF" w14:textId="77777777" w:rsidR="00F51B78" w:rsidRPr="007B3CD0" w:rsidRDefault="00F51B78" w:rsidP="005A42BA">
            <w:pPr>
              <w:tabs>
                <w:tab w:val="left" w:pos="4428"/>
              </w:tabs>
              <w:spacing w:line="276" w:lineRule="auto"/>
              <w:ind w:right="28" w:hanging="10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Изучение ООП в </w:t>
            </w:r>
            <w:r>
              <w:rPr>
                <w:lang w:val="en-US"/>
              </w:rPr>
              <w:t>PHP</w:t>
            </w:r>
          </w:p>
        </w:tc>
        <w:tc>
          <w:tcPr>
            <w:tcW w:w="1984" w:type="dxa"/>
            <w:vAlign w:val="center"/>
          </w:tcPr>
          <w:p w14:paraId="4C650BF3" w14:textId="77777777" w:rsidR="00F51B78" w:rsidRPr="006949B2" w:rsidRDefault="00F51B78" w:rsidP="005A42BA">
            <w:pPr>
              <w:spacing w:line="276" w:lineRule="auto"/>
              <w:ind w:left="40" w:right="30" w:hanging="40"/>
              <w:jc w:val="center"/>
              <w:rPr>
                <w:lang w:val="en-US"/>
              </w:rPr>
            </w:pPr>
            <w:r>
              <w:rPr>
                <w:lang w:val="en-US"/>
              </w:rPr>
              <w:t>30.11.2019-08.12.2019</w:t>
            </w:r>
          </w:p>
        </w:tc>
        <w:tc>
          <w:tcPr>
            <w:tcW w:w="2127" w:type="dxa"/>
            <w:vAlign w:val="center"/>
          </w:tcPr>
          <w:p w14:paraId="5B88399A" w14:textId="77777777" w:rsidR="00F51B78" w:rsidRDefault="00F51B78" w:rsidP="005A42BA">
            <w:pPr>
              <w:spacing w:line="276" w:lineRule="auto"/>
              <w:ind w:right="35" w:firstLine="0"/>
              <w:jc w:val="center"/>
              <w:rPr>
                <w:lang w:val="ru-RU"/>
              </w:rPr>
            </w:pPr>
            <w:r w:rsidRPr="00CF689B">
              <w:rPr>
                <w:lang w:val="ru-RU"/>
              </w:rPr>
              <w:t>Пояснительная записка</w:t>
            </w:r>
          </w:p>
        </w:tc>
      </w:tr>
      <w:tr w:rsidR="00F51B78" w14:paraId="5C96DED6" w14:textId="77777777" w:rsidTr="00B617B0">
        <w:tc>
          <w:tcPr>
            <w:tcW w:w="567" w:type="dxa"/>
            <w:vAlign w:val="center"/>
          </w:tcPr>
          <w:p w14:paraId="4544559C" w14:textId="77777777" w:rsidR="00F51B78" w:rsidRPr="00F33B0F" w:rsidRDefault="00F51B78" w:rsidP="00B617B0">
            <w:pPr>
              <w:tabs>
                <w:tab w:val="left" w:pos="319"/>
              </w:tabs>
              <w:spacing w:line="360" w:lineRule="auto"/>
              <w:ind w:right="29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4536" w:type="dxa"/>
            <w:vAlign w:val="center"/>
          </w:tcPr>
          <w:p w14:paraId="69952DDE" w14:textId="77777777" w:rsidR="00F51B78" w:rsidRPr="007B3CD0" w:rsidRDefault="00F51B78" w:rsidP="005A42BA">
            <w:pPr>
              <w:tabs>
                <w:tab w:val="left" w:pos="4428"/>
              </w:tabs>
              <w:spacing w:line="276" w:lineRule="auto"/>
              <w:ind w:left="175" w:right="28" w:hanging="175"/>
              <w:jc w:val="center"/>
              <w:rPr>
                <w:lang w:val="en-US"/>
              </w:rPr>
            </w:pPr>
            <w:r>
              <w:rPr>
                <w:lang w:val="ru-RU"/>
              </w:rPr>
              <w:t xml:space="preserve">Изучение технологии </w:t>
            </w:r>
            <w:r>
              <w:rPr>
                <w:lang w:val="en-US"/>
              </w:rPr>
              <w:t>AJAX</w:t>
            </w:r>
          </w:p>
        </w:tc>
        <w:tc>
          <w:tcPr>
            <w:tcW w:w="1984" w:type="dxa"/>
            <w:vAlign w:val="center"/>
          </w:tcPr>
          <w:p w14:paraId="1B0D8294" w14:textId="77777777" w:rsidR="00F51B78" w:rsidRPr="006949B2" w:rsidRDefault="00F51B78" w:rsidP="005A42BA">
            <w:pPr>
              <w:spacing w:line="276" w:lineRule="auto"/>
              <w:ind w:right="27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09.12.2019-22.12.2019</w:t>
            </w:r>
          </w:p>
        </w:tc>
        <w:tc>
          <w:tcPr>
            <w:tcW w:w="2127" w:type="dxa"/>
            <w:vAlign w:val="center"/>
          </w:tcPr>
          <w:p w14:paraId="705734F0" w14:textId="77777777" w:rsidR="00F51B78" w:rsidRDefault="00F51B78" w:rsidP="005A42BA">
            <w:pPr>
              <w:spacing w:line="276" w:lineRule="auto"/>
              <w:ind w:right="35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Пояснительная записка</w:t>
            </w:r>
          </w:p>
        </w:tc>
      </w:tr>
      <w:tr w:rsidR="00F51B78" w14:paraId="691B5DA5" w14:textId="77777777" w:rsidTr="00B617B0">
        <w:tc>
          <w:tcPr>
            <w:tcW w:w="567" w:type="dxa"/>
            <w:vAlign w:val="center"/>
          </w:tcPr>
          <w:p w14:paraId="22EF9721" w14:textId="77777777" w:rsidR="00F51B78" w:rsidRPr="007B3CD0" w:rsidRDefault="00F51B78" w:rsidP="00B617B0">
            <w:pPr>
              <w:tabs>
                <w:tab w:val="left" w:pos="319"/>
              </w:tabs>
              <w:spacing w:line="360" w:lineRule="auto"/>
              <w:ind w:right="29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4536" w:type="dxa"/>
            <w:vAlign w:val="center"/>
          </w:tcPr>
          <w:p w14:paraId="5C85893B" w14:textId="77777777" w:rsidR="00F51B78" w:rsidRPr="00CF689B" w:rsidRDefault="00F51B78" w:rsidP="005A42BA">
            <w:pPr>
              <w:tabs>
                <w:tab w:val="left" w:pos="4428"/>
              </w:tabs>
              <w:spacing w:line="276" w:lineRule="auto"/>
              <w:ind w:left="175" w:right="28" w:hanging="175"/>
              <w:jc w:val="center"/>
              <w:rPr>
                <w:lang w:val="ru-RU"/>
              </w:rPr>
            </w:pPr>
            <w:r>
              <w:rPr>
                <w:lang w:val="ru-RU"/>
              </w:rPr>
              <w:t>Анализ требований и уточнение спецификаций</w:t>
            </w:r>
          </w:p>
        </w:tc>
        <w:tc>
          <w:tcPr>
            <w:tcW w:w="1984" w:type="dxa"/>
            <w:vAlign w:val="center"/>
          </w:tcPr>
          <w:p w14:paraId="09EE77C6" w14:textId="77777777" w:rsidR="00F51B78" w:rsidRPr="006949B2" w:rsidRDefault="00F51B78" w:rsidP="005A42BA">
            <w:pPr>
              <w:spacing w:line="276" w:lineRule="auto"/>
              <w:ind w:right="27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11.12.2019-23.12.2019</w:t>
            </w:r>
          </w:p>
        </w:tc>
        <w:tc>
          <w:tcPr>
            <w:tcW w:w="2127" w:type="dxa"/>
            <w:vAlign w:val="center"/>
          </w:tcPr>
          <w:p w14:paraId="1C75AA84" w14:textId="77777777" w:rsidR="00F51B78" w:rsidRDefault="00F51B78" w:rsidP="005A42BA">
            <w:pPr>
              <w:spacing w:line="276" w:lineRule="auto"/>
              <w:ind w:right="35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Спецификации программного обеспечения</w:t>
            </w:r>
          </w:p>
        </w:tc>
      </w:tr>
      <w:tr w:rsidR="00F51B78" w14:paraId="7738FDAF" w14:textId="77777777" w:rsidTr="00B617B0">
        <w:tc>
          <w:tcPr>
            <w:tcW w:w="567" w:type="dxa"/>
            <w:vAlign w:val="center"/>
          </w:tcPr>
          <w:p w14:paraId="59E47F05" w14:textId="77777777" w:rsidR="00F51B78" w:rsidRDefault="00F51B78" w:rsidP="00B617B0">
            <w:pPr>
              <w:tabs>
                <w:tab w:val="left" w:pos="319"/>
              </w:tabs>
              <w:spacing w:line="360" w:lineRule="auto"/>
              <w:ind w:right="29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4536" w:type="dxa"/>
            <w:vAlign w:val="center"/>
          </w:tcPr>
          <w:p w14:paraId="2DE9DB3A" w14:textId="77777777" w:rsidR="00F51B78" w:rsidRPr="00CF689B" w:rsidRDefault="00F51B78" w:rsidP="005A42BA">
            <w:pPr>
              <w:tabs>
                <w:tab w:val="left" w:pos="4428"/>
              </w:tabs>
              <w:spacing w:line="276" w:lineRule="auto"/>
              <w:ind w:left="175" w:right="28" w:hanging="175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Проектирование структуры </w:t>
            </w:r>
            <w:r w:rsidRPr="0086487E">
              <w:rPr>
                <w:lang w:val="ru-RU"/>
              </w:rPr>
              <w:t>веб-</w:t>
            </w:r>
            <w:r>
              <w:rPr>
                <w:lang w:val="ru-RU"/>
              </w:rPr>
              <w:t>приложения, проектирование компонентов (технический проект)</w:t>
            </w:r>
          </w:p>
        </w:tc>
        <w:tc>
          <w:tcPr>
            <w:tcW w:w="1984" w:type="dxa"/>
            <w:vAlign w:val="center"/>
          </w:tcPr>
          <w:p w14:paraId="7F8C15EF" w14:textId="77777777" w:rsidR="00F51B78" w:rsidRPr="006949B2" w:rsidRDefault="00F51B78" w:rsidP="005A42BA">
            <w:pPr>
              <w:spacing w:line="276" w:lineRule="auto"/>
              <w:ind w:right="27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24.12.2019-30.12.2019</w:t>
            </w:r>
          </w:p>
        </w:tc>
        <w:tc>
          <w:tcPr>
            <w:tcW w:w="2127" w:type="dxa"/>
            <w:vAlign w:val="center"/>
          </w:tcPr>
          <w:p w14:paraId="3C32782C" w14:textId="77777777" w:rsidR="00F51B78" w:rsidRDefault="00F51B78" w:rsidP="005A42BA">
            <w:pPr>
              <w:spacing w:line="276" w:lineRule="auto"/>
              <w:ind w:right="35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Схема структурная системы и спецификации компонентов</w:t>
            </w:r>
          </w:p>
        </w:tc>
      </w:tr>
      <w:tr w:rsidR="00F51B78" w14:paraId="1014AA81" w14:textId="77777777" w:rsidTr="00B617B0">
        <w:tc>
          <w:tcPr>
            <w:tcW w:w="567" w:type="dxa"/>
            <w:vAlign w:val="center"/>
          </w:tcPr>
          <w:p w14:paraId="60690A46" w14:textId="77777777" w:rsidR="00F51B78" w:rsidRDefault="00F51B78" w:rsidP="00B617B0">
            <w:pPr>
              <w:tabs>
                <w:tab w:val="left" w:pos="319"/>
              </w:tabs>
              <w:spacing w:line="360" w:lineRule="auto"/>
              <w:ind w:right="29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4536" w:type="dxa"/>
            <w:vAlign w:val="center"/>
          </w:tcPr>
          <w:p w14:paraId="38BC0841" w14:textId="77777777" w:rsidR="00F51B78" w:rsidRDefault="00F51B78" w:rsidP="005A42BA">
            <w:pPr>
              <w:tabs>
                <w:tab w:val="left" w:pos="4428"/>
              </w:tabs>
              <w:spacing w:line="276" w:lineRule="auto"/>
              <w:ind w:left="175" w:right="28" w:hanging="175"/>
              <w:jc w:val="center"/>
              <w:rPr>
                <w:lang w:val="ru-RU"/>
              </w:rPr>
            </w:pPr>
            <w:r>
              <w:rPr>
                <w:lang w:val="ru-RU"/>
              </w:rPr>
              <w:t>Кодирование серверной части</w:t>
            </w:r>
          </w:p>
        </w:tc>
        <w:tc>
          <w:tcPr>
            <w:tcW w:w="1984" w:type="dxa"/>
            <w:vAlign w:val="center"/>
          </w:tcPr>
          <w:p w14:paraId="209583E0" w14:textId="77777777" w:rsidR="00F51B78" w:rsidRPr="006949B2" w:rsidRDefault="00F51B78" w:rsidP="005A42BA">
            <w:pPr>
              <w:spacing w:line="276" w:lineRule="auto"/>
              <w:ind w:right="27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12.01.2020-19.01.2020</w:t>
            </w:r>
          </w:p>
        </w:tc>
        <w:tc>
          <w:tcPr>
            <w:tcW w:w="2127" w:type="dxa"/>
            <w:vAlign w:val="center"/>
          </w:tcPr>
          <w:p w14:paraId="22F0EF2F" w14:textId="77777777" w:rsidR="00F51B78" w:rsidRDefault="00F51B78" w:rsidP="005A42BA">
            <w:pPr>
              <w:spacing w:line="276" w:lineRule="auto"/>
              <w:ind w:right="35" w:firstLine="0"/>
              <w:jc w:val="center"/>
              <w:rPr>
                <w:lang w:val="ru-RU"/>
              </w:rPr>
            </w:pPr>
            <w:r w:rsidRPr="00CF689B">
              <w:rPr>
                <w:lang w:val="ru-RU"/>
              </w:rPr>
              <w:t>Программный продукт</w:t>
            </w:r>
          </w:p>
        </w:tc>
      </w:tr>
      <w:tr w:rsidR="00F51B78" w14:paraId="43282841" w14:textId="77777777" w:rsidTr="00B617B0">
        <w:tc>
          <w:tcPr>
            <w:tcW w:w="567" w:type="dxa"/>
            <w:vAlign w:val="center"/>
          </w:tcPr>
          <w:p w14:paraId="03DDD4D5" w14:textId="77777777" w:rsidR="00F51B78" w:rsidRDefault="00F51B78" w:rsidP="00B617B0">
            <w:pPr>
              <w:tabs>
                <w:tab w:val="left" w:pos="319"/>
              </w:tabs>
              <w:spacing w:line="360" w:lineRule="auto"/>
              <w:ind w:right="29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4536" w:type="dxa"/>
            <w:vAlign w:val="center"/>
          </w:tcPr>
          <w:p w14:paraId="703AAB2B" w14:textId="77777777" w:rsidR="00F51B78" w:rsidRPr="00CF689B" w:rsidRDefault="00F51B78" w:rsidP="005A42BA">
            <w:pPr>
              <w:tabs>
                <w:tab w:val="left" w:pos="4428"/>
              </w:tabs>
              <w:spacing w:line="276" w:lineRule="auto"/>
              <w:ind w:left="175" w:right="28" w:hanging="175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Кодирование клиентского </w:t>
            </w:r>
            <w:proofErr w:type="spellStart"/>
            <w:r w:rsidRPr="0086487E">
              <w:rPr>
                <w:lang w:val="en-US"/>
              </w:rPr>
              <w:t>веб</w:t>
            </w:r>
            <w:proofErr w:type="spellEnd"/>
            <w:r w:rsidRPr="0086487E">
              <w:rPr>
                <w:lang w:val="en-US"/>
              </w:rPr>
              <w:t>-</w:t>
            </w:r>
            <w:r>
              <w:rPr>
                <w:lang w:val="ru-RU"/>
              </w:rPr>
              <w:t>приложения</w:t>
            </w:r>
          </w:p>
        </w:tc>
        <w:tc>
          <w:tcPr>
            <w:tcW w:w="1984" w:type="dxa"/>
            <w:vAlign w:val="center"/>
          </w:tcPr>
          <w:p w14:paraId="15C58EE1" w14:textId="77777777" w:rsidR="00F51B78" w:rsidRPr="00142B6C" w:rsidRDefault="00F51B78" w:rsidP="005A42BA">
            <w:pPr>
              <w:spacing w:line="276" w:lineRule="auto"/>
              <w:ind w:right="27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20.01.2020-01.02.2020</w:t>
            </w:r>
          </w:p>
        </w:tc>
        <w:tc>
          <w:tcPr>
            <w:tcW w:w="2127" w:type="dxa"/>
            <w:vAlign w:val="center"/>
          </w:tcPr>
          <w:p w14:paraId="570703C3" w14:textId="77777777" w:rsidR="00F51B78" w:rsidRDefault="00F51B78" w:rsidP="005A42BA">
            <w:pPr>
              <w:spacing w:line="276" w:lineRule="auto"/>
              <w:ind w:right="35"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Программный продукт</w:t>
            </w:r>
          </w:p>
        </w:tc>
      </w:tr>
    </w:tbl>
    <w:p w14:paraId="4A46084C" w14:textId="77777777" w:rsidR="00F51B78" w:rsidRDefault="00F51B78" w:rsidP="00F51B78">
      <w:pPr>
        <w:spacing w:before="240" w:line="480" w:lineRule="auto"/>
        <w:ind w:right="369" w:firstLine="0"/>
        <w:jc w:val="center"/>
        <w:rPr>
          <w:lang w:val="ru-RU"/>
        </w:rPr>
      </w:pPr>
      <w:r>
        <w:rPr>
          <w:lang w:val="ru-RU"/>
        </w:rPr>
        <w:t>7 ПОРЯДОК КОНТРОЛЯ И ПРИЕМКИ</w:t>
      </w:r>
    </w:p>
    <w:p w14:paraId="7BB91B7B" w14:textId="77777777" w:rsidR="00F51B78" w:rsidRDefault="00F51B78" w:rsidP="00F51B78">
      <w:pPr>
        <w:spacing w:line="360" w:lineRule="auto"/>
        <w:ind w:left="284" w:right="369" w:firstLine="709"/>
        <w:rPr>
          <w:lang w:val="ru-RU"/>
        </w:rPr>
      </w:pPr>
      <w:r>
        <w:rPr>
          <w:lang w:val="ru-RU"/>
        </w:rPr>
        <w:t>Виды испытаний – защита курсового проекта.</w:t>
      </w:r>
    </w:p>
    <w:p w14:paraId="07602FA7" w14:textId="77777777" w:rsidR="00F51B78" w:rsidRDefault="00F51B78" w:rsidP="00F51B78">
      <w:pPr>
        <w:spacing w:line="360" w:lineRule="auto"/>
        <w:ind w:left="284" w:right="369" w:firstLine="709"/>
        <w:rPr>
          <w:lang w:val="en-US"/>
        </w:rPr>
      </w:pPr>
      <w:r>
        <w:rPr>
          <w:lang w:val="ru-RU"/>
        </w:rPr>
        <w:t>Общие требования к приемке</w:t>
      </w:r>
      <w:r>
        <w:rPr>
          <w:lang w:val="en-US"/>
        </w:rPr>
        <w:t>:</w:t>
      </w:r>
    </w:p>
    <w:p w14:paraId="1010D7C9" w14:textId="1C2E1F86" w:rsidR="00F51B78" w:rsidRDefault="005A42BA" w:rsidP="009705D3">
      <w:pPr>
        <w:pStyle w:val="af"/>
        <w:numPr>
          <w:ilvl w:val="0"/>
          <w:numId w:val="9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Техническое задание;</w:t>
      </w:r>
    </w:p>
    <w:p w14:paraId="713303BF" w14:textId="265F5A2E" w:rsidR="00F51B78" w:rsidRDefault="005A42BA" w:rsidP="009705D3">
      <w:pPr>
        <w:pStyle w:val="af"/>
        <w:numPr>
          <w:ilvl w:val="0"/>
          <w:numId w:val="9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Пояснительная записка;</w:t>
      </w:r>
    </w:p>
    <w:p w14:paraId="4D23AC66" w14:textId="0B812685" w:rsidR="00F51B78" w:rsidRDefault="005A42BA" w:rsidP="009705D3">
      <w:pPr>
        <w:pStyle w:val="af"/>
        <w:numPr>
          <w:ilvl w:val="0"/>
          <w:numId w:val="9"/>
        </w:numPr>
        <w:spacing w:line="360" w:lineRule="auto"/>
        <w:ind w:right="369"/>
        <w:rPr>
          <w:lang w:val="ru-RU"/>
        </w:rPr>
      </w:pPr>
      <w:r>
        <w:rPr>
          <w:lang w:val="ru-RU"/>
        </w:rPr>
        <w:t>Программный продукт;</w:t>
      </w:r>
    </w:p>
    <w:p w14:paraId="57968A91" w14:textId="095AD0AE" w:rsidR="003E552D" w:rsidRPr="005A42BA" w:rsidRDefault="005A42BA" w:rsidP="005A42BA">
      <w:pPr>
        <w:pStyle w:val="af"/>
        <w:numPr>
          <w:ilvl w:val="0"/>
          <w:numId w:val="9"/>
        </w:numPr>
        <w:spacing w:line="360" w:lineRule="auto"/>
        <w:ind w:right="369"/>
        <w:rPr>
          <w:lang w:val="ru-RU"/>
        </w:rPr>
        <w:sectPr w:rsidR="003E552D" w:rsidRPr="005A42BA" w:rsidSect="00BF6398">
          <w:footerReference w:type="default" r:id="rId31"/>
          <w:headerReference w:type="first" r:id="rId32"/>
          <w:pgSz w:w="11907" w:h="16840" w:code="9"/>
          <w:pgMar w:top="851" w:right="624" w:bottom="1701" w:left="1418" w:header="284" w:footer="284" w:gutter="0"/>
          <w:pgNumType w:start="2"/>
          <w:cols w:space="720"/>
          <w:titlePg/>
          <w:docGrid w:linePitch="381"/>
        </w:sectPr>
      </w:pPr>
      <w:r>
        <w:rPr>
          <w:lang w:val="ru-RU"/>
        </w:rPr>
        <w:t>Презентация.</w:t>
      </w:r>
    </w:p>
    <w:p w14:paraId="1104FB3F" w14:textId="77777777" w:rsidR="005A42BA" w:rsidRDefault="005A42BA" w:rsidP="005A42BA">
      <w:pPr>
        <w:ind w:firstLine="0"/>
        <w:jc w:val="left"/>
        <w:rPr>
          <w:lang w:val="ru-RU"/>
        </w:rPr>
        <w:sectPr w:rsidR="005A42BA" w:rsidSect="005A42BA">
          <w:headerReference w:type="first" r:id="rId33"/>
          <w:type w:val="continuous"/>
          <w:pgSz w:w="11907" w:h="16840" w:code="9"/>
          <w:pgMar w:top="851" w:right="624" w:bottom="1701" w:left="1418" w:header="284" w:footer="284" w:gutter="0"/>
          <w:pgNumType w:start="2"/>
          <w:cols w:space="720"/>
          <w:titlePg/>
          <w:docGrid w:linePitch="381"/>
        </w:sectPr>
      </w:pPr>
    </w:p>
    <w:p w14:paraId="4F9CEDCE" w14:textId="37C1F3E8" w:rsidR="005A42BA" w:rsidRDefault="005A42BA" w:rsidP="00E119FA">
      <w:pPr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E119FA">
        <w:rPr>
          <w:lang w:val="ru-RU"/>
        </w:rPr>
        <w:t>Б</w:t>
      </w:r>
    </w:p>
    <w:p w14:paraId="1050D109" w14:textId="26B6E7BF" w:rsidR="00E119FA" w:rsidRDefault="00E119FA" w:rsidP="00E119FA">
      <w:pPr>
        <w:ind w:firstLine="0"/>
        <w:jc w:val="center"/>
        <w:rPr>
          <w:lang w:val="ru-RU"/>
        </w:rPr>
      </w:pPr>
      <w:r>
        <w:rPr>
          <w:noProof/>
          <w:szCs w:val="28"/>
          <w:lang w:val="ru-RU"/>
        </w:rPr>
        <w:drawing>
          <wp:inline distT="0" distB="0" distL="0" distR="0" wp14:anchorId="51E54368" wp14:editId="3FB462A5">
            <wp:extent cx="2973637" cy="7086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096" cy="717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AD97" w14:textId="77777777" w:rsidR="005A42BA" w:rsidRDefault="005A42BA" w:rsidP="005A42BA">
      <w:pPr>
        <w:ind w:firstLine="0"/>
        <w:jc w:val="left"/>
        <w:rPr>
          <w:lang w:val="ru-RU"/>
        </w:rPr>
      </w:pPr>
    </w:p>
    <w:p w14:paraId="4E1D9A3B" w14:textId="525BD07A" w:rsidR="005A42BA" w:rsidRDefault="005A42BA" w:rsidP="005A42BA">
      <w:pPr>
        <w:ind w:firstLine="0"/>
        <w:jc w:val="left"/>
        <w:rPr>
          <w:lang w:val="ru-RU"/>
        </w:rPr>
        <w:sectPr w:rsidR="005A42BA" w:rsidSect="005A42BA">
          <w:headerReference w:type="first" r:id="rId35"/>
          <w:pgSz w:w="11907" w:h="16840" w:code="9"/>
          <w:pgMar w:top="851" w:right="624" w:bottom="1701" w:left="1418" w:header="284" w:footer="284" w:gutter="0"/>
          <w:pgNumType w:start="2"/>
          <w:cols w:space="720"/>
          <w:titlePg/>
          <w:docGrid w:linePitch="381"/>
        </w:sectPr>
      </w:pPr>
    </w:p>
    <w:p w14:paraId="7BCE9543" w14:textId="55572AC1" w:rsidR="00F51B78" w:rsidRDefault="005A42BA" w:rsidP="005A42BA">
      <w:pPr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E119FA">
        <w:rPr>
          <w:lang w:val="ru-RU"/>
        </w:rPr>
        <w:t>В</w:t>
      </w:r>
    </w:p>
    <w:p w14:paraId="0C102481" w14:textId="7F63609E" w:rsidR="00E119FA" w:rsidRPr="004E2318" w:rsidRDefault="00E119FA" w:rsidP="00E119FA">
      <w:pPr>
        <w:spacing w:line="480" w:lineRule="auto"/>
        <w:ind w:firstLine="0"/>
        <w:jc w:val="center"/>
        <w:rPr>
          <w:lang w:val="ru-RU"/>
        </w:rPr>
      </w:pPr>
      <w:r>
        <w:rPr>
          <w:iCs/>
          <w:noProof/>
          <w:szCs w:val="28"/>
          <w:lang w:val="ru-RU"/>
        </w:rPr>
        <w:drawing>
          <wp:inline distT="0" distB="0" distL="0" distR="0" wp14:anchorId="227E8091" wp14:editId="48213C5E">
            <wp:extent cx="6979061" cy="3681426"/>
            <wp:effectExtent l="0" t="8573" r="4128" b="4127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37425" cy="371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19FA" w:rsidRPr="004E2318" w:rsidSect="005A42BA">
      <w:headerReference w:type="first" r:id="rId37"/>
      <w:pgSz w:w="11907" w:h="16840" w:code="9"/>
      <w:pgMar w:top="851" w:right="624" w:bottom="1701" w:left="1418" w:header="284" w:footer="284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5F7BE" w14:textId="77777777" w:rsidR="003C707A" w:rsidRDefault="003C707A" w:rsidP="00E53F0C">
      <w:r>
        <w:separator/>
      </w:r>
    </w:p>
  </w:endnote>
  <w:endnote w:type="continuationSeparator" w:id="0">
    <w:p w14:paraId="1F2F9530" w14:textId="77777777" w:rsidR="003C707A" w:rsidRDefault="003C707A" w:rsidP="00E53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9626A" w14:textId="4B3A6B8A" w:rsidR="003E552D" w:rsidRPr="00C94164" w:rsidRDefault="003E552D" w:rsidP="00DD3BBF">
    <w:pPr>
      <w:pStyle w:val="a5"/>
      <w:ind w:firstLine="0"/>
      <w:rPr>
        <w:lang w:val="ru-RU"/>
      </w:rPr>
    </w:pPr>
    <w:r>
      <w:rPr>
        <w:noProof/>
        <w:sz w:val="20"/>
        <w:lang w:val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2890BA84" wp14:editId="3F0C057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67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8" name="Rectangle 6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" name="Line 6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6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6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6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6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6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6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Rectangle 7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013CC" w14:textId="77777777" w:rsidR="003E552D" w:rsidRDefault="003E552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7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C76F3" w14:textId="77777777" w:rsidR="003E552D" w:rsidRDefault="003E552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Rectangle 7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3E09DE" w14:textId="77777777" w:rsidR="003E552D" w:rsidRDefault="003E552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7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7851E" w14:textId="77777777" w:rsidR="003E552D" w:rsidRDefault="003E552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7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CE536B" w14:textId="77777777" w:rsidR="003E552D" w:rsidRDefault="003E552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7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94C48D" w14:textId="77777777" w:rsidR="003E552D" w:rsidRDefault="003E552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7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8CC09" w14:textId="77777777" w:rsidR="003E552D" w:rsidRDefault="003E552D">
                            <w:pPr>
                              <w:pStyle w:val="ac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7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EDA439" w14:textId="525E0C45" w:rsidR="003E552D" w:rsidRDefault="003E552D">
                            <w:pPr>
                              <w:pStyle w:val="ac"/>
                              <w:jc w:val="center"/>
                            </w:pPr>
                            <w:bookmarkStart w:id="2" w:name="_Hlk32788688"/>
                            <w:bookmarkStart w:id="3" w:name="_Hlk32788689"/>
                            <w:bookmarkStart w:id="4" w:name="_Hlk32788690"/>
                            <w:bookmarkStart w:id="5" w:name="_Hlk32788691"/>
                            <w:bookmarkStart w:id="6" w:name="_Hlk32788692"/>
                            <w:bookmarkStart w:id="7" w:name="_Hlk32788693"/>
                            <w:bookmarkStart w:id="8" w:name="_Hlk32788694"/>
                            <w:bookmarkStart w:id="9" w:name="_Hlk32788695"/>
                            <w:r w:rsidRPr="00DD3BBF">
                              <w:t>НАТК.</w:t>
                            </w:r>
                            <w:r>
                              <w:rPr>
                                <w:lang w:val="ru-RU"/>
                              </w:rPr>
                              <w:t>21</w:t>
                            </w:r>
                            <w:r w:rsidRPr="00DD3BBF">
                              <w:t>0700.400 ПЗ</w:t>
                            </w:r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90BA84" id="Group 59" o:spid="_x0000_s1026" style="position:absolute;left:0;text-align:left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tSP8pHAUAAN4pAAAOAAAAAAAA&#10;AAAAAAAAAC4CAABkcnMvZTJvRG9jLnhtbFBLAQItABQABgAIAAAAIQCMQ7bK4QAAAAwBAAAPAAAA&#10;AAAAAAAAAAAAAHYHAABkcnMvZG93bnJldi54bWxQSwUGAAAAAAQABADzAAAAhAgAAAAA&#10;" o:allowincell="f">
              <v:rect id="Rectangle 6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" filled="f" strokeweight="2pt"/>
              <v:line id="Line 6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line id="Line 6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6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6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6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6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6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<v:line id="Line 6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<v:rect id="Rectangle 7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535013CC" w14:textId="77777777" w:rsidR="003E552D" w:rsidRDefault="003E552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14:paraId="220C76F3" w14:textId="77777777" w:rsidR="003E552D" w:rsidRDefault="003E552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<v:textbox inset="1pt,1pt,1pt,1pt">
                  <w:txbxContent>
                    <w:p w14:paraId="423E09DE" w14:textId="77777777" w:rsidR="003E552D" w:rsidRDefault="003E552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5997851E" w14:textId="77777777" w:rsidR="003E552D" w:rsidRDefault="003E552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7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72CE536B" w14:textId="77777777" w:rsidR="003E552D" w:rsidRDefault="003E552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2494C48D" w14:textId="77777777" w:rsidR="003E552D" w:rsidRDefault="003E552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4B08CC09" w14:textId="77777777" w:rsidR="003E552D" w:rsidRDefault="003E552D">
                      <w:pPr>
                        <w:pStyle w:val="ac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8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28EDA439" w14:textId="525E0C45" w:rsidR="003E552D" w:rsidRDefault="003E552D">
                      <w:pPr>
                        <w:pStyle w:val="ac"/>
                        <w:jc w:val="center"/>
                      </w:pPr>
                      <w:bookmarkStart w:id="10" w:name="_Hlk32788688"/>
                      <w:bookmarkStart w:id="11" w:name="_Hlk32788689"/>
                      <w:bookmarkStart w:id="12" w:name="_Hlk32788690"/>
                      <w:bookmarkStart w:id="13" w:name="_Hlk32788691"/>
                      <w:bookmarkStart w:id="14" w:name="_Hlk32788692"/>
                      <w:bookmarkStart w:id="15" w:name="_Hlk32788693"/>
                      <w:bookmarkStart w:id="16" w:name="_Hlk32788694"/>
                      <w:bookmarkStart w:id="17" w:name="_Hlk32788695"/>
                      <w:r w:rsidRPr="00DD3BBF">
                        <w:t>НАТК.</w:t>
                      </w:r>
                      <w:r>
                        <w:rPr>
                          <w:lang w:val="ru-RU"/>
                        </w:rPr>
                        <w:t>21</w:t>
                      </w:r>
                      <w:r w:rsidRPr="00DD3BBF">
                        <w:t>0700.400 ПЗ</w:t>
                      </w:r>
                      <w:bookmarkEnd w:id="10"/>
                      <w:bookmarkEnd w:id="11"/>
                      <w:bookmarkEnd w:id="12"/>
                      <w:bookmarkEnd w:id="13"/>
                      <w:bookmarkEnd w:id="14"/>
                      <w:bookmarkEnd w:id="15"/>
                      <w:bookmarkEnd w:id="16"/>
                      <w:bookmarkEnd w:id="17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F51B5" w14:textId="77777777" w:rsidR="003C707A" w:rsidRDefault="003C707A" w:rsidP="00E53F0C">
      <w:r>
        <w:separator/>
      </w:r>
    </w:p>
  </w:footnote>
  <w:footnote w:type="continuationSeparator" w:id="0">
    <w:p w14:paraId="0C53D590" w14:textId="77777777" w:rsidR="003C707A" w:rsidRDefault="003C707A" w:rsidP="00E53F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65036E" w14:textId="021394D7" w:rsidR="003E552D" w:rsidRDefault="00BF6398" w:rsidP="00710930">
    <w:pPr>
      <w:pStyle w:val="a3"/>
      <w:tabs>
        <w:tab w:val="clear" w:pos="4153"/>
        <w:tab w:val="clear" w:pos="8306"/>
        <w:tab w:val="left" w:pos="8196"/>
      </w:tabs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71552" behindDoc="0" locked="0" layoutInCell="0" allowOverlap="1" wp14:anchorId="60A3B783" wp14:editId="3B692DDE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88760" cy="10189210"/>
              <wp:effectExtent l="0" t="0" r="21590" b="21590"/>
              <wp:wrapNone/>
              <wp:docPr id="10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7" name="Rectangle 1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1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Rectangle 2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026237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EC6B9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9A92E2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019C54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70D25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2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201AFC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2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B80784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2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54837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bookmarkStart w:id="18" w:name="_Hlk26835576"/>
                            <w:bookmarkStart w:id="19" w:name="_Hlk26835577"/>
                            <w:r w:rsidRPr="00DD3BBF">
                              <w:t>НАТК.</w:t>
                            </w:r>
                            <w:r>
                              <w:rPr>
                                <w:lang w:val="ru-RU"/>
                              </w:rPr>
                              <w:t>21</w:t>
                            </w:r>
                            <w:r w:rsidRPr="00DD3BBF">
                              <w:t>0700.400 ПЗ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Line 2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2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3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3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3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1" name="Group 3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04A2A" w14:textId="77777777" w:rsidR="00BF6398" w:rsidRDefault="00BF6398" w:rsidP="00BF6398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9DB1E" w14:textId="77777777" w:rsidR="00BF6398" w:rsidRPr="00DD3BBF" w:rsidRDefault="00BF6398" w:rsidP="00BF6398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Малых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3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7C7AB" w14:textId="77777777" w:rsidR="00BF6398" w:rsidRDefault="00BF6398" w:rsidP="00BF6398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3C6AE" w14:textId="77777777" w:rsidR="00BF6398" w:rsidRPr="00DD3BBF" w:rsidRDefault="00BF6398" w:rsidP="00BF6398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Чекушкина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3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A0011" w14:textId="77777777" w:rsidR="00BF6398" w:rsidRDefault="00BF6398" w:rsidP="00BF6398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15395" w14:textId="77777777" w:rsidR="00BF6398" w:rsidRDefault="00BF6398" w:rsidP="00BF6398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4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058F0" w14:textId="77777777" w:rsidR="00BF6398" w:rsidRDefault="00BF6398" w:rsidP="00BF6398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D0D8EA" w14:textId="77777777" w:rsidR="00BF6398" w:rsidRPr="00DD3BBF" w:rsidRDefault="00BF6398" w:rsidP="00BF6398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4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E47CC" w14:textId="77777777" w:rsidR="00BF6398" w:rsidRDefault="00BF6398" w:rsidP="00BF6398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53F31" w14:textId="77777777" w:rsidR="00BF6398" w:rsidRPr="00DD3BBF" w:rsidRDefault="00BF6398" w:rsidP="00BF6398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6" name="Line 4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4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60BB9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573C98A3" w14:textId="77777777" w:rsidR="00BF6398" w:rsidRPr="00DD3BBF" w:rsidRDefault="00BF6398" w:rsidP="00BF6398">
                            <w:pPr>
                              <w:pStyle w:val="ac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DD3BBF"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>веб</w:t>
                            </w:r>
                            <w:r w:rsidRPr="00DD3BBF">
                              <w:rPr>
                                <w:sz w:val="22"/>
                                <w:szCs w:val="22"/>
                                <w:lang w:val="ru-RU"/>
                              </w:rPr>
                              <w:t>-приложени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>я</w:t>
                            </w:r>
                            <w:r w:rsidRPr="00DD3BBF"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 электронной коммерции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5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5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5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B89CA6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5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5E7AAD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5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9507AD" w14:textId="77777777" w:rsidR="00BF6398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37</w:t>
                            </w:r>
                          </w:p>
                          <w:p w14:paraId="665466F7" w14:textId="77777777" w:rsidR="00BF6398" w:rsidRPr="00DD3BBF" w:rsidRDefault="00BF6398" w:rsidP="00BF6398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Line 5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5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5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EF9F5" w14:textId="77777777" w:rsidR="00BF6398" w:rsidRPr="00DD3BBF" w:rsidRDefault="00BF6398" w:rsidP="00BF6398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DD3BBF">
                              <w:rPr>
                                <w:szCs w:val="28"/>
                                <w:lang w:val="ru-RU"/>
                              </w:rPr>
                              <w:t>ПР-455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A3B783" id="Group 9" o:spid="_x0000_s1046" style="position:absolute;left:0;text-align:left;margin-left:0;margin-top:0;width:518.8pt;height:802.3pt;z-index:251671552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" o:allowincell="f">
              <v:rect id="Rectangle 10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<v:line id="Line 11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12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13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14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15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6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17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18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Line 19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rect id="Rectangle 20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5F026237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797EC6B9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0F9A92E2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38019C54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4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30D70D25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5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45201AFC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BB80784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sz w:val="18"/>
                        </w:rPr>
                        <w:t>1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7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5E054837" w14:textId="77777777" w:rsidR="00BF6398" w:rsidRDefault="00BF6398" w:rsidP="00BF6398">
                      <w:pPr>
                        <w:pStyle w:val="ac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bookmarkStart w:id="20" w:name="_Hlk26835576"/>
                      <w:bookmarkStart w:id="21" w:name="_Hlk26835577"/>
                      <w:r w:rsidRPr="00DD3BBF">
                        <w:t>НАТК.</w:t>
                      </w:r>
                      <w:r>
                        <w:rPr>
                          <w:lang w:val="ru-RU"/>
                        </w:rPr>
                        <w:t>21</w:t>
                      </w:r>
                      <w:r w:rsidRPr="00DD3BBF">
                        <w:t>0700.400 ПЗ</w:t>
                      </w:r>
                      <w:bookmarkEnd w:id="20"/>
                      <w:bookmarkEnd w:id="21"/>
                    </w:p>
                  </w:txbxContent>
                </v:textbox>
              </v:rect>
              <v:line id="Line 28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29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30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line id="Line 31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<v:line id="Line 32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group id="Group 33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34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0BB04A2A" w14:textId="77777777" w:rsidR="00BF6398" w:rsidRDefault="00BF6398" w:rsidP="00BF6398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0519DB1E" w14:textId="77777777" w:rsidR="00BF6398" w:rsidRPr="00DD3BBF" w:rsidRDefault="00BF6398" w:rsidP="00BF6398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Малых</w:t>
                        </w:r>
                      </w:p>
                    </w:txbxContent>
                  </v:textbox>
                </v:rect>
              </v:group>
              <v:group id="Group 36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37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4BF7C7AB" w14:textId="77777777" w:rsidR="00BF6398" w:rsidRDefault="00BF6398" w:rsidP="00BF6398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7BB3C6AE" w14:textId="77777777" w:rsidR="00BF6398" w:rsidRPr="00DD3BBF" w:rsidRDefault="00BF6398" w:rsidP="00BF6398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Чекушкина</w:t>
                        </w:r>
                        <w:proofErr w:type="spellEnd"/>
                      </w:p>
                    </w:txbxContent>
                  </v:textbox>
                </v:rect>
              </v:group>
              <v:group id="Group 39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40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3ADA0011" w14:textId="77777777" w:rsidR="00BF6398" w:rsidRDefault="00BF6398" w:rsidP="00BF6398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58415395" w14:textId="77777777" w:rsidR="00BF6398" w:rsidRDefault="00BF6398" w:rsidP="00BF6398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2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43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5D3058F0" w14:textId="77777777" w:rsidR="00BF6398" w:rsidRDefault="00BF6398" w:rsidP="00BF6398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4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22D0D8EA" w14:textId="77777777" w:rsidR="00BF6398" w:rsidRPr="00DD3BBF" w:rsidRDefault="00BF6398" w:rsidP="00BF6398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Тышкевич</w:t>
                        </w:r>
                      </w:p>
                    </w:txbxContent>
                  </v:textbox>
                </v:rect>
              </v:group>
              <v:group id="Group 45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46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411E47CC" w14:textId="77777777" w:rsidR="00BF6398" w:rsidRDefault="00BF6398" w:rsidP="00BF6398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41B53F31" w14:textId="77777777" w:rsidR="00BF6398" w:rsidRPr="00DD3BBF" w:rsidRDefault="00BF6398" w:rsidP="00BF6398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Тышкевич</w:t>
                        </w:r>
                      </w:p>
                    </w:txbxContent>
                  </v:textbox>
                </v:rect>
              </v:group>
              <v:line id="Line 48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rect id="Rectangle 49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61460BB9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573C98A3" w14:textId="77777777" w:rsidR="00BF6398" w:rsidRPr="00DD3BBF" w:rsidRDefault="00BF6398" w:rsidP="00BF6398">
                      <w:pPr>
                        <w:pStyle w:val="ac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DD3BBF">
                        <w:rPr>
                          <w:sz w:val="22"/>
                          <w:szCs w:val="22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>веб</w:t>
                      </w:r>
                      <w:r w:rsidRPr="00DD3BBF">
                        <w:rPr>
                          <w:sz w:val="22"/>
                          <w:szCs w:val="22"/>
                          <w:lang w:val="ru-RU"/>
                        </w:rPr>
                        <w:t>-приложени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>я</w:t>
                      </w:r>
                      <w:r w:rsidRPr="00DD3BBF">
                        <w:rPr>
                          <w:sz w:val="22"/>
                          <w:szCs w:val="22"/>
                          <w:lang w:val="ru-RU"/>
                        </w:rPr>
                        <w:t xml:space="preserve"> электронной коммерции</w:t>
                      </w:r>
                    </w:p>
                  </w:txbxContent>
                </v:textbox>
              </v:rect>
              <v:line id="Line 50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1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52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53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4AB89CA6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4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275E7AAD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5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E9507AD" w14:textId="77777777" w:rsidR="00BF6398" w:rsidRDefault="00BF6398" w:rsidP="00BF6398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37</w:t>
                      </w:r>
                    </w:p>
                    <w:p w14:paraId="665466F7" w14:textId="77777777" w:rsidR="00BF6398" w:rsidRPr="00DD3BBF" w:rsidRDefault="00BF6398" w:rsidP="00BF6398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56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57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Rectangle 58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EFEF9F5" w14:textId="77777777" w:rsidR="00BF6398" w:rsidRPr="00DD3BBF" w:rsidRDefault="00BF6398" w:rsidP="00BF6398">
                      <w:pPr>
                        <w:pStyle w:val="ac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DD3BBF">
                        <w:rPr>
                          <w:szCs w:val="28"/>
                          <w:lang w:val="ru-RU"/>
                        </w:rPr>
                        <w:t>ПР-455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B0930A" w14:textId="77777777" w:rsidR="005A42BA" w:rsidRDefault="005A42BA" w:rsidP="00710930">
    <w:pPr>
      <w:pStyle w:val="a3"/>
      <w:tabs>
        <w:tab w:val="clear" w:pos="4153"/>
        <w:tab w:val="clear" w:pos="8306"/>
        <w:tab w:val="left" w:pos="8196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0" allowOverlap="1" wp14:anchorId="1905A2BA" wp14:editId="559B6E42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764" name="Группа 7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765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6" name="Line 3"/>
                      <wps:cNvCnPr>
                        <a:cxnSpLocks noChangeShapeType="1"/>
                      </wps:cNvCnPr>
                      <wps:spPr bwMode="auto">
                        <a:xfrm>
                          <a:off x="1649" y="13328"/>
                          <a:ext cx="1" cy="142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7" name="Line 4"/>
                      <wps:cNvCnPr>
                        <a:cxnSpLocks noChangeShapeType="1"/>
                      </wps:cNvCnPr>
                      <wps:spPr bwMode="auto">
                        <a:xfrm>
                          <a:off x="5096" y="14175"/>
                          <a:ext cx="64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8" name="Line 5"/>
                      <wps:cNvCnPr>
                        <a:cxnSpLocks noChangeShapeType="1"/>
                      </wps:cNvCnPr>
                      <wps:spPr bwMode="auto">
                        <a:xfrm>
                          <a:off x="2268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9" name="Line 6"/>
                      <wps:cNvCnPr>
                        <a:cxnSpLocks noChangeShapeType="1"/>
                      </wps:cNvCnPr>
                      <wps:spPr bwMode="auto">
                        <a:xfrm>
                          <a:off x="3686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0" name="Line 7"/>
                      <wps:cNvCnPr>
                        <a:cxnSpLocks noChangeShapeType="1"/>
                      </wps:cNvCnPr>
                      <wps:spPr bwMode="auto">
                        <a:xfrm>
                          <a:off x="4536" y="13328"/>
                          <a:ext cx="1" cy="310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1" name="Line 8"/>
                      <wps:cNvCnPr>
                        <a:cxnSpLocks noChangeShapeType="1"/>
                      </wps:cNvCnPr>
                      <wps:spPr bwMode="auto">
                        <a:xfrm>
                          <a:off x="5103" y="13335"/>
                          <a:ext cx="1" cy="309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2" name="Line 9"/>
                      <wps:cNvCnPr>
                        <a:cxnSpLocks noChangeShapeType="1"/>
                      </wps:cNvCnPr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3" name="Line 10"/>
                      <wps:cNvCnPr>
                        <a:cxnSpLocks noChangeShapeType="1"/>
                      </wps:cNvCnPr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4" name="Rectangle 11"/>
                      <wps:cNvSpPr>
                        <a:spLocks noChangeArrowheads="1"/>
                      </wps:cNvSpPr>
                      <wps:spPr bwMode="auto">
                        <a:xfrm>
                          <a:off x="1162" y="144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20D2EC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5" name="Rectangle 12"/>
                      <wps:cNvSpPr>
                        <a:spLocks noChangeArrowheads="1"/>
                      </wps:cNvSpPr>
                      <wps:spPr bwMode="auto">
                        <a:xfrm>
                          <a:off x="1679" y="144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485930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6" name="Rectangle 13"/>
                      <wps:cNvSpPr>
                        <a:spLocks noChangeArrowheads="1"/>
                      </wps:cNvSpPr>
                      <wps:spPr bwMode="auto">
                        <a:xfrm>
                          <a:off x="2310" y="144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925BC8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7" name="Rectangle 14"/>
                      <wps:cNvSpPr>
                        <a:spLocks noChangeArrowheads="1"/>
                      </wps:cNvSpPr>
                      <wps:spPr bwMode="auto">
                        <a:xfrm>
                          <a:off x="3719" y="144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D7DD3A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8" name="Rectangle 15"/>
                      <wps:cNvSpPr>
                        <a:spLocks noChangeArrowheads="1"/>
                      </wps:cNvSpPr>
                      <wps:spPr bwMode="auto">
                        <a:xfrm>
                          <a:off x="4560" y="144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4EBE2E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9" name="Rectangle 16"/>
                      <wps:cNvSpPr>
                        <a:spLocks noChangeArrowheads="1"/>
                      </wps:cNvSpPr>
                      <wps:spPr bwMode="auto">
                        <a:xfrm>
                          <a:off x="8535" y="15330"/>
                          <a:ext cx="58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E2C8D2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ис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ттт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0" name="Rectangle 17"/>
                      <wps:cNvSpPr>
                        <a:spLocks noChangeArrowheads="1"/>
                      </wps:cNvSpPr>
                      <wps:spPr bwMode="auto">
                        <a:xfrm>
                          <a:off x="9023" y="15329"/>
                          <a:ext cx="592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3EFF86" w14:textId="77777777" w:rsidR="005A42BA" w:rsidRPr="003E552D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1" name="Rectangle 18"/>
                      <wps:cNvSpPr>
                        <a:spLocks noChangeArrowheads="1"/>
                      </wps:cNvSpPr>
                      <wps:spPr bwMode="auto">
                        <a:xfrm>
                          <a:off x="5146" y="13559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DD8C5A" w14:textId="77777777" w:rsidR="005A42BA" w:rsidRDefault="005A42BA" w:rsidP="003E552D">
                            <w:pPr>
                              <w:pStyle w:val="ac"/>
                              <w:jc w:val="center"/>
                            </w:pPr>
                            <w:r w:rsidRPr="00DD3BBF">
                              <w:t>НАТК.</w:t>
                            </w:r>
                            <w:r>
                              <w:rPr>
                                <w:lang w:val="ru-RU"/>
                              </w:rPr>
                              <w:t>21</w:t>
                            </w:r>
                            <w:r w:rsidRPr="00DD3BBF">
                              <w:t>0700.400 ПЗ</w:t>
                            </w:r>
                          </w:p>
                          <w:p w14:paraId="1C5E15EA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2" name="Line 19"/>
                      <wps:cNvCnPr>
                        <a:cxnSpLocks noChangeShapeType="1"/>
                      </wps:cNvCnPr>
                      <wps:spPr bwMode="auto">
                        <a:xfrm>
                          <a:off x="8519" y="14458"/>
                          <a:ext cx="298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3" name="Line 20"/>
                      <wps:cNvCnPr>
                        <a:cxnSpLocks noChangeShapeType="1"/>
                      </wps:cNvCnPr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4" name="Line 21"/>
                      <wps:cNvCnPr>
                        <a:cxnSpLocks noChangeShapeType="1"/>
                      </wps:cNvCnPr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5" name="Line 22"/>
                      <wps:cNvCnPr>
                        <a:cxnSpLocks noChangeShapeType="1"/>
                      </wps:cNvCnPr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6" name="Line 23"/>
                      <wps:cNvCnPr>
                        <a:cxnSpLocks noChangeShapeType="1"/>
                      </wps:cNvCnPr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87" name="Group 24"/>
                      <wpg:cNvGrpSpPr>
                        <a:grpSpLocks/>
                      </wpg:cNvGrpSpPr>
                      <wpg:grpSpPr bwMode="auto">
                        <a:xfrm>
                          <a:off x="1154" y="147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78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7B74D8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3E5D34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Малых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0" name="Group 27"/>
                      <wpg:cNvGrpSpPr>
                        <a:grpSpLocks/>
                      </wpg:cNvGrpSpPr>
                      <wpg:grpSpPr bwMode="auto">
                        <a:xfrm>
                          <a:off x="1154" y="15036"/>
                          <a:ext cx="2635" cy="271"/>
                          <a:chOff x="0" y="0"/>
                          <a:chExt cx="21155" cy="21855"/>
                        </a:xfrm>
                      </wpg:grpSpPr>
                      <wps:wsp>
                        <wps:cNvPr id="79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8A92D2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874" cy="2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2F50BD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3E552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Чекушкина</w:t>
                              </w:r>
                              <w:proofErr w:type="spellEnd"/>
                              <w:r w:rsidRPr="003E552D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О.О.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3" name="Group 30"/>
                      <wpg:cNvGrpSpPr>
                        <a:grpSpLocks/>
                      </wpg:cNvGrpSpPr>
                      <wpg:grpSpPr bwMode="auto">
                        <a:xfrm>
                          <a:off x="1154" y="153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79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394351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D86068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6" name="Group 33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79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F7316C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2FEC8E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9" name="Group 36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80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92C1DB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239FDC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02" name="Line 39"/>
                      <wps:cNvCnPr>
                        <a:cxnSpLocks noChangeShapeType="1"/>
                      </wps:cNvCnPr>
                      <wps:spPr bwMode="auto">
                        <a:xfrm>
                          <a:off x="8505" y="14190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3" name="Rectangle 40"/>
                      <wps:cNvSpPr>
                        <a:spLocks noChangeArrowheads="1"/>
                      </wps:cNvSpPr>
                      <wps:spPr bwMode="auto">
                        <a:xfrm>
                          <a:off x="5166" y="14317"/>
                          <a:ext cx="3264" cy="1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B8A8B1" w14:textId="77777777" w:rsidR="005A42BA" w:rsidRDefault="005A42BA" w:rsidP="003E552D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6D2C6C1C" w14:textId="77777777" w:rsidR="005A42BA" w:rsidRDefault="005A42BA" w:rsidP="003E552D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5C3C57E5" w14:textId="0F1A32B2" w:rsidR="005A42BA" w:rsidRPr="005A42BA" w:rsidRDefault="005A42BA" w:rsidP="003E552D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ER-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4" name="Line 41"/>
                      <wps:cNvCnPr>
                        <a:cxnSpLocks noChangeShapeType="1"/>
                      </wps:cNvCnPr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5" name="Line 42"/>
                      <wps:cNvCnPr>
                        <a:cxnSpLocks noChangeShapeType="1"/>
                      </wps:cNvCnPr>
                      <wps:spPr bwMode="auto">
                        <a:xfrm>
                          <a:off x="5107" y="15592"/>
                          <a:ext cx="63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6" name="Line 43"/>
                      <wps:cNvCnPr>
                        <a:cxnSpLocks noChangeShapeType="1"/>
                      </wps:cNvCnPr>
                      <wps:spPr bwMode="auto">
                        <a:xfrm>
                          <a:off x="10204" y="14190"/>
                          <a:ext cx="3" cy="1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7" name="Rectangle 44"/>
                      <wps:cNvSpPr>
                        <a:spLocks noChangeArrowheads="1"/>
                      </wps:cNvSpPr>
                      <wps:spPr bwMode="auto">
                        <a:xfrm>
                          <a:off x="8550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04D16C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8" name="Rectangle 45"/>
                      <wps:cNvSpPr>
                        <a:spLocks noChangeArrowheads="1"/>
                      </wps:cNvSpPr>
                      <wps:spPr bwMode="auto">
                        <a:xfrm>
                          <a:off x="9668" y="1533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E2DEEB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9" name="Rectangle 46"/>
                      <wps:cNvSpPr>
                        <a:spLocks noChangeArrowheads="1"/>
                      </wps:cNvSpPr>
                      <wps:spPr bwMode="auto">
                        <a:xfrm>
                          <a:off x="10424" y="15330"/>
                          <a:ext cx="804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8ED089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0" name="Line 47"/>
                      <wps:cNvCnPr>
                        <a:cxnSpLocks noChangeShapeType="1"/>
                      </wps:cNvCnPr>
                      <wps:spPr bwMode="auto">
                        <a:xfrm>
                          <a:off x="8789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1" name="Line 48"/>
                      <wps:cNvCnPr>
                        <a:cxnSpLocks noChangeShapeType="1"/>
                      </wps:cNvCnPr>
                      <wps:spPr bwMode="auto">
                        <a:xfrm>
                          <a:off x="9072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2" name="Rectangle 49"/>
                      <wps:cNvSpPr>
                        <a:spLocks noChangeArrowheads="1"/>
                      </wps:cNvSpPr>
                      <wps:spPr bwMode="auto">
                        <a:xfrm>
                          <a:off x="8550" y="15818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E2F893" w14:textId="77777777" w:rsidR="005A42BA" w:rsidRPr="003E552D" w:rsidRDefault="005A42BA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ПР-455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3" name="Line 50"/>
                      <wps:cNvCnPr>
                        <a:cxnSpLocks noChangeShapeType="1"/>
                      </wps:cNvCnPr>
                      <wps:spPr bwMode="auto">
                        <a:xfrm>
                          <a:off x="1139" y="13324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4" name="Line 51"/>
                      <wps:cNvCnPr>
                        <a:cxnSpLocks noChangeShapeType="1"/>
                      </wps:cNvCnPr>
                      <wps:spPr bwMode="auto">
                        <a:xfrm>
                          <a:off x="1139" y="1360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5" name="Line 52"/>
                      <wps:cNvCnPr>
                        <a:cxnSpLocks noChangeShapeType="1"/>
                      </wps:cNvCnPr>
                      <wps:spPr bwMode="auto">
                        <a:xfrm>
                          <a:off x="1139" y="138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6" name="Line 53"/>
                      <wps:cNvCnPr>
                        <a:cxnSpLocks noChangeShapeType="1"/>
                      </wps:cNvCnPr>
                      <wps:spPr bwMode="auto">
                        <a:xfrm>
                          <a:off x="1139" y="1502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817" name="Group 54"/>
                      <wpg:cNvGrpSpPr>
                        <a:grpSpLocks/>
                      </wpg:cNvGrpSpPr>
                      <wpg:grpSpPr bwMode="auto">
                        <a:xfrm>
                          <a:off x="1154" y="1559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81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671351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5CE444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0" name="Line 57"/>
                      <wps:cNvCnPr>
                        <a:cxnSpLocks noChangeShapeType="1"/>
                      </wps:cNvCnPr>
                      <wps:spPr bwMode="auto">
                        <a:xfrm>
                          <a:off x="9356" y="14182"/>
                          <a:ext cx="3" cy="111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1" name="Rectangle 58"/>
                      <wps:cNvSpPr>
                        <a:spLocks noChangeArrowheads="1"/>
                      </wps:cNvSpPr>
                      <wps:spPr bwMode="auto">
                        <a:xfrm>
                          <a:off x="9406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ADD660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2" name="Rectangle 59"/>
                      <wps:cNvSpPr>
                        <a:spLocks noChangeArrowheads="1"/>
                      </wps:cNvSpPr>
                      <wps:spPr bwMode="auto">
                        <a:xfrm>
                          <a:off x="10261" y="14198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05FA44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3" name="Line 60"/>
                      <wps:cNvCnPr>
                        <a:cxnSpLocks noChangeShapeType="1"/>
                      </wps:cNvCnPr>
                      <wps:spPr bwMode="auto">
                        <a:xfrm>
                          <a:off x="963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4" name="Rectangle 61"/>
                      <wps:cNvSpPr>
                        <a:spLocks noChangeArrowheads="1"/>
                      </wps:cNvSpPr>
                      <wps:spPr bwMode="auto">
                        <a:xfrm>
                          <a:off x="5166" y="15653"/>
                          <a:ext cx="3264" cy="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5ED0EE" w14:textId="77777777" w:rsidR="005A42BA" w:rsidRDefault="005A42BA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5" name="Rectangle 62"/>
                      <wps:cNvSpPr>
                        <a:spLocks noChangeArrowheads="1"/>
                      </wps:cNvSpPr>
                      <wps:spPr bwMode="auto">
                        <a:xfrm>
                          <a:off x="9406" y="14753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820636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6" name="Rectangle 63"/>
                      <wps:cNvSpPr>
                        <a:spLocks noChangeArrowheads="1"/>
                      </wps:cNvSpPr>
                      <wps:spPr bwMode="auto">
                        <a:xfrm>
                          <a:off x="10261" y="14753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537F6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 :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7" name="Line 64"/>
                      <wps:cNvCnPr>
                        <a:cxnSpLocks noChangeShapeType="1"/>
                      </wps:cNvCnPr>
                      <wps:spPr bwMode="auto">
                        <a:xfrm>
                          <a:off x="1139" y="1416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05A2BA" id="Группа 764" o:spid="_x0000_s1096" style="position:absolute;left:0;text-align:left;margin-left:57pt;margin-top:19.5pt;width:518.8pt;height:802.3pt;z-index:251665408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" o:allowincell="f">
              <v:rect id="Rectangle 2" o:spid="_x0000_s1097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" filled="f" strokeweight="2pt"/>
              <v:line id="Line 3" o:spid="_x0000_s1098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<v:line id="Line 4" o:spid="_x0000_s1099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<v:line id="Line 5" o:spid="_x0000_s1100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<v:line id="Line 6" o:spid="_x0000_s1101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<v:line id="Line 7" o:spid="_x0000_s1102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<v:line id="Line 8" o:spid="_x0000_s1103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<v:line id="Line 9" o:spid="_x0000_s1104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wO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" strokeweight="1pt"/>
              <v:line id="Line 10" o:spid="_x0000_s1105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4mV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D+X4mVxQAAANwAAAAP&#10;AAAAAAAAAAAAAAAAAAcCAABkcnMvZG93bnJldi54bWxQSwUGAAAAAAMAAwC3AAAA+QIAAAAA&#10;" strokeweight="1pt"/>
              <v:rect id="Rectangle 11" o:spid="_x0000_s1106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<v:textbox inset="1pt,1pt,1pt,1pt">
                  <w:txbxContent>
                    <w:p w14:paraId="1420D2EC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2" o:spid="_x0000_s1107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<v:textbox inset="1pt,1pt,1pt,1pt">
                  <w:txbxContent>
                    <w:p w14:paraId="4A485930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" o:spid="_x0000_s1108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<v:textbox inset="1pt,1pt,1pt,1pt">
                  <w:txbxContent>
                    <w:p w14:paraId="54925BC8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<v:textbox inset="1pt,1pt,1pt,1pt">
                  <w:txbxContent>
                    <w:p w14:paraId="0DD7DD3A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" o:spid="_x0000_s1110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<v:textbox inset="1pt,1pt,1pt,1pt">
                  <w:txbxContent>
                    <w:p w14:paraId="2D4EBE2E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" o:spid="_x0000_s1111" style="position:absolute;left:8535;top:15330;width:58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<v:textbox inset="1pt,1pt,1pt,1pt">
                  <w:txbxContent>
                    <w:p w14:paraId="40E2C8D2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</w:t>
                      </w:r>
                      <w:proofErr w:type="spellStart"/>
                      <w:r>
                        <w:rPr>
                          <w:sz w:val="18"/>
                        </w:rPr>
                        <w:t>ис</w:t>
                      </w:r>
                      <w:r>
                        <w:rPr>
                          <w:sz w:val="18"/>
                          <w:lang w:val="ru-RU"/>
                        </w:rPr>
                        <w:t>ттт</w:t>
                      </w:r>
                      <w:proofErr w:type="spellEnd"/>
                      <w:r>
                        <w:rPr>
                          <w:sz w:val="18"/>
                        </w:rPr>
                        <w:t>т</w:t>
                      </w:r>
                    </w:p>
                  </w:txbxContent>
                </v:textbox>
              </v:rect>
              <v:rect id="Rectangle 17" o:spid="_x0000_s1112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<v:textbox inset="1pt,1pt,1pt,1pt">
                  <w:txbxContent>
                    <w:p w14:paraId="573EFF86" w14:textId="77777777" w:rsidR="005A42BA" w:rsidRPr="003E552D" w:rsidRDefault="005A42BA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38</w:t>
                      </w:r>
                    </w:p>
                  </w:txbxContent>
                </v:textbox>
              </v:rect>
              <v:rect id="Rectangle 18" o:spid="_x0000_s1113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<v:textbox inset="1pt,1pt,1pt,1pt">
                  <w:txbxContent>
                    <w:p w14:paraId="26DD8C5A" w14:textId="77777777" w:rsidR="005A42BA" w:rsidRDefault="005A42BA" w:rsidP="003E552D">
                      <w:pPr>
                        <w:pStyle w:val="ac"/>
                        <w:jc w:val="center"/>
                      </w:pPr>
                      <w:r w:rsidRPr="00DD3BBF">
                        <w:t>НАТК.</w:t>
                      </w:r>
                      <w:r>
                        <w:rPr>
                          <w:lang w:val="ru-RU"/>
                        </w:rPr>
                        <w:t>21</w:t>
                      </w:r>
                      <w:r w:rsidRPr="00DD3BBF">
                        <w:t>0700.400 ПЗ</w:t>
                      </w:r>
                    </w:p>
                    <w:p w14:paraId="1C5E15EA" w14:textId="77777777" w:rsidR="005A42BA" w:rsidRDefault="005A42BA">
                      <w:pPr>
                        <w:pStyle w:val="ac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19" o:spid="_x0000_s1114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6a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F7JhwBufoAAAD//wMAUEsBAi0AFAAGAAgAAAAhANvh9svuAAAAhQEAABMAAAAAAAAAAAAAAAAA&#10;AAAAAFtDb250ZW50X1R5cGVzXS54bWxQSwECLQAUAAYACAAAACEAWvQsW78AAAAVAQAACwAAAAAA&#10;AAAAAAAAAAAfAQAAX3JlbHMvLnJlbHNQSwECLQAUAAYACAAAACEAIHXemsAAAADcAAAADwAAAAAA&#10;AAAAAAAAAAAHAgAAZHJzL2Rvd25yZXYueG1sUEsFBgAAAAADAAMAtwAAAPQCAAAAAA==&#10;" strokeweight="2pt"/>
              <v:line id="Line 20" o:spid="_x0000_s1115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s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vFvA6E46A3P8DAAD//wMAUEsBAi0AFAAGAAgAAAAhANvh9svuAAAAhQEAABMAAAAAAAAAAAAA&#10;AAAAAAAAAFtDb250ZW50X1R5cGVzXS54bWxQSwECLQAUAAYACAAAACEAWvQsW78AAAAVAQAACwAA&#10;AAAAAAAAAAAAAAAfAQAAX3JlbHMvLnJlbHNQSwECLQAUAAYACAAAACEATzl7AcMAAADcAAAADwAA&#10;AAAAAAAAAAAAAAAHAgAAZHJzL2Rvd25yZXYueG1sUEsFBgAAAAADAAMAtwAAAPcCAAAAAA==&#10;" strokeweight="2pt"/>
              <v:line id="Line 21" o:spid="_x0000_s1116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ON1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bBbzOhCMg9/8AAAD//wMAUEsBAi0AFAAGAAgAAAAhANvh9svuAAAAhQEAABMAAAAAAAAAAAAA&#10;AAAAAAAAAFtDb250ZW50X1R5cGVzXS54bWxQSwECLQAUAAYACAAAACEAWvQsW78AAAAVAQAACwAA&#10;AAAAAAAAAAAAAAAfAQAAX3JlbHMvLnJlbHNQSwECLQAUAAYACAAAACEAwNDjdcMAAADcAAAADwAA&#10;AAAAAAAAAAAAAAAHAgAAZHJzL2Rvd25yZXYueG1sUEsFBgAAAAADAAMAtwAAAPcCAAAAAA==&#10;" strokeweight="2pt"/>
              <v:line id="Line 22" o:spid="_x0000_s1117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8Rd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" strokeweight="1pt"/>
              <v:line id="Line 23" o:spid="_x0000_s1118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" strokeweight="1pt"/>
              <v:group id="Group 24" o:spid="_x0000_s1119" style="position:absolute;left:1154;top:1475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<v:rect id="Rectangle 25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<v:textbox inset="1pt,1pt,1pt,1pt">
                    <w:txbxContent>
                      <w:p w14:paraId="607B74D8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      <v:textbox inset="1pt,1pt,1pt,1pt">
                    <w:txbxContent>
                      <w:p w14:paraId="7B3E5D34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Малых А.В.</w:t>
                        </w:r>
                      </w:p>
                    </w:txbxContent>
                  </v:textbox>
                </v:rect>
              </v:group>
              <v:group id="Group 27" o:spid="_x0000_s1122" style="position:absolute;left:1154;top:15036;width:2635;height:271" coordsize="21155,2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<v:rect id="Rectangle 28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<v:textbox inset="1pt,1pt,1pt,1pt">
                    <w:txbxContent>
                      <w:p w14:paraId="228A92D2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124" style="position:absolute;left:9281;width:11874;height:2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V4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jWF15l4BOTmCQAA//8DAFBLAQItABQABgAIAAAAIQDb4fbL7gAAAIUBAAATAAAAAAAAAAAAAAAA&#10;AAAAAABbQ29udGVudF9UeXBlc10ueG1sUEsBAi0AFAAGAAgAAAAhAFr0LFu/AAAAFQEAAAsAAAAA&#10;AAAAAAAAAAAAHwEAAF9yZWxzLy5yZWxzUEsBAi0AFAAGAAgAAAAhAOWbRXjBAAAA3AAAAA8AAAAA&#10;AAAAAAAAAAAABwIAAGRycy9kb3ducmV2LnhtbFBLBQYAAAAAAwADALcAAAD1AgAAAAA=&#10;" filled="f" stroked="f" strokeweight=".25pt">
                  <v:textbox inset="1pt,1pt,1pt,1pt">
                    <w:txbxContent>
                      <w:p w14:paraId="392F50BD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 w:rsidRPr="003E552D">
                          <w:rPr>
                            <w:sz w:val="18"/>
                            <w:szCs w:val="18"/>
                            <w:lang w:val="ru-RU"/>
                          </w:rPr>
                          <w:t>Чекушкина</w:t>
                        </w:r>
                        <w:proofErr w:type="spellEnd"/>
                        <w:r w:rsidRPr="003E552D">
                          <w:rPr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О.О.</w:t>
                        </w:r>
                      </w:p>
                    </w:txbxContent>
                  </v:textbox>
                </v:rect>
              </v:group>
              <v:group id="Group 30" o:spid="_x0000_s1125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NU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">
                <v:rect id="Rectangle 31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iX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fDmF15l4BOT6CQAA//8DAFBLAQItABQABgAIAAAAIQDb4fbL7gAAAIUBAAATAAAAAAAAAAAAAAAA&#10;AAAAAABbQ29udGVudF9UeXBlc10ueG1sUEsBAi0AFAAGAAgAAAAhAFr0LFu/AAAAFQEAAAsAAAAA&#10;AAAAAAAAAAAAHwEAAF9yZWxzLy5yZWxzUEsBAi0AFAAGAAgAAAAhAAU+eJfBAAAA3AAAAA8AAAAA&#10;AAAAAAAAAAAABwIAAGRycy9kb3ducmV2LnhtbFBLBQYAAAAAAwADALcAAAD1AgAAAAA=&#10;" filled="f" stroked="f" strokeweight=".25pt">
                  <v:textbox inset="1pt,1pt,1pt,1pt">
                    <w:txbxContent>
                      <w:p w14:paraId="67394351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14:paraId="1AD86068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3" o:spid="_x0000_s1128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DM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xfEvg9E46A3D4AAAD//wMAUEsBAi0AFAAGAAgAAAAhANvh9svuAAAAhQEAABMAAAAAAAAA&#10;AAAAAAAAAAAAAFtDb250ZW50X1R5cGVzXS54bWxQSwECLQAUAAYACAAAACEAWvQsW78AAAAVAQAA&#10;CwAAAAAAAAAAAAAAAAAfAQAAX3JlbHMvLnJlbHNQSwECLQAUAAYACAAAACEA9SDwzMYAAADcAAAA&#10;DwAAAAAAAAAAAAAAAAAHAgAAZHJzL2Rvd25yZXYueG1sUEsFBgAAAAADAAMAtwAAAPoCAAAAAA==&#10;">
                <v:rect id="Rectangle 34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Obg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" filled="f" stroked="f" strokeweight=".25pt">
                  <v:textbox inset="1pt,1pt,1pt,1pt">
                    <w:txbxContent>
                      <w:p w14:paraId="79F7316C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5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14:paraId="1B2FEC8E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Тышкевич Е.В.</w:t>
                        </w:r>
                      </w:p>
                    </w:txbxContent>
                  </v:textbox>
                </v:rect>
              </v:group>
              <v:group id="Group 36" o:spid="_x0000_s1131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<v:rect id="Rectangle 37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9F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" filled="f" stroked="f" strokeweight=".25pt">
                  <v:textbox inset="1pt,1pt,1pt,1pt">
                    <w:txbxContent>
                      <w:p w14:paraId="1892C1DB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    <v:textbox inset="1pt,1pt,1pt,1pt">
                    <w:txbxContent>
                      <w:p w14:paraId="51239FDC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Тышкевич Е.В.</w:t>
                        </w:r>
                      </w:p>
                    </w:txbxContent>
                  </v:textbox>
                </v:rect>
              </v:group>
              <v:line id="Line 39" o:spid="_x0000_s1134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km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" strokeweight="2pt"/>
              <v:rect id="Rectangle 40" o:spid="_x0000_s1135" style="position:absolute;left:5166;top:14317;width:3264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<v:textbox inset="1pt,1pt,1pt,1pt">
                  <w:txbxContent>
                    <w:p w14:paraId="5EB8A8B1" w14:textId="77777777" w:rsidR="005A42BA" w:rsidRDefault="005A42BA" w:rsidP="003E552D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6D2C6C1C" w14:textId="77777777" w:rsidR="005A42BA" w:rsidRDefault="005A42BA" w:rsidP="003E552D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5C3C57E5" w14:textId="0F1A32B2" w:rsidR="005A42BA" w:rsidRPr="005A42BA" w:rsidRDefault="005A42BA" w:rsidP="003E552D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ER-</w:t>
                      </w:r>
                      <w:r>
                        <w:rPr>
                          <w:sz w:val="18"/>
                          <w:lang w:val="ru-RU"/>
                        </w:rPr>
                        <w:t>ДИАГРАММА</w:t>
                      </w:r>
                    </w:p>
                  </w:txbxContent>
                </v:textbox>
              </v:rect>
              <v:line id="Line 41" o:spid="_x0000_s1136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3R5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W7d0ecAAAADcAAAADwAAAAAA&#10;AAAAAAAAAAAHAgAAZHJzL2Rvd25yZXYueG1sUEsFBgAAAAADAAMAtwAAAPQCAAAAAA==&#10;" strokeweight="2pt"/>
              <v:line id="Line 42" o:spid="_x0000_s1137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9H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" strokeweight="2pt"/>
              <v:line id="Line 43" o:spid="_x0000_s1138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+V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" strokeweight="2pt"/>
              <v:rect id="Rectangle 44" o:spid="_x0000_s1139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" filled="f" stroked="f" strokeweight=".25pt">
                <v:textbox inset="1pt,1pt,1pt,1pt">
                  <w:txbxContent>
                    <w:p w14:paraId="1204D16C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" o:spid="_x0000_s1140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  <v:textbox inset="1pt,1pt,1pt,1pt">
                  <w:txbxContent>
                    <w:p w14:paraId="5DE2DEEB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6" o:spid="_x0000_s1141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" filled="f" stroked="f" strokeweight=".25pt">
                <v:textbox inset="1pt,1pt,1pt,1pt">
                  <w:txbxContent>
                    <w:p w14:paraId="638ED089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line id="Line 47" o:spid="_x0000_s1142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" strokeweight="1pt"/>
              <v:line id="Line 48" o:spid="_x0000_s1143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" strokeweight="1pt"/>
              <v:rect id="Rectangle 49" o:spid="_x0000_s1144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J0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lCr9n4hGQuwcAAAD//wMAUEsBAi0AFAAGAAgAAAAhANvh9svuAAAAhQEAABMAAAAAAAAAAAAA&#10;AAAAAAAAAFtDb250ZW50X1R5cGVzXS54bWxQSwECLQAUAAYACAAAACEAWvQsW78AAAAVAQAACwAA&#10;AAAAAAAAAAAAAAAfAQAAX3JlbHMvLnJlbHNQSwECLQAUAAYACAAAACEAfvzSdMMAAADcAAAADwAA&#10;AAAAAAAAAAAAAAAHAgAAZHJzL2Rvd25yZXYueG1sUEsFBgAAAAADAAMAtwAAAPcCAAAAAA==&#10;" filled="f" stroked="f" strokeweight=".25pt">
                <v:textbox inset="1pt,1pt,1pt,1pt">
                  <w:txbxContent>
                    <w:p w14:paraId="78E2F893" w14:textId="77777777" w:rsidR="005A42BA" w:rsidRPr="003E552D" w:rsidRDefault="005A42BA">
                      <w:pPr>
                        <w:pStyle w:val="a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ПР-455</w:t>
                      </w:r>
                    </w:p>
                  </w:txbxContent>
                </v:textbox>
              </v:rect>
              <v:line id="Line 50" o:spid="_x0000_s1145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<v:line id="Line 51" o:spid="_x0000_s1146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WAX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lA/h90w6AnL2AAAA//8DAFBLAQItABQABgAIAAAAIQDb4fbL7gAAAIUBAAATAAAAAAAAAAAA&#10;AAAAAAAAAABbQ29udGVudF9UeXBlc10ueG1sUEsBAi0AFAAGAAgAAAAhAFr0LFu/AAAAFQEAAAsA&#10;AAAAAAAAAAAAAAAAHwEAAF9yZWxzLy5yZWxzUEsBAi0AFAAGAAgAAAAhAFrdYBfEAAAA3AAAAA8A&#10;AAAAAAAAAAAAAAAABwIAAGRycy9kb3ducmV2LnhtbFBLBQYAAAAAAwADALcAAAD4AgAAAAA=&#10;" strokeweight="1pt"/>
              <v:line id="Line 52" o:spid="_x0000_s1147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" strokeweight="1pt"/>
              <v:line id="Line 53" o:spid="_x0000_s1148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1v7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" strokeweight="1pt"/>
              <v:group id="Group 54" o:spid="_x0000_s1149" style="position:absolute;left:1154;top:1559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8Jb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wDzzPhCMj5AwAA//8DAFBLAQItABQABgAIAAAAIQDb4fbL7gAAAIUBAAATAAAAAAAAAAAA&#10;AAAAAAAAAABbQ29udGVudF9UeXBlc10ueG1sUEsBAi0AFAAGAAgAAAAhAFr0LFu/AAAAFQEAAAsA&#10;AAAAAAAAAAAAAAAAHwEAAF9yZWxzLy5yZWxzUEsBAi0AFAAGAAgAAAAhAAELwlvEAAAA3AAAAA8A&#10;AAAAAAAAAAAAAAAABwIAAGRycy9kb3ducmV2LnhtbFBLBQYAAAAAAwADALcAAAD4AgAAAAA=&#10;">
                <v:rect id="Rectangle 55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14:paraId="36671351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56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14:paraId="2B5CE444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57" o:spid="_x0000_s1152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4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X44&#10;E46ATL4AAAD//wMAUEsBAi0AFAAGAAgAAAAhANvh9svuAAAAhQEAABMAAAAAAAAAAAAAAAAAAAAA&#10;AFtDb250ZW50X1R5cGVzXS54bWxQSwECLQAUAAYACAAAACEAWvQsW78AAAAVAQAACwAAAAAAAAAA&#10;AAAAAAAfAQAAX3JlbHMvLnJlbHNQSwECLQAUAAYACAAAACEAbzkuGr0AAADcAAAADwAAAAAAAAAA&#10;AAAAAAAHAgAAZHJzL2Rvd25yZXYueG1sUEsFBgAAAAADAAMAtwAAAPECAAAAAA==&#10;" strokeweight="2pt"/>
              <v:rect id="Rectangle 58" o:spid="_x0000_s1153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a+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0Cb9n4hGQuwcAAAD//wMAUEsBAi0AFAAGAAgAAAAhANvh9svuAAAAhQEAABMAAAAAAAAAAAAA&#10;AAAAAAAAAFtDb250ZW50X1R5cGVzXS54bWxQSwECLQAUAAYACAAAACEAWvQsW78AAAAVAQAACwAA&#10;AAAAAAAAAAAAAAAfAQAAX3JlbHMvLnJlbHNQSwECLQAUAAYACAAAACEAQEKGvsMAAADcAAAADwAA&#10;AAAAAAAAAAAAAAAHAgAAZHJzL2Rvd25yZXYueG1sUEsFBgAAAAADAAMAtwAAAPcCAAAAAA==&#10;" filled="f" stroked="f" strokeweight=".25pt">
                <v:textbox inset="1pt,1pt,1pt,1pt">
                  <w:txbxContent>
                    <w:p w14:paraId="25ADD660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Масса</w:t>
                      </w:r>
                      <w:proofErr w:type="spellEnd"/>
                    </w:p>
                  </w:txbxContent>
                </v:textbox>
              </v:rect>
              <v:rect id="Rectangle 59" o:spid="_x0000_s1154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<v:textbox inset="1pt,1pt,1pt,1pt">
                  <w:txbxContent>
                    <w:p w14:paraId="1905FA44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  <v:line id="Line 60" o:spid="_x0000_s1155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7B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n+uwbcAAAADcAAAADwAAAAAA&#10;AAAAAAAAAAAHAgAAZHJzL2Rvd25yZXYueG1sUEsFBgAAAAADAAMAtwAAAPQCAAAAAA==&#10;" strokeweight="2pt"/>
              <v:rect id="Rectangle 61" o:spid="_x0000_s1156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Um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3B80w8AnL1AAAA//8DAFBLAQItABQABgAIAAAAIQDb4fbL7gAAAIUBAAATAAAAAAAAAAAAAAAA&#10;AAAAAABbQ29udGVudF9UeXBlc10ueG1sUEsBAi0AFAAGAAgAAAAhAFr0LFu/AAAAFQEAAAsAAAAA&#10;AAAAAAAAAAAAHwEAAF9yZWxzLy5yZWxzUEsBAi0AFAAGAAgAAAAhAFA1JSbBAAAA3AAAAA8AAAAA&#10;AAAAAAAAAAAABwIAAGRycy9kb3ducmV2LnhtbFBLBQYAAAAAAwADALcAAAD1AgAAAAA=&#10;" filled="f" stroked="f" strokeweight=".25pt">
                <v:textbox inset="1pt,1pt,1pt,1pt">
                  <w:txbxContent>
                    <w:p w14:paraId="155ED0EE" w14:textId="77777777" w:rsidR="005A42BA" w:rsidRDefault="005A42BA">
                      <w:pPr>
                        <w:pStyle w:val="ac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62" o:spid="_x0000_s1157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<v:textbox inset="1pt,1pt,1pt,1pt">
                  <w:txbxContent>
                    <w:p w14:paraId="71820636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63" o:spid="_x0000_s1158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<v:textbox inset="1pt,1pt,1pt,1pt">
                  <w:txbxContent>
                    <w:p w14:paraId="243537F6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 : 1</w:t>
                      </w:r>
                    </w:p>
                  </w:txbxContent>
                </v:textbox>
              </v:rect>
              <v:line id="Line 64" o:spid="_x0000_s1159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zTd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" strokeweight="1pt"/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C14CCE" w14:textId="77777777" w:rsidR="005A42BA" w:rsidRDefault="005A42BA" w:rsidP="00710930">
    <w:pPr>
      <w:pStyle w:val="a3"/>
      <w:tabs>
        <w:tab w:val="clear" w:pos="4153"/>
        <w:tab w:val="clear" w:pos="8306"/>
        <w:tab w:val="left" w:pos="8196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0" allowOverlap="1" wp14:anchorId="7CAC76C4" wp14:editId="783A4773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828" name="Группа 8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829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0" name="Line 3"/>
                      <wps:cNvCnPr>
                        <a:cxnSpLocks noChangeShapeType="1"/>
                      </wps:cNvCnPr>
                      <wps:spPr bwMode="auto">
                        <a:xfrm>
                          <a:off x="1649" y="13328"/>
                          <a:ext cx="1" cy="142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1" name="Line 4"/>
                      <wps:cNvCnPr>
                        <a:cxnSpLocks noChangeShapeType="1"/>
                      </wps:cNvCnPr>
                      <wps:spPr bwMode="auto">
                        <a:xfrm>
                          <a:off x="5096" y="14175"/>
                          <a:ext cx="64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2" name="Line 5"/>
                      <wps:cNvCnPr>
                        <a:cxnSpLocks noChangeShapeType="1"/>
                      </wps:cNvCnPr>
                      <wps:spPr bwMode="auto">
                        <a:xfrm>
                          <a:off x="2268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3" name="Line 6"/>
                      <wps:cNvCnPr>
                        <a:cxnSpLocks noChangeShapeType="1"/>
                      </wps:cNvCnPr>
                      <wps:spPr bwMode="auto">
                        <a:xfrm>
                          <a:off x="3686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4" name="Line 7"/>
                      <wps:cNvCnPr>
                        <a:cxnSpLocks noChangeShapeType="1"/>
                      </wps:cNvCnPr>
                      <wps:spPr bwMode="auto">
                        <a:xfrm>
                          <a:off x="4536" y="13328"/>
                          <a:ext cx="1" cy="310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5" name="Line 8"/>
                      <wps:cNvCnPr>
                        <a:cxnSpLocks noChangeShapeType="1"/>
                      </wps:cNvCnPr>
                      <wps:spPr bwMode="auto">
                        <a:xfrm>
                          <a:off x="5103" y="13335"/>
                          <a:ext cx="1" cy="309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6" name="Line 9"/>
                      <wps:cNvCnPr>
                        <a:cxnSpLocks noChangeShapeType="1"/>
                      </wps:cNvCnPr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7" name="Line 10"/>
                      <wps:cNvCnPr>
                        <a:cxnSpLocks noChangeShapeType="1"/>
                      </wps:cNvCnPr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8" name="Rectangle 11"/>
                      <wps:cNvSpPr>
                        <a:spLocks noChangeArrowheads="1"/>
                      </wps:cNvSpPr>
                      <wps:spPr bwMode="auto">
                        <a:xfrm>
                          <a:off x="1162" y="144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2E9E69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9" name="Rectangle 12"/>
                      <wps:cNvSpPr>
                        <a:spLocks noChangeArrowheads="1"/>
                      </wps:cNvSpPr>
                      <wps:spPr bwMode="auto">
                        <a:xfrm>
                          <a:off x="1679" y="144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69AF7B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0" name="Rectangle 13"/>
                      <wps:cNvSpPr>
                        <a:spLocks noChangeArrowheads="1"/>
                      </wps:cNvSpPr>
                      <wps:spPr bwMode="auto">
                        <a:xfrm>
                          <a:off x="2310" y="144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846196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1" name="Rectangle 14"/>
                      <wps:cNvSpPr>
                        <a:spLocks noChangeArrowheads="1"/>
                      </wps:cNvSpPr>
                      <wps:spPr bwMode="auto">
                        <a:xfrm>
                          <a:off x="3719" y="144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A20FE0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2" name="Rectangle 15"/>
                      <wps:cNvSpPr>
                        <a:spLocks noChangeArrowheads="1"/>
                      </wps:cNvSpPr>
                      <wps:spPr bwMode="auto">
                        <a:xfrm>
                          <a:off x="4560" y="144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D360F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16"/>
                      <wps:cNvSpPr>
                        <a:spLocks noChangeArrowheads="1"/>
                      </wps:cNvSpPr>
                      <wps:spPr bwMode="auto">
                        <a:xfrm>
                          <a:off x="8535" y="15330"/>
                          <a:ext cx="58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1085B3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ис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ттт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17"/>
                      <wps:cNvSpPr>
                        <a:spLocks noChangeArrowheads="1"/>
                      </wps:cNvSpPr>
                      <wps:spPr bwMode="auto">
                        <a:xfrm>
                          <a:off x="9023" y="15329"/>
                          <a:ext cx="592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88EA83" w14:textId="0E45DC86" w:rsidR="005A42BA" w:rsidRPr="003E552D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  <w:r w:rsidR="00E119FA">
                              <w:rPr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18"/>
                      <wps:cNvSpPr>
                        <a:spLocks noChangeArrowheads="1"/>
                      </wps:cNvSpPr>
                      <wps:spPr bwMode="auto">
                        <a:xfrm>
                          <a:off x="5146" y="13559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69FD36" w14:textId="77777777" w:rsidR="005A42BA" w:rsidRDefault="005A42BA" w:rsidP="003E552D">
                            <w:pPr>
                              <w:pStyle w:val="ac"/>
                              <w:jc w:val="center"/>
                            </w:pPr>
                            <w:r w:rsidRPr="00DD3BBF">
                              <w:t>НАТК.</w:t>
                            </w:r>
                            <w:r>
                              <w:rPr>
                                <w:lang w:val="ru-RU"/>
                              </w:rPr>
                              <w:t>21</w:t>
                            </w:r>
                            <w:r w:rsidRPr="00DD3BBF">
                              <w:t>0700.400 ПЗ</w:t>
                            </w:r>
                          </w:p>
                          <w:p w14:paraId="5423E5D8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Line 19"/>
                      <wps:cNvCnPr>
                        <a:cxnSpLocks noChangeShapeType="1"/>
                      </wps:cNvCnPr>
                      <wps:spPr bwMode="auto">
                        <a:xfrm>
                          <a:off x="8519" y="14458"/>
                          <a:ext cx="298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" name="Line 20"/>
                      <wps:cNvCnPr>
                        <a:cxnSpLocks noChangeShapeType="1"/>
                      </wps:cNvCnPr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8" name="Line 21"/>
                      <wps:cNvCnPr>
                        <a:cxnSpLocks noChangeShapeType="1"/>
                      </wps:cNvCnPr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9" name="Line 22"/>
                      <wps:cNvCnPr>
                        <a:cxnSpLocks noChangeShapeType="1"/>
                      </wps:cNvCnPr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0" name="Line 23"/>
                      <wps:cNvCnPr>
                        <a:cxnSpLocks noChangeShapeType="1"/>
                      </wps:cNvCnPr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851" name="Group 24"/>
                      <wpg:cNvGrpSpPr>
                        <a:grpSpLocks/>
                      </wpg:cNvGrpSpPr>
                      <wpg:grpSpPr bwMode="auto">
                        <a:xfrm>
                          <a:off x="1154" y="147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85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5D531F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1EA9B1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Малых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4" name="Group 27"/>
                      <wpg:cNvGrpSpPr>
                        <a:grpSpLocks/>
                      </wpg:cNvGrpSpPr>
                      <wpg:grpSpPr bwMode="auto">
                        <a:xfrm>
                          <a:off x="1154" y="15036"/>
                          <a:ext cx="2635" cy="271"/>
                          <a:chOff x="0" y="0"/>
                          <a:chExt cx="21155" cy="21855"/>
                        </a:xfrm>
                      </wpg:grpSpPr>
                      <wps:wsp>
                        <wps:cNvPr id="85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BFD008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874" cy="2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AD2854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3E552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Чекушкина</w:t>
                              </w:r>
                              <w:proofErr w:type="spellEnd"/>
                              <w:r w:rsidRPr="003E552D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О.О.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7" name="Group 30"/>
                      <wpg:cNvGrpSpPr>
                        <a:grpSpLocks/>
                      </wpg:cNvGrpSpPr>
                      <wpg:grpSpPr bwMode="auto">
                        <a:xfrm>
                          <a:off x="1154" y="153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85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A02D53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D0FA06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60" name="Group 33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86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9D903C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A8027F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63" name="Group 36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86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7BF5DF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DF0C34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66" name="Line 39"/>
                      <wps:cNvCnPr>
                        <a:cxnSpLocks noChangeShapeType="1"/>
                      </wps:cNvCnPr>
                      <wps:spPr bwMode="auto">
                        <a:xfrm>
                          <a:off x="8505" y="14190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7" name="Rectangle 40"/>
                      <wps:cNvSpPr>
                        <a:spLocks noChangeArrowheads="1"/>
                      </wps:cNvSpPr>
                      <wps:spPr bwMode="auto">
                        <a:xfrm>
                          <a:off x="5166" y="14362"/>
                          <a:ext cx="3264" cy="1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A3E71F" w14:textId="77777777" w:rsidR="005A42BA" w:rsidRDefault="005A42BA" w:rsidP="003E552D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4FE68BD1" w14:textId="77777777" w:rsidR="005A42BA" w:rsidRDefault="005A42BA" w:rsidP="003E552D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5A8EBEEB" w14:textId="14BFAC7F" w:rsidR="005A42BA" w:rsidRPr="005A42BA" w:rsidRDefault="005A42BA" w:rsidP="003E552D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АЛГОРИТМ РАБОТЫ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8" name="Line 41"/>
                      <wps:cNvCnPr>
                        <a:cxnSpLocks noChangeShapeType="1"/>
                      </wps:cNvCnPr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9" name="Line 42"/>
                      <wps:cNvCnPr>
                        <a:cxnSpLocks noChangeShapeType="1"/>
                      </wps:cNvCnPr>
                      <wps:spPr bwMode="auto">
                        <a:xfrm>
                          <a:off x="5107" y="15592"/>
                          <a:ext cx="63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0" name="Line 43"/>
                      <wps:cNvCnPr>
                        <a:cxnSpLocks noChangeShapeType="1"/>
                      </wps:cNvCnPr>
                      <wps:spPr bwMode="auto">
                        <a:xfrm>
                          <a:off x="10204" y="14190"/>
                          <a:ext cx="3" cy="1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1" name="Rectangle 44"/>
                      <wps:cNvSpPr>
                        <a:spLocks noChangeArrowheads="1"/>
                      </wps:cNvSpPr>
                      <wps:spPr bwMode="auto">
                        <a:xfrm>
                          <a:off x="8550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24995A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2" name="Rectangle 45"/>
                      <wps:cNvSpPr>
                        <a:spLocks noChangeArrowheads="1"/>
                      </wps:cNvSpPr>
                      <wps:spPr bwMode="auto">
                        <a:xfrm>
                          <a:off x="9668" y="1533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04E2FA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3" name="Rectangle 46"/>
                      <wps:cNvSpPr>
                        <a:spLocks noChangeArrowheads="1"/>
                      </wps:cNvSpPr>
                      <wps:spPr bwMode="auto">
                        <a:xfrm>
                          <a:off x="10424" y="15330"/>
                          <a:ext cx="804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22DEF0" w14:textId="486B48BB" w:rsidR="005A42BA" w:rsidRPr="00E119FA" w:rsidRDefault="00E119FA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4" name="Line 47"/>
                      <wps:cNvCnPr>
                        <a:cxnSpLocks noChangeShapeType="1"/>
                      </wps:cNvCnPr>
                      <wps:spPr bwMode="auto">
                        <a:xfrm>
                          <a:off x="8789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5" name="Line 48"/>
                      <wps:cNvCnPr>
                        <a:cxnSpLocks noChangeShapeType="1"/>
                      </wps:cNvCnPr>
                      <wps:spPr bwMode="auto">
                        <a:xfrm>
                          <a:off x="9072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6" name="Rectangle 49"/>
                      <wps:cNvSpPr>
                        <a:spLocks noChangeArrowheads="1"/>
                      </wps:cNvSpPr>
                      <wps:spPr bwMode="auto">
                        <a:xfrm>
                          <a:off x="8550" y="15818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9B014E" w14:textId="77777777" w:rsidR="005A42BA" w:rsidRPr="003E552D" w:rsidRDefault="005A42BA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ПР-455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7" name="Line 50"/>
                      <wps:cNvCnPr>
                        <a:cxnSpLocks noChangeShapeType="1"/>
                      </wps:cNvCnPr>
                      <wps:spPr bwMode="auto">
                        <a:xfrm>
                          <a:off x="1139" y="13324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8" name="Line 51"/>
                      <wps:cNvCnPr>
                        <a:cxnSpLocks noChangeShapeType="1"/>
                      </wps:cNvCnPr>
                      <wps:spPr bwMode="auto">
                        <a:xfrm>
                          <a:off x="1139" y="1360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9" name="Line 52"/>
                      <wps:cNvCnPr>
                        <a:cxnSpLocks noChangeShapeType="1"/>
                      </wps:cNvCnPr>
                      <wps:spPr bwMode="auto">
                        <a:xfrm>
                          <a:off x="1139" y="138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0" name="Line 53"/>
                      <wps:cNvCnPr>
                        <a:cxnSpLocks noChangeShapeType="1"/>
                      </wps:cNvCnPr>
                      <wps:spPr bwMode="auto">
                        <a:xfrm>
                          <a:off x="1139" y="1502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881" name="Group 54"/>
                      <wpg:cNvGrpSpPr>
                        <a:grpSpLocks/>
                      </wpg:cNvGrpSpPr>
                      <wpg:grpSpPr bwMode="auto">
                        <a:xfrm>
                          <a:off x="1154" y="1559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88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93E7F5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09AF61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84" name="Line 57"/>
                      <wps:cNvCnPr>
                        <a:cxnSpLocks noChangeShapeType="1"/>
                      </wps:cNvCnPr>
                      <wps:spPr bwMode="auto">
                        <a:xfrm>
                          <a:off x="9356" y="14182"/>
                          <a:ext cx="3" cy="111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5" name="Rectangle 58"/>
                      <wps:cNvSpPr>
                        <a:spLocks noChangeArrowheads="1"/>
                      </wps:cNvSpPr>
                      <wps:spPr bwMode="auto">
                        <a:xfrm>
                          <a:off x="9406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D58B30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6" name="Rectangle 59"/>
                      <wps:cNvSpPr>
                        <a:spLocks noChangeArrowheads="1"/>
                      </wps:cNvSpPr>
                      <wps:spPr bwMode="auto">
                        <a:xfrm>
                          <a:off x="10261" y="14198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929FBD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7" name="Line 60"/>
                      <wps:cNvCnPr>
                        <a:cxnSpLocks noChangeShapeType="1"/>
                      </wps:cNvCnPr>
                      <wps:spPr bwMode="auto">
                        <a:xfrm>
                          <a:off x="963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8" name="Rectangle 61"/>
                      <wps:cNvSpPr>
                        <a:spLocks noChangeArrowheads="1"/>
                      </wps:cNvSpPr>
                      <wps:spPr bwMode="auto">
                        <a:xfrm>
                          <a:off x="5166" y="15653"/>
                          <a:ext cx="3264" cy="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155A02" w14:textId="77777777" w:rsidR="005A42BA" w:rsidRDefault="005A42BA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9" name="Rectangle 62"/>
                      <wps:cNvSpPr>
                        <a:spLocks noChangeArrowheads="1"/>
                      </wps:cNvSpPr>
                      <wps:spPr bwMode="auto">
                        <a:xfrm>
                          <a:off x="9406" y="14753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E62B8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0" name="Rectangle 63"/>
                      <wps:cNvSpPr>
                        <a:spLocks noChangeArrowheads="1"/>
                      </wps:cNvSpPr>
                      <wps:spPr bwMode="auto">
                        <a:xfrm>
                          <a:off x="10261" y="14753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39333B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 :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1" name="Line 64"/>
                      <wps:cNvCnPr>
                        <a:cxnSpLocks noChangeShapeType="1"/>
                      </wps:cNvCnPr>
                      <wps:spPr bwMode="auto">
                        <a:xfrm>
                          <a:off x="1139" y="1416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C76C4" id="Группа 828" o:spid="_x0000_s1160" style="position:absolute;left:0;text-align:left;margin-left:57pt;margin-top:19.5pt;width:518.8pt;height:802.3pt;z-index:251667456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" o:allowincell="f">
              <v:rect id="Rectangle 2" o:spid="_x0000_s1161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" filled="f" strokeweight="2pt"/>
              <v:line id="Line 3" o:spid="_x0000_s1162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LjH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6uC4x70AAADcAAAADwAAAAAAAAAA&#10;AAAAAAAHAgAAZHJzL2Rvd25yZXYueG1sUEsFBgAAAAADAAMAtwAAAPECAAAAAA==&#10;" strokeweight="2pt"/>
              <v:line id="Line 4" o:spid="_x0000_s1163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1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EXzPhCMgVx8AAAD//wMAUEsBAi0AFAAGAAgAAAAhANvh9svuAAAAhQEAABMAAAAAAAAAAAAAAAAA&#10;AAAAAFtDb250ZW50X1R5cGVzXS54bWxQSwECLQAUAAYACAAAACEAWvQsW78AAAAVAQAACwAAAAAA&#10;AAAAAAAAAAAfAQAAX3JlbHMvLnJlbHNQSwECLQAUAAYACAAAACEAhawdXMAAAADcAAAADwAAAAAA&#10;AAAAAAAAAAAHAgAAZHJzL2Rvd25yZXYueG1sUEsFBgAAAAADAAMAtwAAAPQCAAAAAA==&#10;" strokeweight="2pt"/>
              <v:line id="Line 5" o:spid="_x0000_s1164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M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dX6DK8AAAADcAAAADwAAAAAA&#10;AAAAAAAAAAAHAgAAZHJzL2Rvd25yZXYueG1sUEsFBgAAAAADAAMAtwAAAPQCAAAAAA==&#10;" strokeweight="2pt"/>
              <v:line id="Line 6" o:spid="_x0000_s1165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<v:line id="Line 7" o:spid="_x0000_s1166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<v:line id="Line 8" o:spid="_x0000_s1167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<v:line id="Line 9" o:spid="_x0000_s1168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" strokeweight="1pt"/>
              <v:line id="Line 10" o:spid="_x0000_s1169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qIA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" strokeweight="1pt"/>
              <v:rect id="Rectangle 11" o:spid="_x0000_s1170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bn+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VA8&#10;prXpTDoCsr4DAAD//wMAUEsBAi0AFAAGAAgAAAAhANvh9svuAAAAhQEAABMAAAAAAAAAAAAAAAAA&#10;AAAAAFtDb250ZW50X1R5cGVzXS54bWxQSwECLQAUAAYACAAAACEAWvQsW78AAAAVAQAACwAAAAAA&#10;AAAAAAAAAAAfAQAAX3JlbHMvLnJlbHNQSwECLQAUAAYACAAAACEAVKG5/sAAAADcAAAADwAAAAAA&#10;AAAAAAAAAAAHAgAAZHJzL2Rvd25yZXYueG1sUEsFBgAAAAADAAMAtwAAAPQCAAAAAA==&#10;" filled="f" stroked="f" strokeweight=".25pt">
                <v:textbox inset="1pt,1pt,1pt,1pt">
                  <w:txbxContent>
                    <w:p w14:paraId="1E2E9E69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2" o:spid="_x0000_s1171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Rx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LaE95l4BOTmBQAA//8DAFBLAQItABQABgAIAAAAIQDb4fbL7gAAAIUBAAATAAAAAAAAAAAAAAAA&#10;AAAAAABbQ29udGVudF9UeXBlc10ueG1sUEsBAi0AFAAGAAgAAAAhAFr0LFu/AAAAFQEAAAsAAAAA&#10;AAAAAAAAAAAAHwEAAF9yZWxzLy5yZWxzUEsBAi0AFAAGAAgAAAAhADvtHGXBAAAA3AAAAA8AAAAA&#10;AAAAAAAAAAAABwIAAGRycy9kb3ducmV2LnhtbFBLBQYAAAAAAwADALcAAAD1AgAAAAA=&#10;" filled="f" stroked="f" strokeweight=".25pt">
                <v:textbox inset="1pt,1pt,1pt,1pt">
                  <w:txbxContent>
                    <w:p w14:paraId="2C69AF7B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" o:spid="_x0000_s1172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caF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/Pj&#10;mXgE5PoNAAD//wMAUEsBAi0AFAAGAAgAAAAhANvh9svuAAAAhQEAABMAAAAAAAAAAAAAAAAAAAAA&#10;AFtDb250ZW50X1R5cGVzXS54bWxQSwECLQAUAAYACAAAACEAWvQsW78AAAAVAQAACwAAAAAAAAAA&#10;AAAAAAAfAQAAX3JlbHMvLnJlbHNQSwECLQAUAAYACAAAACEA8tHGhb0AAADcAAAADwAAAAAAAAAA&#10;AAAAAAAHAgAAZHJzL2Rvd25yZXYueG1sUEsFBgAAAAADAAMAtwAAAPECAAAAAA==&#10;" filled="f" stroked="f" strokeweight=".25pt">
                <v:textbox inset="1pt,1pt,1pt,1pt">
                  <w:txbxContent>
                    <w:p w14:paraId="0C846196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73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WMe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Vm6ht8z8QjIww8AAAD//wMAUEsBAi0AFAAGAAgAAAAhANvh9svuAAAAhQEAABMAAAAAAAAAAAAA&#10;AAAAAAAAAFtDb250ZW50X1R5cGVzXS54bWxQSwECLQAUAAYACAAAACEAWvQsW78AAAAVAQAACwAA&#10;AAAAAAAAAAAAAAAfAQAAX3JlbHMvLnJlbHNQSwECLQAUAAYACAAAACEAnZ1jHsMAAADcAAAADwAA&#10;AAAAAAAAAAAAAAAHAgAAZHJzL2Rvd25yZXYueG1sUEsFBgAAAAADAAMAtwAAAPcCAAAAAA==&#10;" filled="f" stroked="f" strokeweight=".25pt">
                <v:textbox inset="1pt,1pt,1pt,1pt">
                  <w:txbxContent>
                    <w:p w14:paraId="1CA20FE0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" o:spid="_x0000_s1174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<v:textbox inset="1pt,1pt,1pt,1pt">
                  <w:txbxContent>
                    <w:p w14:paraId="2A8D360F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" o:spid="_x0000_s1175" style="position:absolute;left:8535;top:15330;width:58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<v:textbox inset="1pt,1pt,1pt,1pt">
                  <w:txbxContent>
                    <w:p w14:paraId="1E1085B3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</w:t>
                      </w:r>
                      <w:proofErr w:type="spellStart"/>
                      <w:r>
                        <w:rPr>
                          <w:sz w:val="18"/>
                        </w:rPr>
                        <w:t>ис</w:t>
                      </w:r>
                      <w:r>
                        <w:rPr>
                          <w:sz w:val="18"/>
                          <w:lang w:val="ru-RU"/>
                        </w:rPr>
                        <w:t>ттт</w:t>
                      </w:r>
                      <w:proofErr w:type="spellEnd"/>
                      <w:r>
                        <w:rPr>
                          <w:sz w:val="18"/>
                        </w:rPr>
                        <w:t>т</w:t>
                      </w:r>
                    </w:p>
                  </w:txbxContent>
                </v:textbox>
              </v:rect>
              <v:rect id="Rectangle 17" o:spid="_x0000_s1176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<v:textbox inset="1pt,1pt,1pt,1pt">
                  <w:txbxContent>
                    <w:p w14:paraId="6088EA83" w14:textId="0E45DC86" w:rsidR="005A42BA" w:rsidRPr="003E552D" w:rsidRDefault="005A42BA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  <w:r w:rsidR="00E119FA">
                        <w:rPr>
                          <w:sz w:val="18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  <v:rect id="Rectangle 18" o:spid="_x0000_s1177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<v:textbox inset="1pt,1pt,1pt,1pt">
                  <w:txbxContent>
                    <w:p w14:paraId="4369FD36" w14:textId="77777777" w:rsidR="005A42BA" w:rsidRDefault="005A42BA" w:rsidP="003E552D">
                      <w:pPr>
                        <w:pStyle w:val="ac"/>
                        <w:jc w:val="center"/>
                      </w:pPr>
                      <w:r w:rsidRPr="00DD3BBF">
                        <w:t>НАТК.</w:t>
                      </w:r>
                      <w:r>
                        <w:rPr>
                          <w:lang w:val="ru-RU"/>
                        </w:rPr>
                        <w:t>21</w:t>
                      </w:r>
                      <w:r w:rsidRPr="00DD3BBF">
                        <w:t>0700.400 ПЗ</w:t>
                      </w:r>
                    </w:p>
                    <w:p w14:paraId="5423E5D8" w14:textId="77777777" w:rsidR="005A42BA" w:rsidRDefault="005A42BA">
                      <w:pPr>
                        <w:pStyle w:val="ac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19" o:spid="_x0000_s1178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/Z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UkP2VcAAAADcAAAADwAAAAAA&#10;AAAAAAAAAAAHAgAAZHJzL2Rvd25yZXYueG1sUEsFBgAAAAADAAMAtwAAAPQCAAAAAA==&#10;" strokeweight="2pt"/>
              <v:line id="Line 20" o:spid="_x0000_s1179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1PO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jaLNbzOhCMg9/8AAAD//wMAUEsBAi0AFAAGAAgAAAAhANvh9svuAAAAhQEAABMAAAAAAAAAAAAA&#10;AAAAAAAAAFtDb250ZW50X1R5cGVzXS54bWxQSwECLQAUAAYACAAAACEAWvQsW78AAAAVAQAACwAA&#10;AAAAAAAAAAAAAAAfAQAAX3JlbHMvLnJlbHNQSwECLQAUAAYACAAAACEAPQ9TzsMAAADcAAAADwAA&#10;AAAAAAAAAAAAAAAHAgAAZHJzL2Rvd25yZXYueG1sUEsFBgAAAAADAAMAtwAAAPcCAAAAAA==&#10;" strokeweight="2pt"/>
              <v:line id="Line 21" o:spid="_x0000_s1180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e8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TJDHvL0AAADcAAAADwAAAAAAAAAA&#10;AAAAAAAHAgAAZHJzL2Rvd25yZXYueG1sUEsFBgAAAAADAAMAtwAAAPECAAAAAA==&#10;" strokeweight="2pt"/>
              <v:line id="Line 22" o:spid="_x0000_s1181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+CU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Kdv4JTEAAAA3AAAAA8A&#10;AAAAAAAAAAAAAAAABwIAAGRycy9kb3ducmV2LnhtbFBLBQYAAAAAAwADALcAAAD4AgAAAAA=&#10;" strokeweight="1pt"/>
              <v:line id="Line 23" o:spid="_x0000_s1182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" strokeweight="1pt"/>
              <v:group id="Group 24" o:spid="_x0000_s1183" style="position:absolute;left:1154;top:1475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Z0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lDP9nwhGQ6z8AAAD//wMAUEsBAi0AFAAGAAgAAAAhANvh9svuAAAAhQEAABMAAAAAAAAA&#10;AAAAAAAAAAAAAFtDb250ZW50X1R5cGVzXS54bWxQSwECLQAUAAYACAAAACEAWvQsW78AAAAVAQAA&#10;CwAAAAAAAAAAAAAAAAAfAQAAX3JlbHMvLnJlbHNQSwECLQAUAAYACAAAACEAd8RGdMYAAADcAAAA&#10;DwAAAAAAAAAAAAAAAAAHAgAAZHJzL2Rvd25yZXYueG1sUEsFBgAAAAADAAMAtwAAAPoCAAAAAA==&#10;">
                <v:rect id="Rectangle 25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u0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TvC/g/E4+AXF0BAAD//wMAUEsBAi0AFAAGAAgAAAAhANvh9svuAAAAhQEAABMAAAAAAAAAAAAA&#10;AAAAAAAAAFtDb250ZW50X1R5cGVzXS54bWxQSwECLQAUAAYACAAAACEAWvQsW78AAAAVAQAACwAA&#10;AAAAAAAAAAAAAAAfAQAAX3JlbHMvLnJlbHNQSwECLQAUAAYACAAAACEA6JZrtMMAAADcAAAADwAA&#10;AAAAAAAAAAAAAAAHAgAAZHJzL2Rvd25yZXYueG1sUEsFBgAAAAADAAMAtwAAAPcCAAAAAA==&#10;" filled="f" stroked="f" strokeweight=".25pt">
                  <v:textbox inset="1pt,1pt,1pt,1pt">
                    <w:txbxContent>
                      <w:p w14:paraId="1E5D531F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s4v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enHG/yeiUdA5j8AAAD//wMAUEsBAi0AFAAGAAgAAAAhANvh9svuAAAAhQEAABMAAAAAAAAAAAAA&#10;AAAAAAAAAFtDb250ZW50X1R5cGVzXS54bWxQSwECLQAUAAYACAAAACEAWvQsW78AAAAVAQAACwAA&#10;AAAAAAAAAAAAAAAfAQAAX3JlbHMvLnJlbHNQSwECLQAUAAYACAAAACEAh9rOL8MAAADcAAAADwAA&#10;AAAAAAAAAAAAAAAHAgAAZHJzL2Rvd25yZXYueG1sUEsFBgAAAAADAAMAtwAAAPcCAAAAAA==&#10;" filled="f" stroked="f" strokeweight=".25pt">
                  <v:textbox inset="1pt,1pt,1pt,1pt">
                    <w:txbxContent>
                      <w:p w14:paraId="2F1EA9B1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Малых А.В.</w:t>
                        </w:r>
                      </w:p>
                    </w:txbxContent>
                  </v:textbox>
                </v:rect>
              </v:group>
              <v:group id="Group 27" o:spid="_x0000_s1186" style="position:absolute;left:1154;top:15036;width:2635;height:271" coordsize="21155,2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Xs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vXuD3TDgCMv0BAAD//wMAUEsBAi0AFAAGAAgAAAAhANvh9svuAAAAhQEAABMAAAAAAAAA&#10;AAAAAAAAAAAAAFtDb250ZW50X1R5cGVzXS54bWxQSwECLQAUAAYACAAAACEAWvQsW78AAAAVAQAA&#10;CwAAAAAAAAAAAAAAAAAfAQAAX3JlbHMvLnJlbHNQSwECLQAUAAYACAAAACEAZ7Pl7MYAAADcAAAA&#10;DwAAAAAAAAAAAAAAAAAHAgAAZHJzL2Rvd25yZXYueG1sUEsFBgAAAAADAAMAtwAAAPoCAAAAAA==&#10;">
                <v:rect id="Rectangle 28" o:spid="_x0000_s11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/PA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dDaD55l4BOTqAQAA//8DAFBLAQItABQABgAIAAAAIQDb4fbL7gAAAIUBAAATAAAAAAAAAAAAAAAA&#10;AAAAAABbQ29udGVudF9UeXBlc10ueG1sUEsBAi0AFAAGAAgAAAAhAFr0LFu/AAAAFQEAAAsAAAAA&#10;AAAAAAAAAAAAHwEAAF9yZWxzLy5yZWxzUEsBAi0AFAAGAAgAAAAhAGd/88DBAAAA3AAAAA8AAAAA&#10;AAAAAAAAAAAABwIAAGRycy9kb3ducmV2LnhtbFBLBQYAAAAAAwADALcAAAD1AgAAAAA=&#10;" filled="f" stroked="f" strokeweight=".25pt">
                  <v:textbox inset="1pt,1pt,1pt,1pt">
                    <w:txbxContent>
                      <w:p w14:paraId="08BFD008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188" style="position:absolute;left:9281;width:11874;height:2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23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" filled="f" stroked="f" strokeweight=".25pt">
                  <v:textbox inset="1pt,1pt,1pt,1pt">
                    <w:txbxContent>
                      <w:p w14:paraId="29AD2854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 w:rsidRPr="003E552D">
                          <w:rPr>
                            <w:sz w:val="18"/>
                            <w:szCs w:val="18"/>
                            <w:lang w:val="ru-RU"/>
                          </w:rPr>
                          <w:t>Чекушкина</w:t>
                        </w:r>
                        <w:proofErr w:type="spellEnd"/>
                        <w:r w:rsidRPr="003E552D">
                          <w:rPr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О.О.</w:t>
                        </w:r>
                      </w:p>
                    </w:txbxContent>
                  </v:textbox>
                </v:rect>
              </v:group>
              <v:group id="Group 30" o:spid="_x0000_s1189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<v:rect id="Rectangle 31" o:spid="_x0000_s11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  <v:textbox inset="1pt,1pt,1pt,1pt">
                    <w:txbxContent>
                      <w:p w14:paraId="1EA02D53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1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nF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L6E95l4BOTmBQAA//8DAFBLAQItABQABgAIAAAAIQDb4fbL7gAAAIUBAAATAAAAAAAAAAAAAAAA&#10;AAAAAABbQ29udGVudF9UeXBlc10ueG1sUEsBAi0AFAAGAAgAAAAhAFr0LFu/AAAAFQEAAAsAAAAA&#10;AAAAAAAAAAAAHwEAAF9yZWxzLy5yZWxzUEsBAi0AFAAGAAgAAAAhAOYy+cXBAAAA3AAAAA8AAAAA&#10;AAAAAAAAAAAABwIAAGRycy9kb3ducmV2LnhtbFBLBQYAAAAAAwADALcAAAD1AgAAAAA=&#10;" filled="f" stroked="f" strokeweight=".25pt">
                  <v:textbox inset="1pt,1pt,1pt,1pt">
                    <w:txbxContent>
                      <w:p w14:paraId="0ED0FA06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3" o:spid="_x0000_s1192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ClS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">
                <v:rect id="Rectangle 34" o:spid="_x0000_s11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9+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S2fwPBOPgFz/AwAA//8DAFBLAQItABQABgAIAAAAIQDb4fbL7gAAAIUBAAATAAAAAAAAAAAAAAAA&#10;AAAAAABbQ29udGVudF9UeXBlc10ueG1sUEsBAi0AFAAGAAgAAAAhAFr0LFu/AAAAFQEAAAsAAAAA&#10;AAAAAAAAAAAAHwEAAF9yZWxzLy5yZWxzUEsBAi0AFAAGAAgAAAAhANYoP37BAAAA3AAAAA8AAAAA&#10;AAAAAAAAAAAABwIAAGRycy9kb3ducmV2LnhtbFBLBQYAAAAAAwADALcAAAD1AgAAAAA=&#10;" filled="f" stroked="f" strokeweight=".25pt">
                  <v:textbox inset="1pt,1pt,1pt,1pt">
                    <w:txbxContent>
                      <w:p w14:paraId="679D903C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5" o:spid="_x0000_s11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14:paraId="50A8027F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Тышкевич Е.В.</w:t>
                        </w:r>
                      </w:p>
                    </w:txbxContent>
                  </v:textbox>
                </v:rect>
              </v:group>
              <v:group id="Group 36" o:spid="_x0000_s1195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cl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6F55lwBOT6HwAA//8DAFBLAQItABQABgAIAAAAIQDb4fbL7gAAAIUBAAATAAAAAAAAAAAA&#10;AAAAAAAAAABbQ29udGVudF9UeXBlc10ueG1sUEsBAi0AFAAGAAgAAAAhAFr0LFu/AAAAFQEAAAsA&#10;AAAAAAAAAAAAAAAAHwEAAF9yZWxzLy5yZWxzUEsBAi0AFAAGAAgAAAAhACY2tyXEAAAA3AAAAA8A&#10;AAAAAAAAAAAAAAAABwIAAGRycy9kb3ducmV2LnhtbFBLBQYAAAAAAwADALcAAAD4AgAAAAA=&#10;">
                <v:rect id="Rectangle 37" o:spid="_x0000_s11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  <v:textbox inset="1pt,1pt,1pt,1pt">
                    <w:txbxContent>
                      <w:p w14:paraId="0F7BF5DF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" o:spid="_x0000_s11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  <v:textbox inset="1pt,1pt,1pt,1pt">
                    <w:txbxContent>
                      <w:p w14:paraId="4ADF0C34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Тышкевич Е.В.</w:t>
                        </w:r>
                      </w:p>
                    </w:txbxContent>
                  </v:textbox>
                </v:rect>
              </v:group>
              <v:line id="Line 39" o:spid="_x0000_s1198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qo1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" strokeweight="2pt"/>
              <v:rect id="Rectangle 40" o:spid="_x0000_s1199" style="position:absolute;left:5166;top:14362;width:3264;height:1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QKR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" filled="f" stroked="f" strokeweight=".25pt">
                <v:textbox inset="1pt,1pt,1pt,1pt">
                  <w:txbxContent>
                    <w:p w14:paraId="69A3E71F" w14:textId="77777777" w:rsidR="005A42BA" w:rsidRDefault="005A42BA" w:rsidP="003E552D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4FE68BD1" w14:textId="77777777" w:rsidR="005A42BA" w:rsidRDefault="005A42BA" w:rsidP="003E552D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5A8EBEEB" w14:textId="14BFAC7F" w:rsidR="005A42BA" w:rsidRPr="005A42BA" w:rsidRDefault="005A42BA" w:rsidP="003E552D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АЛГОРИТМ РАБОТЫ СИСТЕМЫ</w:t>
                      </w:r>
                    </w:p>
                  </w:txbxContent>
                </v:textbox>
              </v:rect>
              <v:line id="Line 41" o:spid="_x0000_s1200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<v:line id="Line 42" o:spid="_x0000_s1201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5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T&#10;OXzPhCMgVx8AAAD//wMAUEsBAi0AFAAGAAgAAAAhANvh9svuAAAAhQEAABMAAAAAAAAAAAAAAAAA&#10;AAAAAFtDb250ZW50X1R5cGVzXS54bWxQSwECLQAUAAYACAAAACEAWvQsW78AAAAVAQAACwAAAAAA&#10;AAAAAAAAAAAfAQAAX3JlbHMvLnJlbHNQSwECLQAUAAYACAAAACEAaGk+R8AAAADcAAAADwAAAAAA&#10;AAAAAAAAAAAHAgAAZHJzL2Rvd25yZXYueG1sUEsFBgAAAAADAAMAtwAAAPQCAAAAAA==&#10;" strokeweight="2pt"/>
              <v:line id="Line 43" o:spid="_x0000_s1202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EH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5CPPD&#10;mXAE5OYLAAD//wMAUEsBAi0AFAAGAAgAAAAhANvh9svuAAAAhQEAABMAAAAAAAAAAAAAAAAAAAAA&#10;AFtDb250ZW50X1R5cGVzXS54bWxQSwECLQAUAAYACAAAACEAWvQsW78AAAAVAQAACwAAAAAAAAAA&#10;AAAAAAAfAQAAX3JlbHMvLnJlbHNQSwECLQAUAAYACAAAACEAfIoBB70AAADcAAAADwAAAAAAAAAA&#10;AAAAAAAHAgAAZHJzL2Rvd25yZXYueG1sUEsFBgAAAAADAAMAtwAAAPECAAAAAA==&#10;" strokeweight="2pt"/>
              <v:rect id="Rectangle 44" o:spid="_x0000_s1203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amj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aG15l4BOTqCQAA//8DAFBLAQItABQABgAIAAAAIQDb4fbL7gAAAIUBAAATAAAAAAAAAAAAAAAA&#10;AAAAAABbQ29udGVudF9UeXBlc10ueG1sUEsBAi0AFAAGAAgAAAAhAFr0LFu/AAAAFQEAAAsAAAAA&#10;AAAAAAAAAAAAHwEAAF9yZWxzLy5yZWxzUEsBAi0AFAAGAAgAAAAhAFPxqaPBAAAA3AAAAA8AAAAA&#10;AAAAAAAAAAAABwIAAGRycy9kb3ducmV2LnhtbFBLBQYAAAAAAwADALcAAAD1AgAAAAA=&#10;" filled="f" stroked="f" strokeweight=".25pt">
                <v:textbox inset="1pt,1pt,1pt,1pt">
                  <w:txbxContent>
                    <w:p w14:paraId="6024995A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" o:spid="_x0000_s1204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zfU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WSvK/g7E4+A3NwAAAD//wMAUEsBAi0AFAAGAAgAAAAhANvh9svuAAAAhQEAABMAAAAAAAAAAAAA&#10;AAAAAAAAAFtDb250ZW50X1R5cGVzXS54bWxQSwECLQAUAAYACAAAACEAWvQsW78AAAAVAQAACwAA&#10;AAAAAAAAAAAAAAAfAQAAX3JlbHMvLnJlbHNQSwECLQAUAAYACAAAACEAoyM31MMAAADcAAAADwAA&#10;AAAAAAAAAAAAAAAHAgAAZHJzL2Rvd25yZXYueG1sUEsFBgAAAAADAAMAtwAAAPcCAAAAAA==&#10;" filled="f" stroked="f" strokeweight=".25pt">
                <v:textbox inset="1pt,1pt,1pt,1pt">
                  <w:txbxContent>
                    <w:p w14:paraId="0704E2FA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6" o:spid="_x0000_s1205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5JP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" filled="f" stroked="f" strokeweight=".25pt">
                <v:textbox inset="1pt,1pt,1pt,1pt">
                  <w:txbxContent>
                    <w:p w14:paraId="2B22DEF0" w14:textId="486B48BB" w:rsidR="005A42BA" w:rsidRPr="00E119FA" w:rsidRDefault="00E119FA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37</w:t>
                      </w:r>
                    </w:p>
                  </w:txbxContent>
                </v:textbox>
              </v:rect>
              <v:line id="Line 47" o:spid="_x0000_s1206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" strokeweight="1pt"/>
              <v:line id="Line 48" o:spid="_x0000_s1207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iAs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" strokeweight="1pt"/>
              <v:rect id="Rectangle 49" o:spid="_x0000_s1208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DHX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" filled="f" stroked="f" strokeweight=".25pt">
                <v:textbox inset="1pt,1pt,1pt,1pt">
                  <w:txbxContent>
                    <w:p w14:paraId="759B014E" w14:textId="77777777" w:rsidR="005A42BA" w:rsidRPr="003E552D" w:rsidRDefault="005A42BA">
                      <w:pPr>
                        <w:pStyle w:val="a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ПР-455</w:t>
                      </w:r>
                    </w:p>
                  </w:txbxContent>
                </v:textbox>
              </v:rect>
              <v:line id="Line 50" o:spid="_x0000_s1209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5l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eB7JhwBufoAAAD//wMAUEsBAi0AFAAGAAgAAAAhANvh9svuAAAAhQEAABMAAAAAAAAAAAAAAAAA&#10;AAAAAFtDb250ZW50X1R5cGVzXS54bWxQSwECLQAUAAYACAAAACEAWvQsW78AAAAVAQAACwAAAAAA&#10;AAAAAAAAAAAfAQAAX3JlbHMvLnJlbHNQSwECLQAUAAYACAAAACEA82OZc8AAAADcAAAADwAAAAAA&#10;AAAAAAAAAAAHAgAAZHJzL2Rvd25yZXYueG1sUEsFBgAAAAADAAMAtwAAAPQCAAAAAA==&#10;" strokeweight="2pt"/>
              <v:line id="Line 51" o:spid="_x0000_s1210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4+y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WM&#10;PtPadCYdATl7AQAA//8DAFBLAQItABQABgAIAAAAIQDb4fbL7gAAAIUBAAATAAAAAAAAAAAAAAAA&#10;AAAAAABbQ29udGVudF9UeXBlc10ueG1sUEsBAi0AFAAGAAgAAAAhAFr0LFu/AAAAFQEAAAsAAAAA&#10;AAAAAAAAAAAAHwEAAF9yZWxzLy5yZWxzUEsBAi0AFAAGAAgAAAAhAAZPj7LBAAAA3AAAAA8AAAAA&#10;AAAAAAAAAAAABwIAAGRycy9kb3ducmV2LnhtbFBLBQYAAAAAAwADALcAAAD1AgAAAAA=&#10;" strokeweight="1pt"/>
              <v:line id="Line 52" o:spid="_x0000_s1211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op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cdwP5OOgJzdAAAA//8DAFBLAQItABQABgAIAAAAIQDb4fbL7gAAAIUBAAATAAAAAAAAAAAA&#10;AAAAAAAAAABbQ29udGVudF9UeXBlc10ueG1sUEsBAi0AFAAGAAgAAAAhAFr0LFu/AAAAFQEAAAsA&#10;AAAAAAAAAAAAAAAAHwEAAF9yZWxzLy5yZWxzUEsBAi0AFAAGAAgAAAAhAGkDKinEAAAA3AAAAA8A&#10;AAAAAAAAAAAAAAAABwIAAGRycy9kb3ducmV2LnhtbFBLBQYAAAAAAwADALcAAAD4AgAAAAA=&#10;" strokeweight="1pt"/>
              <v:line id="Line 53" o:spid="_x0000_s1212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" strokeweight="1pt"/>
              <v:group id="Group 54" o:spid="_x0000_s1213" style="position:absolute;left:1154;top:1559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">
                <v:rect id="Rectangle 55" o:spid="_x0000_s12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14:paraId="1E93E7F5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56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<v:textbox inset="1pt,1pt,1pt,1pt">
                    <w:txbxContent>
                      <w:p w14:paraId="6009AF61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57" o:spid="_x0000_s1216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" strokeweight="2pt"/>
              <v:rect id="Rectangle 58" o:spid="_x0000_s1217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" filled="f" stroked="f" strokeweight=".25pt">
                <v:textbox inset="1pt,1pt,1pt,1pt">
                  <w:txbxContent>
                    <w:p w14:paraId="23D58B30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Масса</w:t>
                      </w:r>
                      <w:proofErr w:type="spellEnd"/>
                    </w:p>
                  </w:txbxContent>
                </v:textbox>
              </v:rect>
              <v:rect id="Rectangle 59" o:spid="_x0000_s1218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<v:textbox inset="1pt,1pt,1pt,1pt">
                  <w:txbxContent>
                    <w:p w14:paraId="69929FBD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  <v:line id="Line 60" o:spid="_x0000_s1219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" strokeweight="2pt"/>
              <v:rect id="Rectangle 61" o:spid="_x0000_s1220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nAZ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Su&#10;jWfiEZD5CwAA//8DAFBLAQItABQABgAIAAAAIQDb4fbL7gAAAIUBAAATAAAAAAAAAAAAAAAAAAAA&#10;AABbQ29udGVudF9UeXBlc10ueG1sUEsBAi0AFAAGAAgAAAAhAFr0LFu/AAAAFQEAAAsAAAAAAAAA&#10;AAAAAAAAHwEAAF9yZWxzLy5yZWxzUEsBAi0AFAAGAAgAAAAhAPcecBm+AAAA3AAAAA8AAAAAAAAA&#10;AAAAAAAABwIAAGRycy9kb3ducmV2LnhtbFBLBQYAAAAAAwADALcAAADyAgAAAAA=&#10;" filled="f" stroked="f" strokeweight=".25pt">
                <v:textbox inset="1pt,1pt,1pt,1pt">
                  <w:txbxContent>
                    <w:p w14:paraId="5F155A02" w14:textId="77777777" w:rsidR="005A42BA" w:rsidRDefault="005A42BA">
                      <w:pPr>
                        <w:pStyle w:val="ac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62" o:spid="_x0000_s1221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<v:textbox inset="1pt,1pt,1pt,1pt">
                  <w:txbxContent>
                    <w:p w14:paraId="76AE62B8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63" o:spid="_x0000_s1222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rC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" filled="f" stroked="f" strokeweight=".25pt">
                <v:textbox inset="1pt,1pt,1pt,1pt">
                  <w:txbxContent>
                    <w:p w14:paraId="0A39333B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 : 1</w:t>
                      </w:r>
                    </w:p>
                  </w:txbxContent>
                </v:textbox>
              </v:rect>
              <v:line id="Line 64" o:spid="_x0000_s1223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" strokeweight="1pt"/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ACDCE" w14:textId="77777777" w:rsidR="005A42BA" w:rsidRDefault="005A42BA" w:rsidP="00710930">
    <w:pPr>
      <w:pStyle w:val="a3"/>
      <w:tabs>
        <w:tab w:val="clear" w:pos="4153"/>
        <w:tab w:val="clear" w:pos="8306"/>
        <w:tab w:val="left" w:pos="8196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1" layoutInCell="0" allowOverlap="1" wp14:anchorId="3AD63B31" wp14:editId="5EFDC517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892" name="Группа 8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893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4" name="Line 3"/>
                      <wps:cNvCnPr>
                        <a:cxnSpLocks noChangeShapeType="1"/>
                      </wps:cNvCnPr>
                      <wps:spPr bwMode="auto">
                        <a:xfrm>
                          <a:off x="1649" y="13328"/>
                          <a:ext cx="1" cy="142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5" name="Line 4"/>
                      <wps:cNvCnPr>
                        <a:cxnSpLocks noChangeShapeType="1"/>
                      </wps:cNvCnPr>
                      <wps:spPr bwMode="auto">
                        <a:xfrm>
                          <a:off x="5096" y="14175"/>
                          <a:ext cx="64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6" name="Line 5"/>
                      <wps:cNvCnPr>
                        <a:cxnSpLocks noChangeShapeType="1"/>
                      </wps:cNvCnPr>
                      <wps:spPr bwMode="auto">
                        <a:xfrm>
                          <a:off x="2268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7" name="Line 6"/>
                      <wps:cNvCnPr>
                        <a:cxnSpLocks noChangeShapeType="1"/>
                      </wps:cNvCnPr>
                      <wps:spPr bwMode="auto">
                        <a:xfrm>
                          <a:off x="3686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8" name="Line 7"/>
                      <wps:cNvCnPr>
                        <a:cxnSpLocks noChangeShapeType="1"/>
                      </wps:cNvCnPr>
                      <wps:spPr bwMode="auto">
                        <a:xfrm>
                          <a:off x="4536" y="13328"/>
                          <a:ext cx="1" cy="310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9" name="Line 8"/>
                      <wps:cNvCnPr>
                        <a:cxnSpLocks noChangeShapeType="1"/>
                      </wps:cNvCnPr>
                      <wps:spPr bwMode="auto">
                        <a:xfrm>
                          <a:off x="5103" y="13335"/>
                          <a:ext cx="1" cy="309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0" name="Line 9"/>
                      <wps:cNvCnPr>
                        <a:cxnSpLocks noChangeShapeType="1"/>
                      </wps:cNvCnPr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1" name="Line 10"/>
                      <wps:cNvCnPr>
                        <a:cxnSpLocks noChangeShapeType="1"/>
                      </wps:cNvCnPr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2" name="Rectangle 11"/>
                      <wps:cNvSpPr>
                        <a:spLocks noChangeArrowheads="1"/>
                      </wps:cNvSpPr>
                      <wps:spPr bwMode="auto">
                        <a:xfrm>
                          <a:off x="1162" y="144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D35D13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3" name="Rectangle 12"/>
                      <wps:cNvSpPr>
                        <a:spLocks noChangeArrowheads="1"/>
                      </wps:cNvSpPr>
                      <wps:spPr bwMode="auto">
                        <a:xfrm>
                          <a:off x="1679" y="144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5871FF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4" name="Rectangle 13"/>
                      <wps:cNvSpPr>
                        <a:spLocks noChangeArrowheads="1"/>
                      </wps:cNvSpPr>
                      <wps:spPr bwMode="auto">
                        <a:xfrm>
                          <a:off x="2310" y="144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38448F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5" name="Rectangle 14"/>
                      <wps:cNvSpPr>
                        <a:spLocks noChangeArrowheads="1"/>
                      </wps:cNvSpPr>
                      <wps:spPr bwMode="auto">
                        <a:xfrm>
                          <a:off x="3719" y="144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22482E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6" name="Rectangle 15"/>
                      <wps:cNvSpPr>
                        <a:spLocks noChangeArrowheads="1"/>
                      </wps:cNvSpPr>
                      <wps:spPr bwMode="auto">
                        <a:xfrm>
                          <a:off x="4560" y="144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45562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7" name="Rectangle 16"/>
                      <wps:cNvSpPr>
                        <a:spLocks noChangeArrowheads="1"/>
                      </wps:cNvSpPr>
                      <wps:spPr bwMode="auto">
                        <a:xfrm>
                          <a:off x="8535" y="15330"/>
                          <a:ext cx="58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21C68C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ис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ттт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8" name="Rectangle 17"/>
                      <wps:cNvSpPr>
                        <a:spLocks noChangeArrowheads="1"/>
                      </wps:cNvSpPr>
                      <wps:spPr bwMode="auto">
                        <a:xfrm>
                          <a:off x="9023" y="15329"/>
                          <a:ext cx="592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5C0825" w14:textId="5480B195" w:rsidR="005A42BA" w:rsidRPr="003E552D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  <w:r w:rsidR="00E119FA">
                              <w:rPr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9" name="Rectangle 18"/>
                      <wps:cNvSpPr>
                        <a:spLocks noChangeArrowheads="1"/>
                      </wps:cNvSpPr>
                      <wps:spPr bwMode="auto">
                        <a:xfrm>
                          <a:off x="5146" y="13559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6D3AA6" w14:textId="77777777" w:rsidR="005A42BA" w:rsidRDefault="005A42BA" w:rsidP="003E552D">
                            <w:pPr>
                              <w:pStyle w:val="ac"/>
                              <w:jc w:val="center"/>
                            </w:pPr>
                            <w:r w:rsidRPr="00DD3BBF">
                              <w:t>НАТК.</w:t>
                            </w:r>
                            <w:r>
                              <w:rPr>
                                <w:lang w:val="ru-RU"/>
                              </w:rPr>
                              <w:t>21</w:t>
                            </w:r>
                            <w:r w:rsidRPr="00DD3BBF">
                              <w:t>0700.400 ПЗ</w:t>
                            </w:r>
                          </w:p>
                          <w:p w14:paraId="466FC553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0" name="Line 19"/>
                      <wps:cNvCnPr>
                        <a:cxnSpLocks noChangeShapeType="1"/>
                      </wps:cNvCnPr>
                      <wps:spPr bwMode="auto">
                        <a:xfrm>
                          <a:off x="8519" y="14458"/>
                          <a:ext cx="298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1" name="Line 20"/>
                      <wps:cNvCnPr>
                        <a:cxnSpLocks noChangeShapeType="1"/>
                      </wps:cNvCnPr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2" name="Line 21"/>
                      <wps:cNvCnPr>
                        <a:cxnSpLocks noChangeShapeType="1"/>
                      </wps:cNvCnPr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3" name="Line 22"/>
                      <wps:cNvCnPr>
                        <a:cxnSpLocks noChangeShapeType="1"/>
                      </wps:cNvCnPr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4" name="Line 23"/>
                      <wps:cNvCnPr>
                        <a:cxnSpLocks noChangeShapeType="1"/>
                      </wps:cNvCnPr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15" name="Group 24"/>
                      <wpg:cNvGrpSpPr>
                        <a:grpSpLocks/>
                      </wpg:cNvGrpSpPr>
                      <wpg:grpSpPr bwMode="auto">
                        <a:xfrm>
                          <a:off x="1154" y="147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1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E682E1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B04D54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Малых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18" name="Group 27"/>
                      <wpg:cNvGrpSpPr>
                        <a:grpSpLocks/>
                      </wpg:cNvGrpSpPr>
                      <wpg:grpSpPr bwMode="auto">
                        <a:xfrm>
                          <a:off x="1154" y="15036"/>
                          <a:ext cx="2635" cy="271"/>
                          <a:chOff x="0" y="0"/>
                          <a:chExt cx="21155" cy="21855"/>
                        </a:xfrm>
                      </wpg:grpSpPr>
                      <wps:wsp>
                        <wps:cNvPr id="91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E7321A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874" cy="2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F4DE57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3E552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Чекушкина</w:t>
                              </w:r>
                              <w:proofErr w:type="spellEnd"/>
                              <w:r w:rsidRPr="003E552D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О.О.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1" name="Group 30"/>
                      <wpg:cNvGrpSpPr>
                        <a:grpSpLocks/>
                      </wpg:cNvGrpSpPr>
                      <wpg:grpSpPr bwMode="auto">
                        <a:xfrm>
                          <a:off x="1154" y="153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9EBDBA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A7C156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4" name="Group 33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77EE28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5B9C38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7" name="Group 36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AACA1C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CB090B" w14:textId="77777777" w:rsidR="005A42BA" w:rsidRPr="003E552D" w:rsidRDefault="005A42BA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30" name="Line 39"/>
                      <wps:cNvCnPr>
                        <a:cxnSpLocks noChangeShapeType="1"/>
                      </wps:cNvCnPr>
                      <wps:spPr bwMode="auto">
                        <a:xfrm>
                          <a:off x="8505" y="14190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1" name="Rectangle 40"/>
                      <wps:cNvSpPr>
                        <a:spLocks noChangeArrowheads="1"/>
                      </wps:cNvSpPr>
                      <wps:spPr bwMode="auto">
                        <a:xfrm>
                          <a:off x="5166" y="14317"/>
                          <a:ext cx="3264" cy="1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E9A56F" w14:textId="77777777" w:rsidR="005A42BA" w:rsidRDefault="005A42BA" w:rsidP="003E552D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437C95B3" w14:textId="77777777" w:rsidR="005A42BA" w:rsidRDefault="005A42BA" w:rsidP="003E552D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1D87CFF7" w14:textId="7DC098A2" w:rsidR="005A42BA" w:rsidRPr="005A42BA" w:rsidRDefault="005A42BA" w:rsidP="003E552D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СТРУКТУРНАЯ СХЕМА САЙТА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2" name="Line 41"/>
                      <wps:cNvCnPr>
                        <a:cxnSpLocks noChangeShapeType="1"/>
                      </wps:cNvCnPr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3" name="Line 42"/>
                      <wps:cNvCnPr>
                        <a:cxnSpLocks noChangeShapeType="1"/>
                      </wps:cNvCnPr>
                      <wps:spPr bwMode="auto">
                        <a:xfrm>
                          <a:off x="5107" y="15592"/>
                          <a:ext cx="63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4" name="Line 43"/>
                      <wps:cNvCnPr>
                        <a:cxnSpLocks noChangeShapeType="1"/>
                      </wps:cNvCnPr>
                      <wps:spPr bwMode="auto">
                        <a:xfrm>
                          <a:off x="10204" y="14190"/>
                          <a:ext cx="3" cy="1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5" name="Rectangle 44"/>
                      <wps:cNvSpPr>
                        <a:spLocks noChangeArrowheads="1"/>
                      </wps:cNvSpPr>
                      <wps:spPr bwMode="auto">
                        <a:xfrm>
                          <a:off x="8550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C7AB1E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6" name="Rectangle 45"/>
                      <wps:cNvSpPr>
                        <a:spLocks noChangeArrowheads="1"/>
                      </wps:cNvSpPr>
                      <wps:spPr bwMode="auto">
                        <a:xfrm>
                          <a:off x="9668" y="1533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622125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7" name="Rectangle 46"/>
                      <wps:cNvSpPr>
                        <a:spLocks noChangeArrowheads="1"/>
                      </wps:cNvSpPr>
                      <wps:spPr bwMode="auto">
                        <a:xfrm>
                          <a:off x="10424" y="15330"/>
                          <a:ext cx="804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41D774" w14:textId="0A831108" w:rsidR="005A42BA" w:rsidRPr="00E119FA" w:rsidRDefault="00E119FA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8" name="Line 47"/>
                      <wps:cNvCnPr>
                        <a:cxnSpLocks noChangeShapeType="1"/>
                      </wps:cNvCnPr>
                      <wps:spPr bwMode="auto">
                        <a:xfrm>
                          <a:off x="8789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9" name="Line 48"/>
                      <wps:cNvCnPr>
                        <a:cxnSpLocks noChangeShapeType="1"/>
                      </wps:cNvCnPr>
                      <wps:spPr bwMode="auto">
                        <a:xfrm>
                          <a:off x="9072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0" name="Rectangle 49"/>
                      <wps:cNvSpPr>
                        <a:spLocks noChangeArrowheads="1"/>
                      </wps:cNvSpPr>
                      <wps:spPr bwMode="auto">
                        <a:xfrm>
                          <a:off x="8550" y="15818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E3F249" w14:textId="77777777" w:rsidR="005A42BA" w:rsidRPr="003E552D" w:rsidRDefault="005A42BA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ПР-455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" name="Line 50"/>
                      <wps:cNvCnPr>
                        <a:cxnSpLocks noChangeShapeType="1"/>
                      </wps:cNvCnPr>
                      <wps:spPr bwMode="auto">
                        <a:xfrm>
                          <a:off x="1139" y="13324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2" name="Line 51"/>
                      <wps:cNvCnPr>
                        <a:cxnSpLocks noChangeShapeType="1"/>
                      </wps:cNvCnPr>
                      <wps:spPr bwMode="auto">
                        <a:xfrm>
                          <a:off x="1139" y="1360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3" name="Line 52"/>
                      <wps:cNvCnPr>
                        <a:cxnSpLocks noChangeShapeType="1"/>
                      </wps:cNvCnPr>
                      <wps:spPr bwMode="auto">
                        <a:xfrm>
                          <a:off x="1139" y="138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4" name="Line 53"/>
                      <wps:cNvCnPr>
                        <a:cxnSpLocks noChangeShapeType="1"/>
                      </wps:cNvCnPr>
                      <wps:spPr bwMode="auto">
                        <a:xfrm>
                          <a:off x="1139" y="1502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45" name="Group 54"/>
                      <wpg:cNvGrpSpPr>
                        <a:grpSpLocks/>
                      </wpg:cNvGrpSpPr>
                      <wpg:grpSpPr bwMode="auto">
                        <a:xfrm>
                          <a:off x="1154" y="1559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4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3DDE0F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9D3F32" w14:textId="77777777" w:rsidR="005A42BA" w:rsidRDefault="005A42BA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8" name="Line 57"/>
                      <wps:cNvCnPr>
                        <a:cxnSpLocks noChangeShapeType="1"/>
                      </wps:cNvCnPr>
                      <wps:spPr bwMode="auto">
                        <a:xfrm>
                          <a:off x="9356" y="14182"/>
                          <a:ext cx="3" cy="111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9" name="Rectangle 58"/>
                      <wps:cNvSpPr>
                        <a:spLocks noChangeArrowheads="1"/>
                      </wps:cNvSpPr>
                      <wps:spPr bwMode="auto">
                        <a:xfrm>
                          <a:off x="9406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4C3D98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0" name="Rectangle 59"/>
                      <wps:cNvSpPr>
                        <a:spLocks noChangeArrowheads="1"/>
                      </wps:cNvSpPr>
                      <wps:spPr bwMode="auto">
                        <a:xfrm>
                          <a:off x="10261" y="14198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A3096C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" name="Line 60"/>
                      <wps:cNvCnPr>
                        <a:cxnSpLocks noChangeShapeType="1"/>
                      </wps:cNvCnPr>
                      <wps:spPr bwMode="auto">
                        <a:xfrm>
                          <a:off x="963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2" name="Rectangle 61"/>
                      <wps:cNvSpPr>
                        <a:spLocks noChangeArrowheads="1"/>
                      </wps:cNvSpPr>
                      <wps:spPr bwMode="auto">
                        <a:xfrm>
                          <a:off x="5166" y="15653"/>
                          <a:ext cx="3264" cy="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34651A" w14:textId="77777777" w:rsidR="005A42BA" w:rsidRDefault="005A42BA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3" name="Rectangle 62"/>
                      <wps:cNvSpPr>
                        <a:spLocks noChangeArrowheads="1"/>
                      </wps:cNvSpPr>
                      <wps:spPr bwMode="auto">
                        <a:xfrm>
                          <a:off x="9406" y="14753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C8A2E1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4" name="Rectangle 63"/>
                      <wps:cNvSpPr>
                        <a:spLocks noChangeArrowheads="1"/>
                      </wps:cNvSpPr>
                      <wps:spPr bwMode="auto">
                        <a:xfrm>
                          <a:off x="10261" y="14753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120ADE" w14:textId="77777777" w:rsidR="005A42BA" w:rsidRDefault="005A42BA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 :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" name="Line 64"/>
                      <wps:cNvCnPr>
                        <a:cxnSpLocks noChangeShapeType="1"/>
                      </wps:cNvCnPr>
                      <wps:spPr bwMode="auto">
                        <a:xfrm>
                          <a:off x="1139" y="1416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D63B31" id="Группа 892" o:spid="_x0000_s1224" style="position:absolute;left:0;text-align:left;margin-left:57pt;margin-top:19.5pt;width:518.8pt;height:802.3pt;z-index:251669504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" o:allowincell="f">
              <v:rect id="Rectangle 2" o:spid="_x0000_s1225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" filled="f" strokeweight="2pt"/>
              <v:line id="Line 3" o:spid="_x0000_s1226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eH+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evNAl5nwhGQ+38AAAD//wMAUEsBAi0AFAAGAAgAAAAhANvh9svuAAAAhQEAABMAAAAAAAAAAAAA&#10;AAAAAAAAAFtDb250ZW50X1R5cGVzXS54bWxQSwECLQAUAAYACAAAACEAWvQsW78AAAAVAQAACwAA&#10;AAAAAAAAAAAAAAAfAQAAX3JlbHMvLnJlbHNQSwECLQAUAAYACAAAACEAs73h/sMAAADcAAAADwAA&#10;AAAAAAAAAAAAAAAHAgAAZHJzL2Rvd25yZXYueG1sUEsFBgAAAAADAAMAtwAAAPcCAAAAAA==&#10;" strokeweight="2pt"/>
              <v:line id="Line 4" o:spid="_x0000_s1227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R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CXzPhCMgVx8AAAD//wMAUEsBAi0AFAAGAAgAAAAhANvh9svuAAAAhQEAABMAAAAAAAAAAAAAAAAA&#10;AAAAAFtDb250ZW50X1R5cGVzXS54bWxQSwECLQAUAAYACAAAACEAWvQsW78AAAAVAQAACwAAAAAA&#10;AAAAAAAAAAAfAQAAX3JlbHMvLnJlbHNQSwECLQAUAAYACAAAACEA3PFEZcAAAADcAAAADwAAAAAA&#10;AAAAAAAAAAAHAgAAZHJzL2Rvd25yZXYueG1sUEsFBgAAAAADAAMAtwAAAPQCAAAAAA==&#10;" strokeweight="2pt"/>
              <v:line id="Line 5" o:spid="_x0000_s1228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9o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KXzPhCMgVx8AAAD//wMAUEsBAi0AFAAGAAgAAAAhANvh9svuAAAAhQEAABMAAAAAAAAAAAAAAAAA&#10;AAAAAFtDb250ZW50X1R5cGVzXS54bWxQSwECLQAUAAYACAAAACEAWvQsW78AAAAVAQAACwAAAAAA&#10;AAAAAAAAAAAfAQAAX3JlbHMvLnJlbHNQSwECLQAUAAYACAAAACEALCPaEsAAAADcAAAADwAAAAAA&#10;AAAAAAAAAAAHAgAAZHJzL2Rvd25yZXYueG1sUEsFBgAAAAADAAMAtwAAAPQCAAAAAA==&#10;" strokeweight="2pt"/>
              <v:line id="Line 6" o:spid="_x0000_s1229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+J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tabFbzOhCMg9/8AAAD//wMAUEsBAi0AFAAGAAgAAAAhANvh9svuAAAAhQEAABMAAAAAAAAAAAAA&#10;AAAAAAAAAFtDb250ZW50X1R5cGVzXS54bWxQSwECLQAUAAYACAAAACEAWvQsW78AAAAVAQAACwAA&#10;AAAAAAAAAAAAAAAfAQAAX3JlbHMvLnJlbHNQSwECLQAUAAYACAAAACEAQ29/icMAAADcAAAADwAA&#10;AAAAAAAAAAAAAAAHAgAAZHJzL2Rvd25yZXYueG1sUEsFBgAAAAADAAMAtwAAAPcCAAAAAA==&#10;" strokeweight="2pt"/>
              <v:line id="Line 7" o:spid="_x0000_s1230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Ov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9pw&#10;JhwBufkCAAD//wMAUEsBAi0AFAAGAAgAAAAhANvh9svuAAAAhQEAABMAAAAAAAAAAAAAAAAAAAAA&#10;AFtDb250ZW50X1R5cGVzXS54bWxQSwECLQAUAAYACAAAACEAWvQsW78AAAAVAQAACwAAAAAAAAAA&#10;AAAAAAAfAQAAX3JlbHMvLnJlbHNQSwECLQAUAAYACAAAACEAMvDr+70AAADcAAAADwAAAAAAAAAA&#10;AAAAAAAHAgAAZHJzL2Rvd25yZXYueG1sUEsFBgAAAAADAAMAtwAAAPECAAAAAA==&#10;" strokeweight="2pt"/>
              <v:line id="Line 8" o:spid="_x0000_s1231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E5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OXzPhCMgVx8AAAD//wMAUEsBAi0AFAAGAAgAAAAhANvh9svuAAAAhQEAABMAAAAAAAAAAAAAAAAA&#10;AAAAAFtDb250ZW50X1R5cGVzXS54bWxQSwECLQAUAAYACAAAACEAWvQsW78AAAAVAQAACwAAAAAA&#10;AAAAAAAAAAAfAQAAX3JlbHMvLnJlbHNQSwECLQAUAAYACAAAACEAXbxOYMAAAADcAAAADwAAAAAA&#10;AAAAAAAAAAAHAgAAZHJzL2Rvd25yZXYueG1sUEsFBgAAAAADAAMAtwAAAPQCAAAAAA==&#10;" strokeweight="2pt"/>
              <v:line id="Line 9" o:spid="_x0000_s1232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v9UwAAAANw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pfnpTDoCcvECAAD//wMAUEsBAi0AFAAGAAgAAAAhANvh9svuAAAAhQEAABMAAAAAAAAAAAAAAAAA&#10;AAAAAFtDb250ZW50X1R5cGVzXS54bWxQSwECLQAUAAYACAAAACEAWvQsW78AAAAVAQAACwAAAAAA&#10;AAAAAAAAAAAfAQAAX3JlbHMvLnJlbHNQSwECLQAUAAYACAAAACEA1t7/VMAAAADcAAAADwAAAAAA&#10;AAAAAAAAAAAHAgAAZHJzL2Rvd25yZXYueG1sUEsFBgAAAAADAAMAtwAAAPQCAAAAAA==&#10;" strokeweight="1pt"/>
              <v:line id="Line 10" o:spid="_x0000_s1233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lrPxQAAANw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" strokeweight="1pt"/>
              <v:rect id="Rectangle 11" o:spid="_x0000_s1234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s0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wn8n0lHQK6eAAAA//8DAFBLAQItABQABgAIAAAAIQDb4fbL7gAAAIUBAAATAAAAAAAAAAAAAAAA&#10;AAAAAABbQ29udGVudF9UeXBlc10ueG1sUEsBAi0AFAAGAAgAAAAhAFr0LFu/AAAAFQEAAAsAAAAA&#10;AAAAAAAAAAAAHwEAAF9yZWxzLy5yZWxzUEsBAi0AFAAGAAgAAAAhAI3ESzTBAAAA3AAAAA8AAAAA&#10;AAAAAAAAAAAABwIAAGRycy9kb3ducmV2LnhtbFBLBQYAAAAAAwADALcAAAD1AgAAAAA=&#10;" filled="f" stroked="f" strokeweight=".25pt">
                <v:textbox inset="1pt,1pt,1pt,1pt">
                  <w:txbxContent>
                    <w:p w14:paraId="4ED35D13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2" o:spid="_x0000_s1235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O6v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NioZ/g7k46ALG8AAAD//wMAUEsBAi0AFAAGAAgAAAAhANvh9svuAAAAhQEAABMAAAAAAAAAAAAA&#10;AAAAAAAAAFtDb250ZW50X1R5cGVzXS54bWxQSwECLQAUAAYACAAAACEAWvQsW78AAAAVAQAACwAA&#10;AAAAAAAAAAAAAAAfAQAAX3JlbHMvLnJlbHNQSwECLQAUAAYACAAAACEA4ojur8MAAADcAAAADwAA&#10;AAAAAAAAAAAAAAAHAgAAZHJzL2Rvd25yZXYueG1sUEsFBgAAAAADAAMAtwAAAPcCAAAAAA==&#10;" filled="f" stroked="f" strokeweight=".25pt">
                <v:textbox inset="1pt,1pt,1pt,1pt">
                  <w:txbxContent>
                    <w:p w14:paraId="1A5871FF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" o:spid="_x0000_s1236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Xbb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hY&#10;qCk8z6QjIFf/AAAA//8DAFBLAQItABQABgAIAAAAIQDb4fbL7gAAAIUBAAATAAAAAAAAAAAAAAAA&#10;AAAAAABbQ29udGVudF9UeXBlc10ueG1sUEsBAi0AFAAGAAgAAAAhAFr0LFu/AAAAFQEAAAsAAAAA&#10;AAAAAAAAAAAAHwEAAF9yZWxzLy5yZWxzUEsBAi0AFAAGAAgAAAAhAG1hdtvBAAAA3AAAAA8AAAAA&#10;AAAAAAAAAAAABwIAAGRycy9kb3ducmV2LnhtbFBLBQYAAAAAAwADALcAAAD1AgAAAAA=&#10;" filled="f" stroked="f" strokeweight=".25pt">
                <v:textbox inset="1pt,1pt,1pt,1pt">
                  <w:txbxContent>
                    <w:p w14:paraId="5538448F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37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NA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NioF/g7k46ALG8AAAD//wMAUEsBAi0AFAAGAAgAAAAhANvh9svuAAAAhQEAABMAAAAAAAAAAAAA&#10;AAAAAAAAAFtDb250ZW50X1R5cGVzXS54bWxQSwECLQAUAAYACAAAACEAWvQsW78AAAAVAQAACwAA&#10;AAAAAAAAAAAAAAAfAQAAX3JlbHMvLnJlbHNQSwECLQAUAAYACAAAACEAAi3TQMMAAADcAAAADwAA&#10;AAAAAAAAAAAAAAAHAgAAZHJzL2Rvd25yZXYueG1sUEsFBgAAAAADAAMAtwAAAPcCAAAAAA==&#10;" filled="f" stroked="f" strokeweight=".25pt">
                <v:textbox inset="1pt,1pt,1pt,1pt">
                  <w:txbxContent>
                    <w:p w14:paraId="3F22482E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" o:spid="_x0000_s1238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<v:textbox inset="1pt,1pt,1pt,1pt">
                  <w:txbxContent>
                    <w:p w14:paraId="79945562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" o:spid="_x0000_s1239" style="position:absolute;left:8535;top:15330;width:58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" filled="f" stroked="f" strokeweight=".25pt">
                <v:textbox inset="1pt,1pt,1pt,1pt">
                  <w:txbxContent>
                    <w:p w14:paraId="7021C68C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</w:t>
                      </w:r>
                      <w:proofErr w:type="spellStart"/>
                      <w:r>
                        <w:rPr>
                          <w:sz w:val="18"/>
                        </w:rPr>
                        <w:t>ис</w:t>
                      </w:r>
                      <w:r>
                        <w:rPr>
                          <w:sz w:val="18"/>
                          <w:lang w:val="ru-RU"/>
                        </w:rPr>
                        <w:t>ттт</w:t>
                      </w:r>
                      <w:proofErr w:type="spellEnd"/>
                      <w:r>
                        <w:rPr>
                          <w:sz w:val="18"/>
                        </w:rPr>
                        <w:t>т</w:t>
                      </w:r>
                    </w:p>
                  </w:txbxContent>
                </v:textbox>
              </v:rect>
              <v:rect id="Rectangle 17" o:spid="_x0000_s1240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<v:textbox inset="1pt,1pt,1pt,1pt">
                  <w:txbxContent>
                    <w:p w14:paraId="345C0825" w14:textId="5480B195" w:rsidR="005A42BA" w:rsidRPr="003E552D" w:rsidRDefault="005A42BA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  <w:r w:rsidR="00E119FA">
                        <w:rPr>
                          <w:sz w:val="18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rect id="Rectangle 18" o:spid="_x0000_s1241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<v:textbox inset="1pt,1pt,1pt,1pt">
                  <w:txbxContent>
                    <w:p w14:paraId="316D3AA6" w14:textId="77777777" w:rsidR="005A42BA" w:rsidRDefault="005A42BA" w:rsidP="003E552D">
                      <w:pPr>
                        <w:pStyle w:val="ac"/>
                        <w:jc w:val="center"/>
                      </w:pPr>
                      <w:r w:rsidRPr="00DD3BBF">
                        <w:t>НАТК.</w:t>
                      </w:r>
                      <w:r>
                        <w:rPr>
                          <w:lang w:val="ru-RU"/>
                        </w:rPr>
                        <w:t>21</w:t>
                      </w:r>
                      <w:r w:rsidRPr="00DD3BBF">
                        <w:t>0700.400 ПЗ</w:t>
                      </w:r>
                    </w:p>
                    <w:p w14:paraId="466FC553" w14:textId="77777777" w:rsidR="005A42BA" w:rsidRDefault="005A42BA">
                      <w:pPr>
                        <w:pStyle w:val="ac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19" o:spid="_x0000_s1242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s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vxw&#10;JhwBufkCAAD//wMAUEsBAi0AFAAGAAgAAAAhANvh9svuAAAAhQEAABMAAAAAAAAAAAAAAAAAAAAA&#10;AFtDb250ZW50X1R5cGVzXS54bWxQSwECLQAUAAYACAAAACEAWvQsW78AAAAVAQAACwAAAAAAAAAA&#10;AAAAAAAfAQAAX3JlbHMvLnJlbHNQSwECLQAUAAYACAAAACEA17TrOr0AAADcAAAADwAAAAAAAAAA&#10;AAAAAAAHAgAAZHJzL2Rvd25yZXYueG1sUEsFBgAAAAADAAMAtwAAAPECAAAAAA==&#10;" strokeweight="2pt"/>
              <v:line id="Line 20" o:spid="_x0000_s1243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" strokeweight="2pt"/>
              <v:line id="Line 21" o:spid="_x0000_s1244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D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MXzPhCMgVx8AAAD//wMAUEsBAi0AFAAGAAgAAAAhANvh9svuAAAAhQEAABMAAAAAAAAAAAAAAAAA&#10;AAAAAFtDb250ZW50X1R5cGVzXS54bWxQSwECLQAUAAYACAAAACEAWvQsW78AAAAVAQAACwAAAAAA&#10;AAAAAAAAAAAfAQAAX3JlbHMvLnJlbHNQSwECLQAUAAYACAAAACEASCrQ1sAAAADcAAAADwAAAAAA&#10;AAAAAAAAAAAHAgAAZHJzL2Rvd25yZXYueG1sUEsFBgAAAAADAAMAtwAAAPQCAAAAAA==&#10;" strokeweight="2pt"/>
              <v:line id="Line 22" o:spid="_x0000_s1245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ff+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lA/h70w6AnJ6BwAA//8DAFBLAQItABQABgAIAAAAIQDb4fbL7gAAAIUBAAATAAAAAAAAAAAA&#10;AAAAAAAAAABbQ29udGVudF9UeXBlc10ueG1sUEsBAi0AFAAGAAgAAAAhAFr0LFu/AAAAFQEAAAsA&#10;AAAAAAAAAAAAAAAAHwEAAF9yZWxzLy5yZWxzUEsBAi0AFAAGAAgAAAAhAKPV9/7EAAAA3AAAAA8A&#10;AAAAAAAAAAAAAAAABwIAAGRycy9kb3ducmV2LnhtbFBLBQYAAAAAAwADALcAAAD4AgAAAAA=&#10;" strokeweight="1pt"/>
              <v:line id="Line 23" o:spid="_x0000_s1246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+K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lA/h70w6AnJ6BwAA//8DAFBLAQItABQABgAIAAAAIQDb4fbL7gAAAIUBAAATAAAAAAAAAAAA&#10;AAAAAAAAAABbQ29udGVudF9UeXBlc10ueG1sUEsBAi0AFAAGAAgAAAAhAFr0LFu/AAAAFQEAAAsA&#10;AAAAAAAAAAAAAAAAHwEAAF9yZWxzLy5yZWxzUEsBAi0AFAAGAAgAAAAhACw8b4rEAAAA3AAAAA8A&#10;AAAAAAAAAAAAAAAABwIAAGRycy9kb3ducmV2LnhtbFBLBQYAAAAAAwADALcAAAD4AgAAAAA=&#10;" strokeweight="1pt"/>
              <v:group id="Group 24" o:spid="_x0000_s1247" style="position:absolute;left:1154;top:1475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Yq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gMzzPhCMjFAwAA//8DAFBLAQItABQABgAIAAAAIQDb4fbL7gAAAIUBAAATAAAAAAAAAAAA&#10;AAAAAAAAAABbQ29udGVudF9UeXBlc10ueG1sUEsBAi0AFAAGAAgAAAAhAFr0LFu/AAAAFQEAAAsA&#10;AAAAAAAAAAAAAAAAHwEAAF9yZWxzLy5yZWxzUEsBAi0AFAAGAAgAAAAhAOh09irEAAAA3AAAAA8A&#10;AAAAAAAAAAAAAAAABwIAAGRycy9kb3ducmV2LnhtbFBLBQYAAAAAAwADALcAAAD4AgAAAAA=&#10;">
                <v:rect id="Rectangle 25" o:spid="_x0000_s12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tvq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bJrC+0w8AnL5AgAA//8DAFBLAQItABQABgAIAAAAIQDb4fbL7gAAAIUBAAATAAAAAAAAAAAAAAAA&#10;AAAAAABbQ29udGVudF9UeXBlc10ueG1sUEsBAi0AFAAGAAgAAAAhAFr0LFu/AAAAFQEAAAsAAAAA&#10;AAAAAAAAAAAAHwEAAF9yZWxzLy5yZWxzUEsBAi0AFAAGAAgAAAAhAHcm2+rBAAAA3AAAAA8AAAAA&#10;AAAAAAAAAAAABwIAAGRycy9kb3ducmV2LnhtbFBLBQYAAAAAAwADALcAAAD1AgAAAAA=&#10;" filled="f" stroked="f" strokeweight=".25pt">
                  <v:textbox inset="1pt,1pt,1pt,1pt">
                    <w:txbxContent>
                      <w:p w14:paraId="02E682E1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" o:spid="_x0000_s12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5x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YjyD15l4BOT6CQAA//8DAFBLAQItABQABgAIAAAAIQDb4fbL7gAAAIUBAAATAAAAAAAAAAAAAAAA&#10;AAAAAABbQ29udGVudF9UeXBlc10ueG1sUEsBAi0AFAAGAAgAAAAhAFr0LFu/AAAAFQEAAAsAAAAA&#10;AAAAAAAAAAAAHwEAAF9yZWxzLy5yZWxzUEsBAi0AFAAGAAgAAAAhABhqfnHBAAAA3AAAAA8AAAAA&#10;AAAAAAAAAAAABwIAAGRycy9kb3ducmV2LnhtbFBLBQYAAAAAAwADALcAAAD1AgAAAAA=&#10;" filled="f" stroked="f" strokeweight=".25pt">
                  <v:textbox inset="1pt,1pt,1pt,1pt">
                    <w:txbxContent>
                      <w:p w14:paraId="50B04D54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Малых А.В.</w:t>
                        </w:r>
                      </w:p>
                    </w:txbxContent>
                  </v:textbox>
                </v:rect>
              </v:group>
              <v:group id="Group 27" o:spid="_x0000_s1250" style="position:absolute;left:1154;top:15036;width:2635;height:271" coordsize="21155,2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m0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sDacCUdAbv8BAAD//wMAUEsBAi0AFAAGAAgAAAAhANvh9svuAAAAhQEAABMAAAAAAAAAAAAA&#10;AAAAAAAAAFtDb250ZW50X1R5cGVzXS54bWxQSwECLQAUAAYACAAAACEAWvQsW78AAAAVAQAACwAA&#10;AAAAAAAAAAAAAAAfAQAAX3JlbHMvLnJlbHNQSwECLQAUAAYACAAAACEABnVZtMMAAADcAAAADwAA&#10;AAAAAAAAAAAAAAAHAgAAZHJzL2Rvd25yZXYueG1sUEsFBgAAAAADAAMAtwAAAPcCAAAAAA==&#10;">
                <v:rect id="Rectangle 28" o:spid="_x0000_s12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U+Y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SQr/Z+IRkOsXAAAA//8DAFBLAQItABQABgAIAAAAIQDb4fbL7gAAAIUBAAATAAAAAAAAAAAAAAAA&#10;AAAAAABbQ29udGVudF9UeXBlc10ueG1sUEsBAi0AFAAGAAgAAAAhAFr0LFu/AAAAFQEAAAsAAAAA&#10;AAAAAAAAAAAAHwEAAF9yZWxzLy5yZWxzUEsBAi0AFAAGAAgAAAAhAAa5T5jBAAAA3AAAAA8AAAAA&#10;AAAAAAAAAAAABwIAAGRycy9kb3ducmV2LnhtbFBLBQYAAAAAAwADALcAAAD1AgAAAAA=&#10;" filled="f" stroked="f" strokeweight=".25pt">
                  <v:textbox inset="1pt,1pt,1pt,1pt">
                    <w:txbxContent>
                      <w:p w14:paraId="30E7321A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252" style="position:absolute;left:9281;width:11874;height:2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yy4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0EufH&#10;M/EIyNUbAAD//wMAUEsBAi0AFAAGAAgAAAAhANvh9svuAAAAhQEAABMAAAAAAAAAAAAAAAAAAAAA&#10;AFtDb250ZW50X1R5cGVzXS54bWxQSwECLQAUAAYACAAAACEAWvQsW78AAAAVAQAACwAAAAAAAAAA&#10;AAAAAAAfAQAAX3JlbHMvLnJlbHNQSwECLQAUAAYACAAAACEAWe8suL0AAADcAAAADwAAAAAAAAAA&#10;AAAAAAAHAgAAZHJzL2Rvd25yZXYueG1sUEsFBgAAAAADAAMAtwAAAPECAAAAAA==&#10;" filled="f" stroked="f" strokeweight=".25pt">
                  <v:textbox inset="1pt,1pt,1pt,1pt">
                    <w:txbxContent>
                      <w:p w14:paraId="4DF4DE57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 w:rsidRPr="003E552D">
                          <w:rPr>
                            <w:sz w:val="18"/>
                            <w:szCs w:val="18"/>
                            <w:lang w:val="ru-RU"/>
                          </w:rPr>
                          <w:t>Чекушкина</w:t>
                        </w:r>
                        <w:proofErr w:type="spellEnd"/>
                        <w:r w:rsidRPr="003E552D">
                          <w:rPr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О.О.</w:t>
                        </w:r>
                      </w:p>
                    </w:txbxContent>
                  </v:textbox>
                </v:rect>
              </v:group>
              <v:group id="Group 30" o:spid="_x0000_s1253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<v:rect id="Rectangle 31" o:spid="_x0000_s12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dU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RRZBvcz8QjI7S8AAAD//wMAUEsBAi0AFAAGAAgAAAAhANvh9svuAAAAhQEAABMAAAAAAAAAAAAA&#10;AAAAAAAAAFtDb250ZW50X1R5cGVzXS54bWxQSwECLQAUAAYACAAAACEAWvQsW78AAAAVAQAACwAA&#10;AAAAAAAAAAAAAAAfAQAAX3JlbHMvLnJlbHNQSwECLQAUAAYACAAAACEAxnEXVMMAAADcAAAADwAA&#10;AAAAAAAAAAAAAAAHAgAAZHJzL2Rvd25yZXYueG1sUEsFBgAAAAADAAMAtwAAAPcCAAAAAA==&#10;" filled="f" stroked="f" strokeweight=".25pt">
                  <v:textbox inset="1pt,1pt,1pt,1pt">
                    <w:txbxContent>
                      <w:p w14:paraId="6B9EBDBA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2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LP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ajqD15l4BOTmCQAA//8DAFBLAQItABQABgAIAAAAIQDb4fbL7gAAAIUBAAATAAAAAAAAAAAAAAAA&#10;AAAAAABbQ29udGVudF9UeXBlc10ueG1sUEsBAi0AFAAGAAgAAAAhAFr0LFu/AAAAFQEAAAsAAAAA&#10;AAAAAAAAAAAAHwEAAF9yZWxzLy5yZWxzUEsBAi0AFAAGAAgAAAAhAKk9ss/BAAAA3AAAAA8AAAAA&#10;AAAAAAAAAAAABwIAAGRycy9kb3ducmV2LnhtbFBLBQYAAAAAAwADALcAAAD1AgAAAAA=&#10;" filled="f" stroked="f" strokeweight=".25pt">
                  <v:textbox inset="1pt,1pt,1pt,1pt">
                    <w:txbxContent>
                      <w:p w14:paraId="3EA7C156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3" o:spid="_x0000_s1256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kM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">
                <v:rect id="Rectangle 34" o:spid="_x0000_s12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I8g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pnN4nYlHQG6eAAAA//8DAFBLAQItABQABgAIAAAAIQDb4fbL7gAAAIUBAAATAAAAAAAAAAAAAAAA&#10;AAAAAABbQ29udGVudF9UeXBlc10ueG1sUEsBAi0AFAAGAAgAAAAhAFr0LFu/AAAAFQEAAAsAAAAA&#10;AAAAAAAAAAAAHwEAAF9yZWxzLy5yZWxzUEsBAi0AFAAGAAgAAAAhAEmYjyDBAAAA3AAAAA8AAAAA&#10;AAAAAAAAAAAABwIAAGRycy9kb3ducmV2LnhtbFBLBQYAAAAAAwADALcAAAD1AgAAAAA=&#10;" filled="f" stroked="f" strokeweight=".25pt">
                  <v:textbox inset="1pt,1pt,1pt,1pt">
                    <w:txbxContent>
                      <w:p w14:paraId="4C77EE28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5" o:spid="_x0000_s12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hFX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zSDB5n4hGQhzsAAAD//wMAUEsBAi0AFAAGAAgAAAAhANvh9svuAAAAhQEAABMAAAAAAAAAAAAA&#10;AAAAAAAAAFtDb250ZW50X1R5cGVzXS54bWxQSwECLQAUAAYACAAAACEAWvQsW78AAAAVAQAACwAA&#10;AAAAAAAAAAAAAAAfAQAAX3JlbHMvLnJlbHNQSwECLQAUAAYACAAAACEAuUoRV8MAAADcAAAADwAA&#10;AAAAAAAAAAAAAAAHAgAAZHJzL2Rvd25yZXYueG1sUEsFBgAAAAADAAMAtwAAAPcCAAAAAA==&#10;" filled="f" stroked="f" strokeweight=".25pt">
                  <v:textbox inset="1pt,1pt,1pt,1pt">
                    <w:txbxContent>
                      <w:p w14:paraId="675B9C38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Тышкевич Е.В.</w:t>
                        </w:r>
                      </w:p>
                    </w:txbxContent>
                  </v:textbox>
                </v:rect>
              </v:group>
              <v:group id="Group 36" o:spid="_x0000_s1259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d7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xHJ5nwhGQ6z8AAAD//wMAUEsBAi0AFAAGAAgAAAAhANvh9svuAAAAhQEAABMAAAAAAAAA&#10;AAAAAAAAAAAAAFtDb250ZW50X1R5cGVzXS54bWxQSwECLQAUAAYACAAAACEAWvQsW78AAAAVAQAA&#10;CwAAAAAAAAAAAAAAAAAfAQAAX3JlbHMvLnJlbHNQSwECLQAUAAYACAAAACEAuYYHe8YAAADcAAAA&#10;DwAAAAAAAAAAAAAAAAAHAgAAZHJzL2Rvd25yZXYueG1sUEsFBgAAAAADAAMAtwAAAPoCAAAAAA==&#10;">
                <v:rect id="Rectangle 37" o:spid="_x0000_s12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C+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0EtfG&#10;M/EIyNUbAAD//wMAUEsBAi0AFAAGAAgAAAAhANvh9svuAAAAhQEAABMAAAAAAAAAAAAAAAAAAAAA&#10;AFtDb250ZW50X1R5cGVzXS54bWxQSwECLQAUAAYACAAAACEAWvQsW78AAAAVAQAACwAAAAAAAAAA&#10;AAAAAAAfAQAAX3JlbHMvLnJlbHNQSwECLQAUAAYACAAAACEAp5kgvr0AAADcAAAADwAAAAAAAAAA&#10;AAAAAAAHAgAAZHJzL2Rvd25yZXYueG1sUEsFBgAAAAADAAMAtwAAAPECAAAAAA==&#10;" filled="f" stroked="f" strokeweight=".25pt">
                  <v:textbox inset="1pt,1pt,1pt,1pt">
                    <w:txbxContent>
                      <w:p w14:paraId="4AAACA1C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" o:spid="_x0000_s12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YUl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rS&#10;aQr/Z+IRkOsXAAAA//8DAFBLAQItABQABgAIAAAAIQDb4fbL7gAAAIUBAAATAAAAAAAAAAAAAAAA&#10;AAAAAABbQ29udGVudF9UeXBlc10ueG1sUEsBAi0AFAAGAAgAAAAhAFr0LFu/AAAAFQEAAAsAAAAA&#10;AAAAAAAAAAAAHwEAAF9yZWxzLy5yZWxzUEsBAi0AFAAGAAgAAAAhAMjVhSXBAAAA3AAAAA8AAAAA&#10;AAAAAAAAAAAABwIAAGRycy9kb3ducmV2LnhtbFBLBQYAAAAAAwADALcAAAD1AgAAAAA=&#10;" filled="f" stroked="f" strokeweight=".25pt">
                  <v:textbox inset="1pt,1pt,1pt,1pt">
                    <w:txbxContent>
                      <w:p w14:paraId="66CB090B" w14:textId="77777777" w:rsidR="005A42BA" w:rsidRPr="003E552D" w:rsidRDefault="005A42BA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Тышкевич Е.В.</w:t>
                        </w:r>
                      </w:p>
                    </w:txbxContent>
                  </v:textbox>
                </v:rect>
              </v:group>
              <v:line id="Line 39" o:spid="_x0000_s1262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da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X44&#10;E46AXH8BAAD//wMAUEsBAi0AFAAGAAgAAAAhANvh9svuAAAAhQEAABMAAAAAAAAAAAAAAAAAAAAA&#10;AFtDb250ZW50X1R5cGVzXS54bWxQSwECLQAUAAYACAAAACEAWvQsW78AAAAVAQAACwAAAAAAAAAA&#10;AAAAAAAfAQAAX3JlbHMvLnJlbHNQSwECLQAUAAYACAAAACEAnAG3Wr0AAADcAAAADwAAAAAAAAAA&#10;AAAAAAAHAgAAZHJzL2Rvd25yZXYueG1sUEsFBgAAAAADAAMAtwAAAPECAAAAAA==&#10;" strokeweight="2pt"/>
              <v:rect id="Rectangle 40" o:spid="_x0000_s1263" style="position:absolute;left:5166;top:14317;width:3264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/+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Us&#10;JmN4nYlHQK6fAAAA//8DAFBLAQItABQABgAIAAAAIQDb4fbL7gAAAIUBAAATAAAAAAAAAAAAAAAA&#10;AAAAAABbQ29udGVudF9UeXBlc10ueG1sUEsBAi0AFAAGAAgAAAAhAFr0LFu/AAAAFQEAAAsAAAAA&#10;AAAAAAAAAAAAHwEAAF9yZWxzLy5yZWxzUEsBAi0AFAAGAAgAAAAhALN6H/7BAAAA3AAAAA8AAAAA&#10;AAAAAAAAAAAABwIAAGRycy9kb3ducmV2LnhtbFBLBQYAAAAAAwADALcAAAD1AgAAAAA=&#10;" filled="f" stroked="f" strokeweight=".25pt">
                <v:textbox inset="1pt,1pt,1pt,1pt">
                  <w:txbxContent>
                    <w:p w14:paraId="69E9A56F" w14:textId="77777777" w:rsidR="005A42BA" w:rsidRDefault="005A42BA" w:rsidP="003E552D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437C95B3" w14:textId="77777777" w:rsidR="005A42BA" w:rsidRDefault="005A42BA" w:rsidP="003E552D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1D87CFF7" w14:textId="7DC098A2" w:rsidR="005A42BA" w:rsidRPr="005A42BA" w:rsidRDefault="005A42BA" w:rsidP="003E552D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СТРУКТУРНАЯ СХЕМА САЙТА</w:t>
                      </w:r>
                    </w:p>
                  </w:txbxContent>
                </v:textbox>
              </v:rect>
              <v:line id="Line 41" o:spid="_x0000_s1264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4y2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AOfjLbEAAAA3AAAAA8A&#10;AAAAAAAAAAAAAAAABwIAAGRycy9kb3ducmV2LnhtbFBLBQYAAAAAAwADALcAAAD4AgAAAAA=&#10;" strokeweight="2pt"/>
              <v:line id="Line 42" o:spid="_x0000_s1265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ykt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GzTKS3EAAAA3AAAAA8A&#10;AAAAAAAAAAAAAAAABwIAAGRycy9kb3ducmV2LnhtbFBLBQYAAAAAAwADALcAAAD4AgAAAAA=&#10;" strokeweight="2pt"/>
              <v:line id="Line 43" o:spid="_x0000_s1266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FZ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bxRJ+z4QjIPc/AAAA//8DAFBLAQItABQABgAIAAAAIQDb4fbL7gAAAIUBAAATAAAAAAAAAAAA&#10;AAAAAAAAAABbQ29udGVudF9UeXBlc10ueG1sUEsBAi0AFAAGAAgAAAAhAFr0LFu/AAAAFQEAAAsA&#10;AAAAAAAAAAAAAAAAHwEAAF9yZWxzLy5yZWxzUEsBAi0AFAAGAAgAAAAhAOM6sVnEAAAA3AAAAA8A&#10;AAAAAAAAAAAAAAAABwIAAGRycy9kb3ducmV2LnhtbFBLBQYAAAAAAwADALcAAAD4AgAAAAA=&#10;" strokeweight="2pt"/>
              <v:rect id="Rectangle 44" o:spid="_x0000_s1267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n9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" filled="f" stroked="f" strokeweight=".25pt">
                <v:textbox inset="1pt,1pt,1pt,1pt">
                  <w:txbxContent>
                    <w:p w14:paraId="46C7AB1E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" o:spid="_x0000_s1268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4eK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PGfydiUdA7n8BAAD//wMAUEsBAi0AFAAGAAgAAAAhANvh9svuAAAAhQEAABMAAAAAAAAAAAAA&#10;AAAAAAAAAFtDb250ZW50X1R5cGVzXS54bWxQSwECLQAUAAYACAAAACEAWvQsW78AAAAVAQAACwAA&#10;AAAAAAAAAAAAAAAfAQAAX3JlbHMvLnJlbHNQSwECLQAUAAYACAAAACEAPJOHisMAAADcAAAADwAA&#10;AAAAAAAAAAAAAAAHAgAAZHJzL2Rvd25yZXYueG1sUEsFBgAAAAADAAMAtwAAAPcCAAAAAA==&#10;" filled="f" stroked="f" strokeweight=".25pt">
                <v:textbox inset="1pt,1pt,1pt,1pt">
                  <w:txbxContent>
                    <w:p w14:paraId="14622125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6" o:spid="_x0000_s1269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yIR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" filled="f" stroked="f" strokeweight=".25pt">
                <v:textbox inset="1pt,1pt,1pt,1pt">
                  <w:txbxContent>
                    <w:p w14:paraId="3B41D774" w14:textId="0A831108" w:rsidR="005A42BA" w:rsidRPr="00E119FA" w:rsidRDefault="00E119FA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37</w:t>
                      </w:r>
                    </w:p>
                  </w:txbxContent>
                </v:textbox>
              </v:rect>
              <v:line id="Line 47" o:spid="_x0000_s1270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Dnv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pG&#10;H2ltOpOOgJw+AQAA//8DAFBLAQItABQABgAIAAAAIQDb4fbL7gAAAIUBAAATAAAAAAAAAAAAAAAA&#10;AAAAAABbQ29udGVudF9UeXBlc10ueG1sUEsBAi0AFAAGAAgAAAAhAFr0LFu/AAAAFQEAAAsAAAAA&#10;AAAAAAAAAAAAHwEAAF9yZWxzLy5yZWxzUEsBAi0AFAAGAAgAAAAhAObEOe/BAAAA3AAAAA8AAAAA&#10;AAAAAAAAAAAABwIAAGRycy9kb3ducmV2LnhtbFBLBQYAAAAAAwADALcAAAD1AgAAAAA=&#10;" strokeweight="1pt"/>
              <v:line id="Line 48" o:spid="_x0000_s1271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x0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CJiJx0xQAAANwAAAAP&#10;AAAAAAAAAAAAAAAAAAcCAABkcnMvZG93bnJldi54bWxQSwUGAAAAAAMAAwC3AAAA+QIAAAAA&#10;" strokeweight="1pt"/>
              <v:rect id="Rectangle 49" o:spid="_x0000_s1272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MkY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nB/P&#10;xCMgNx8AAAD//wMAUEsBAi0AFAAGAAgAAAAhANvh9svuAAAAhQEAABMAAAAAAAAAAAAAAAAAAAAA&#10;AFtDb250ZW50X1R5cGVzXS54bWxQSwECLQAUAAYACAAAACEAWvQsW78AAAAVAQAACwAAAAAAAAAA&#10;AAAAAAAfAQAAX3JlbHMvLnJlbHNQSwECLQAUAAYACAAAACEAhDDJGL0AAADcAAAADwAAAAAAAAAA&#10;AAAAAAAHAgAAZHJzL2Rvd25yZXYueG1sUEsFBgAAAAADAAMAtwAAAPECAAAAAA==&#10;" filled="f" stroked="f" strokeweight=".25pt">
                <v:textbox inset="1pt,1pt,1pt,1pt">
                  <w:txbxContent>
                    <w:p w14:paraId="7CE3F249" w14:textId="77777777" w:rsidR="005A42BA" w:rsidRPr="003E552D" w:rsidRDefault="005A42BA">
                      <w:pPr>
                        <w:pStyle w:val="a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ПР-455</w:t>
                      </w:r>
                    </w:p>
                  </w:txbxContent>
                </v:textbox>
              </v:rect>
              <v:line id="Line 50" o:spid="_x0000_s1273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G8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q0thvMMAAADcAAAADwAA&#10;AAAAAAAAAAAAAAAHAgAAZHJzL2Rvd25yZXYueG1sUEsFBgAAAAADAAMAtwAAAPcCAAAAAA==&#10;" strokeweight="2pt"/>
              <v:line id="Line 51" o:spid="_x0000_s1274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n14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" strokeweight="1pt"/>
              <v:line id="Line 52" o:spid="_x0000_s1275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jj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sYvr/B7Uw6AnLyDwAA//8DAFBLAQItABQABgAIAAAAIQDb4fbL7gAAAIUBAAATAAAAAAAAAAAA&#10;AAAAAAAAAABbQ29udGVudF9UeXBlc10ueG1sUEsBAi0AFAAGAAgAAAAhAFr0LFu/AAAAFQEAAAsA&#10;AAAAAAAAAAAAAAAAHwEAAF9yZWxzLy5yZWxzUEsBAi0AFAAGAAgAAAAhALBm2OPEAAAA3AAAAA8A&#10;AAAAAAAAAAAAAAAABwIAAGRycy9kb3ducmV2LnhtbFBLBQYAAAAAAwADALcAAAD4AgAAAAA=&#10;" strokeweight="1pt"/>
              <v:line id="Line 53" o:spid="_x0000_s1276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0CX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" strokeweight="1pt"/>
              <v:group id="Group 54" o:spid="_x0000_s1277" style="position:absolute;left:1154;top:1559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k3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sEvg9E46A3D4AAAD//wMAUEsBAi0AFAAGAAgAAAAhANvh9svuAAAAhQEAABMAAAAAAAAA&#10;AAAAAAAAAAAAAFtDb250ZW50X1R5cGVzXS54bWxQSwECLQAUAAYACAAAACEAWvQsW78AAAAVAQAA&#10;CwAAAAAAAAAAAAAAAAAfAQAAX3JlbHMvLnJlbHNQSwECLQAUAAYACAAAACEA+8fZN8YAAADcAAAA&#10;DwAAAAAAAAAAAAAAAAAHAgAAZHJzL2Rvd25yZXYueG1sUEsFBgAAAAADAAMAtwAAAPoCAAAAAA==&#10;">
                <v:rect id="Rectangle 55" o:spid="_x0000_s12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fT3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z&#10;aQr/Z+IRkKsXAAAA//8DAFBLAQItABQABgAIAAAAIQDb4fbL7gAAAIUBAAATAAAAAAAAAAAAAAAA&#10;AAAAAABbQ29udGVudF9UeXBlc10ueG1sUEsBAi0AFAAGAAgAAAAhAFr0LFu/AAAAFQEAAAsAAAAA&#10;AAAAAAAAAAAAHwEAAF9yZWxzLy5yZWxzUEsBAi0AFAAGAAgAAAAhAGSV9PfBAAAA3AAAAA8AAAAA&#10;AAAAAAAAAAAABwIAAGRycy9kb3ducmV2LnhtbFBLBQYAAAAAAwADALcAAAD1AgAAAAA=&#10;" filled="f" stroked="f" strokeweight=".25pt">
                  <v:textbox inset="1pt,1pt,1pt,1pt">
                    <w:txbxContent>
                      <w:p w14:paraId="643DDE0F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56" o:spid="_x0000_s12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Fs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cjqH15l4BOT6CQAA//8DAFBLAQItABQABgAIAAAAIQDb4fbL7gAAAIUBAAATAAAAAAAAAAAAAAAA&#10;AAAAAABbQ29udGVudF9UeXBlc10ueG1sUEsBAi0AFAAGAAgAAAAhAFr0LFu/AAAAFQEAAAsAAAAA&#10;AAAAAAAAAAAAHwEAAF9yZWxzLy5yZWxzUEsBAi0AFAAGAAgAAAAhAAvZUWzBAAAA3AAAAA8AAAAA&#10;AAAAAAAAAAAABwIAAGRycy9kb3ducmV2LnhtbFBLBQYAAAAAAwADALcAAAD1AgAAAAA=&#10;" filled="f" stroked="f" strokeweight=".25pt">
                  <v:textbox inset="1pt,1pt,1pt,1pt">
                    <w:txbxContent>
                      <w:p w14:paraId="349D3F32" w14:textId="77777777" w:rsidR="005A42BA" w:rsidRDefault="005A42BA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57" o:spid="_x0000_s1280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gh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OnHIIb0AAADcAAAADwAAAAAAAAAA&#10;AAAAAAAHAgAAZHJzL2Rvd25yZXYueG1sUEsFBgAAAAADAAMAtwAAAPECAAAAAA==&#10;" strokeweight="2pt"/>
              <v:rect id="Rectangle 58" o:spid="_x0000_s1281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mCF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SrDK5n4hGQ5T8AAAD//wMAUEsBAi0AFAAGAAgAAAAhANvh9svuAAAAhQEAABMAAAAAAAAAAAAA&#10;AAAAAAAAAFtDb250ZW50X1R5cGVzXS54bWxQSwECLQAUAAYACAAAACEAWvQsW78AAAAVAQAACwAA&#10;AAAAAAAAAAAAAAAfAQAAX3JlbHMvLnJlbHNQSwECLQAUAAYACAAAACEAFQpghcMAAADcAAAADwAA&#10;AAAAAAAAAAAAAAAHAgAAZHJzL2Rvd25yZXYueG1sUEsFBgAAAAADAAMAtwAAAPcCAAAAAA==&#10;" filled="f" stroked="f" strokeweight=".25pt">
                <v:textbox inset="1pt,1pt,1pt,1pt">
                  <w:txbxContent>
                    <w:p w14:paraId="5F4C3D98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Масса</w:t>
                      </w:r>
                      <w:proofErr w:type="spellEnd"/>
                    </w:p>
                  </w:txbxContent>
                </v:textbox>
              </v:rect>
              <v:rect id="Rectangle 59" o:spid="_x0000_s1282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V/F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" filled="f" stroked="f" strokeweight=".25pt">
                <v:textbox inset="1pt,1pt,1pt,1pt">
                  <w:txbxContent>
                    <w:p w14:paraId="60A3096C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  <v:line id="Line 60" o:spid="_x0000_s1283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d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EXzPhCMgVx8AAAD//wMAUEsBAi0AFAAGAAgAAAAhANvh9svuAAAAhQEAABMAAAAAAAAAAAAAAAAA&#10;AAAAAFtDb250ZW50X1R5cGVzXS54bWxQSwECLQAUAAYACAAAACEAWvQsW78AAAAVAQAACwAAAAAA&#10;AAAAAAAAAAAfAQAAX3JlbHMvLnJlbHNQSwECLQAUAAYACAAAACEALpL3YcAAAADcAAAADwAAAAAA&#10;AAAAAAAAAAAHAgAAZHJzL2Rvd25yZXYueG1sUEsFBgAAAAADAAMAtwAAAPQCAAAAAA==&#10;" strokeweight="2pt"/>
              <v:rect id="Rectangle 61" o:spid="_x0000_s1284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2Q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5lN4nYlHQG6eAAAA//8DAFBLAQItABQABgAIAAAAIQDb4fbL7gAAAIUBAAATAAAAAAAAAAAAAAAA&#10;AAAAAABbQ29udGVudF9UeXBlc10ueG1sUEsBAi0AFAAGAAgAAAAhAFr0LFu/AAAAFQEAAAsAAAAA&#10;AAAAAAAAAAAAHwEAAF9yZWxzLy5yZWxzUEsBAi0AFAAGAAgAAAAhAJ53ZCnBAAAA3AAAAA8AAAAA&#10;AAAAAAAAAAAABwIAAGRycy9kb3ducmV2LnhtbFBLBQYAAAAAAwADALcAAAD1AgAAAAA=&#10;" filled="f" stroked="f" strokeweight=".25pt">
                <v:textbox inset="1pt,1pt,1pt,1pt">
                  <w:txbxContent>
                    <w:p w14:paraId="3834651A" w14:textId="77777777" w:rsidR="005A42BA" w:rsidRDefault="005A42BA">
                      <w:pPr>
                        <w:pStyle w:val="ac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62" o:spid="_x0000_s1285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8G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" filled="f" stroked="f" strokeweight=".25pt">
                <v:textbox inset="1pt,1pt,1pt,1pt">
                  <w:txbxContent>
                    <w:p w14:paraId="15C8A2E1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63" o:spid="_x0000_s1286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lnG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Us&#10;Z1N4nYlHQK6fAAAA//8DAFBLAQItABQABgAIAAAAIQDb4fbL7gAAAIUBAAATAAAAAAAAAAAAAAAA&#10;AAAAAABbQ29udGVudF9UeXBlc10ueG1sUEsBAi0AFAAGAAgAAAAhAFr0LFu/AAAAFQEAAAsAAAAA&#10;AAAAAAAAAAAAHwEAAF9yZWxzLy5yZWxzUEsBAi0AFAAGAAgAAAAhAH7SWcbBAAAA3AAAAA8AAAAA&#10;AAAAAAAAAAAABwIAAGRycy9kb3ducmV2LnhtbFBLBQYAAAAAAwADALcAAAD1AgAAAAA=&#10;" filled="f" stroked="f" strokeweight=".25pt">
                <v:textbox inset="1pt,1pt,1pt,1pt">
                  <w:txbxContent>
                    <w:p w14:paraId="76120ADE" w14:textId="77777777" w:rsidR="005A42BA" w:rsidRDefault="005A42BA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 : 1</w:t>
                      </w:r>
                    </w:p>
                  </w:txbxContent>
                </v:textbox>
              </v:rect>
              <v:line id="Line 64" o:spid="_x0000_s1287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nPR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" strokeweight="1pt"/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176A5"/>
    <w:multiLevelType w:val="hybridMultilevel"/>
    <w:tmpl w:val="C4D4903A"/>
    <w:lvl w:ilvl="0" w:tplc="44CCC43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7E63A6C"/>
    <w:multiLevelType w:val="hybridMultilevel"/>
    <w:tmpl w:val="13225E5A"/>
    <w:lvl w:ilvl="0" w:tplc="44CCC43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1939484E"/>
    <w:multiLevelType w:val="hybridMultilevel"/>
    <w:tmpl w:val="2D407508"/>
    <w:lvl w:ilvl="0" w:tplc="44CCC43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1C1A3CB9"/>
    <w:multiLevelType w:val="hybridMultilevel"/>
    <w:tmpl w:val="6E121C48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1F693D2C"/>
    <w:multiLevelType w:val="hybridMultilevel"/>
    <w:tmpl w:val="11622914"/>
    <w:lvl w:ilvl="0" w:tplc="44CCC43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216F667E"/>
    <w:multiLevelType w:val="hybridMultilevel"/>
    <w:tmpl w:val="7CC0437E"/>
    <w:lvl w:ilvl="0" w:tplc="BC64C89C">
      <w:start w:val="1"/>
      <w:numFmt w:val="bullet"/>
      <w:lvlText w:val="‒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" w15:restartNumberingAfterBreak="0">
    <w:nsid w:val="24CA7FE0"/>
    <w:multiLevelType w:val="hybridMultilevel"/>
    <w:tmpl w:val="37D42E38"/>
    <w:lvl w:ilvl="0" w:tplc="44CCC43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4AF608CF"/>
    <w:multiLevelType w:val="hybridMultilevel"/>
    <w:tmpl w:val="453EDECA"/>
    <w:lvl w:ilvl="0" w:tplc="44CCC43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506E42AB"/>
    <w:multiLevelType w:val="hybridMultilevel"/>
    <w:tmpl w:val="AFCCC4F6"/>
    <w:lvl w:ilvl="0" w:tplc="44CCC43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53A52A0F"/>
    <w:multiLevelType w:val="hybridMultilevel"/>
    <w:tmpl w:val="8112352A"/>
    <w:lvl w:ilvl="0" w:tplc="BC64C89C">
      <w:start w:val="1"/>
      <w:numFmt w:val="bullet"/>
      <w:lvlText w:val="‒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594E3DC6"/>
    <w:multiLevelType w:val="hybridMultilevel"/>
    <w:tmpl w:val="0C125494"/>
    <w:lvl w:ilvl="0" w:tplc="BC64C89C">
      <w:start w:val="1"/>
      <w:numFmt w:val="bullet"/>
      <w:lvlText w:val="‒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5D636EBC"/>
    <w:multiLevelType w:val="hybridMultilevel"/>
    <w:tmpl w:val="F8126ADC"/>
    <w:lvl w:ilvl="0" w:tplc="44CCC43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66C55DEF"/>
    <w:multiLevelType w:val="hybridMultilevel"/>
    <w:tmpl w:val="C3787ADE"/>
    <w:lvl w:ilvl="0" w:tplc="44CCC43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6BDA5597"/>
    <w:multiLevelType w:val="hybridMultilevel"/>
    <w:tmpl w:val="AE42C2CA"/>
    <w:lvl w:ilvl="0" w:tplc="BC64C89C">
      <w:start w:val="1"/>
      <w:numFmt w:val="bullet"/>
      <w:lvlText w:val="‒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73AD1520"/>
    <w:multiLevelType w:val="hybridMultilevel"/>
    <w:tmpl w:val="1EB21B2C"/>
    <w:lvl w:ilvl="0" w:tplc="BC64C89C">
      <w:start w:val="1"/>
      <w:numFmt w:val="bullet"/>
      <w:lvlText w:val="‒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76B314E5"/>
    <w:multiLevelType w:val="hybridMultilevel"/>
    <w:tmpl w:val="7A2EC394"/>
    <w:lvl w:ilvl="0" w:tplc="BC64C89C">
      <w:start w:val="1"/>
      <w:numFmt w:val="bullet"/>
      <w:lvlText w:val="‒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"/>
  </w:num>
  <w:num w:numId="5">
    <w:abstractNumId w:val="4"/>
  </w:num>
  <w:num w:numId="6">
    <w:abstractNumId w:val="8"/>
  </w:num>
  <w:num w:numId="7">
    <w:abstractNumId w:val="12"/>
  </w:num>
  <w:num w:numId="8">
    <w:abstractNumId w:val="0"/>
  </w:num>
  <w:num w:numId="9">
    <w:abstractNumId w:val="11"/>
  </w:num>
  <w:num w:numId="10">
    <w:abstractNumId w:val="3"/>
  </w:num>
  <w:num w:numId="11">
    <w:abstractNumId w:val="14"/>
  </w:num>
  <w:num w:numId="12">
    <w:abstractNumId w:val="5"/>
  </w:num>
  <w:num w:numId="13">
    <w:abstractNumId w:val="15"/>
  </w:num>
  <w:num w:numId="14">
    <w:abstractNumId w:val="10"/>
  </w:num>
  <w:num w:numId="15">
    <w:abstractNumId w:val="9"/>
  </w:num>
  <w:num w:numId="16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drawingGridHorizontalSpacing w:val="284"/>
  <w:drawingGridVerticalSpacing w:val="181"/>
  <w:displayHorizontalDrawingGridEvery w:val="0"/>
  <w:displayVerticalDrawingGridEvery w:val="0"/>
  <w:doNotUseMarginsForDrawingGridOrigin/>
  <w:drawingGridHorizontalOrigin w:val="284"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F0C"/>
    <w:rsid w:val="00002143"/>
    <w:rsid w:val="00003275"/>
    <w:rsid w:val="00005B4A"/>
    <w:rsid w:val="000064FA"/>
    <w:rsid w:val="00006DBE"/>
    <w:rsid w:val="00007583"/>
    <w:rsid w:val="000128A8"/>
    <w:rsid w:val="000154C3"/>
    <w:rsid w:val="00017BA0"/>
    <w:rsid w:val="00021BF2"/>
    <w:rsid w:val="00026018"/>
    <w:rsid w:val="0003411F"/>
    <w:rsid w:val="000368B6"/>
    <w:rsid w:val="00037123"/>
    <w:rsid w:val="00041F78"/>
    <w:rsid w:val="0004425E"/>
    <w:rsid w:val="00044D9C"/>
    <w:rsid w:val="00046E9B"/>
    <w:rsid w:val="00056AE5"/>
    <w:rsid w:val="0006308C"/>
    <w:rsid w:val="00064324"/>
    <w:rsid w:val="00075702"/>
    <w:rsid w:val="000815D1"/>
    <w:rsid w:val="0008504F"/>
    <w:rsid w:val="000856FC"/>
    <w:rsid w:val="00092644"/>
    <w:rsid w:val="0009656D"/>
    <w:rsid w:val="0009745C"/>
    <w:rsid w:val="000A05C9"/>
    <w:rsid w:val="000A593C"/>
    <w:rsid w:val="000A69B9"/>
    <w:rsid w:val="000B53AD"/>
    <w:rsid w:val="000C112D"/>
    <w:rsid w:val="000C18D7"/>
    <w:rsid w:val="000C2D3D"/>
    <w:rsid w:val="000C6967"/>
    <w:rsid w:val="000C77FE"/>
    <w:rsid w:val="000D0767"/>
    <w:rsid w:val="000D200A"/>
    <w:rsid w:val="000D36E9"/>
    <w:rsid w:val="000D558F"/>
    <w:rsid w:val="000D7422"/>
    <w:rsid w:val="000E238E"/>
    <w:rsid w:val="00100034"/>
    <w:rsid w:val="001006E3"/>
    <w:rsid w:val="00107AC1"/>
    <w:rsid w:val="0011501D"/>
    <w:rsid w:val="00120E8B"/>
    <w:rsid w:val="00122B50"/>
    <w:rsid w:val="00127B6D"/>
    <w:rsid w:val="00132D2E"/>
    <w:rsid w:val="0013523A"/>
    <w:rsid w:val="0014221B"/>
    <w:rsid w:val="00142B6C"/>
    <w:rsid w:val="00146507"/>
    <w:rsid w:val="0015093D"/>
    <w:rsid w:val="00154D9E"/>
    <w:rsid w:val="00154EE0"/>
    <w:rsid w:val="001606F0"/>
    <w:rsid w:val="00162C13"/>
    <w:rsid w:val="001679DA"/>
    <w:rsid w:val="00172167"/>
    <w:rsid w:val="00183450"/>
    <w:rsid w:val="001A1981"/>
    <w:rsid w:val="001A3FD0"/>
    <w:rsid w:val="001A4D4B"/>
    <w:rsid w:val="001A705D"/>
    <w:rsid w:val="001B45F0"/>
    <w:rsid w:val="001B465D"/>
    <w:rsid w:val="001B4912"/>
    <w:rsid w:val="001B4E34"/>
    <w:rsid w:val="001C25AD"/>
    <w:rsid w:val="001C4A44"/>
    <w:rsid w:val="001D6A41"/>
    <w:rsid w:val="001D6C6A"/>
    <w:rsid w:val="001D778E"/>
    <w:rsid w:val="001E1746"/>
    <w:rsid w:val="001E1944"/>
    <w:rsid w:val="001E2B69"/>
    <w:rsid w:val="001F3154"/>
    <w:rsid w:val="002075A5"/>
    <w:rsid w:val="00213860"/>
    <w:rsid w:val="002174B7"/>
    <w:rsid w:val="00223D5C"/>
    <w:rsid w:val="0023115D"/>
    <w:rsid w:val="002328C0"/>
    <w:rsid w:val="00232E97"/>
    <w:rsid w:val="002426FE"/>
    <w:rsid w:val="002661C5"/>
    <w:rsid w:val="002716D1"/>
    <w:rsid w:val="00280FA8"/>
    <w:rsid w:val="00283076"/>
    <w:rsid w:val="00290108"/>
    <w:rsid w:val="00292967"/>
    <w:rsid w:val="002A1E09"/>
    <w:rsid w:val="002A4D47"/>
    <w:rsid w:val="002A51B6"/>
    <w:rsid w:val="002B0E56"/>
    <w:rsid w:val="002B1241"/>
    <w:rsid w:val="002B3F52"/>
    <w:rsid w:val="002C01D8"/>
    <w:rsid w:val="002C0B61"/>
    <w:rsid w:val="002C3CB7"/>
    <w:rsid w:val="002C5F34"/>
    <w:rsid w:val="002D47EA"/>
    <w:rsid w:val="002D49EE"/>
    <w:rsid w:val="002D60E9"/>
    <w:rsid w:val="002D7229"/>
    <w:rsid w:val="002E0A70"/>
    <w:rsid w:val="002E0E88"/>
    <w:rsid w:val="002E328B"/>
    <w:rsid w:val="002E4F31"/>
    <w:rsid w:val="002E766F"/>
    <w:rsid w:val="002F2DEE"/>
    <w:rsid w:val="002F53D5"/>
    <w:rsid w:val="002F7C5C"/>
    <w:rsid w:val="00304183"/>
    <w:rsid w:val="00304BA7"/>
    <w:rsid w:val="00307DA2"/>
    <w:rsid w:val="003112A4"/>
    <w:rsid w:val="00311986"/>
    <w:rsid w:val="00313B1D"/>
    <w:rsid w:val="00315A45"/>
    <w:rsid w:val="00317FAE"/>
    <w:rsid w:val="00320880"/>
    <w:rsid w:val="003278AE"/>
    <w:rsid w:val="00331DFC"/>
    <w:rsid w:val="0033735A"/>
    <w:rsid w:val="003447C4"/>
    <w:rsid w:val="00346060"/>
    <w:rsid w:val="00353C0A"/>
    <w:rsid w:val="00355901"/>
    <w:rsid w:val="0035773C"/>
    <w:rsid w:val="00362BC4"/>
    <w:rsid w:val="00372B24"/>
    <w:rsid w:val="00380729"/>
    <w:rsid w:val="003835BD"/>
    <w:rsid w:val="003846B4"/>
    <w:rsid w:val="00385938"/>
    <w:rsid w:val="0038659D"/>
    <w:rsid w:val="003876FB"/>
    <w:rsid w:val="003902C9"/>
    <w:rsid w:val="003908B2"/>
    <w:rsid w:val="00396900"/>
    <w:rsid w:val="003A5836"/>
    <w:rsid w:val="003A590E"/>
    <w:rsid w:val="003A6FD5"/>
    <w:rsid w:val="003B3CB8"/>
    <w:rsid w:val="003B4DC8"/>
    <w:rsid w:val="003B4F38"/>
    <w:rsid w:val="003B6FE6"/>
    <w:rsid w:val="003B75A4"/>
    <w:rsid w:val="003C707A"/>
    <w:rsid w:val="003D7F29"/>
    <w:rsid w:val="003E552D"/>
    <w:rsid w:val="003E6552"/>
    <w:rsid w:val="00404B0F"/>
    <w:rsid w:val="0040673C"/>
    <w:rsid w:val="00406CF0"/>
    <w:rsid w:val="00413701"/>
    <w:rsid w:val="00413D3D"/>
    <w:rsid w:val="00420FB5"/>
    <w:rsid w:val="00421973"/>
    <w:rsid w:val="00424217"/>
    <w:rsid w:val="0042429F"/>
    <w:rsid w:val="004333AA"/>
    <w:rsid w:val="00440DCA"/>
    <w:rsid w:val="0044184B"/>
    <w:rsid w:val="0044400A"/>
    <w:rsid w:val="00445A3B"/>
    <w:rsid w:val="004510F6"/>
    <w:rsid w:val="00456130"/>
    <w:rsid w:val="004632D8"/>
    <w:rsid w:val="004647DF"/>
    <w:rsid w:val="0047190F"/>
    <w:rsid w:val="00471974"/>
    <w:rsid w:val="004759CA"/>
    <w:rsid w:val="00476DBA"/>
    <w:rsid w:val="004803CD"/>
    <w:rsid w:val="004854E2"/>
    <w:rsid w:val="00492E13"/>
    <w:rsid w:val="00497980"/>
    <w:rsid w:val="004A1089"/>
    <w:rsid w:val="004A5429"/>
    <w:rsid w:val="004B02F0"/>
    <w:rsid w:val="004B198C"/>
    <w:rsid w:val="004D3680"/>
    <w:rsid w:val="004D62B5"/>
    <w:rsid w:val="004D6C1B"/>
    <w:rsid w:val="004E070A"/>
    <w:rsid w:val="004E2318"/>
    <w:rsid w:val="004E5749"/>
    <w:rsid w:val="004F13B9"/>
    <w:rsid w:val="0050083F"/>
    <w:rsid w:val="00504C7C"/>
    <w:rsid w:val="00507E9D"/>
    <w:rsid w:val="00511659"/>
    <w:rsid w:val="00512E51"/>
    <w:rsid w:val="0052093B"/>
    <w:rsid w:val="00526FD3"/>
    <w:rsid w:val="005316EE"/>
    <w:rsid w:val="005357FC"/>
    <w:rsid w:val="005360EE"/>
    <w:rsid w:val="005468EB"/>
    <w:rsid w:val="005611F2"/>
    <w:rsid w:val="00563BE4"/>
    <w:rsid w:val="00564718"/>
    <w:rsid w:val="00564CAC"/>
    <w:rsid w:val="00565825"/>
    <w:rsid w:val="005708AA"/>
    <w:rsid w:val="005828B5"/>
    <w:rsid w:val="00583CBD"/>
    <w:rsid w:val="00584134"/>
    <w:rsid w:val="00585D45"/>
    <w:rsid w:val="00587A98"/>
    <w:rsid w:val="005911DD"/>
    <w:rsid w:val="00591D13"/>
    <w:rsid w:val="005A42BA"/>
    <w:rsid w:val="005A723E"/>
    <w:rsid w:val="005B2CFF"/>
    <w:rsid w:val="005B434F"/>
    <w:rsid w:val="005C15C2"/>
    <w:rsid w:val="005C15C4"/>
    <w:rsid w:val="005C58A0"/>
    <w:rsid w:val="005C6198"/>
    <w:rsid w:val="005C689E"/>
    <w:rsid w:val="005C74E1"/>
    <w:rsid w:val="005D260F"/>
    <w:rsid w:val="005D4012"/>
    <w:rsid w:val="005E4DD0"/>
    <w:rsid w:val="005F6459"/>
    <w:rsid w:val="00605E10"/>
    <w:rsid w:val="00613FBD"/>
    <w:rsid w:val="0062365F"/>
    <w:rsid w:val="00625C6E"/>
    <w:rsid w:val="00634BF5"/>
    <w:rsid w:val="00634E62"/>
    <w:rsid w:val="0065059A"/>
    <w:rsid w:val="00653569"/>
    <w:rsid w:val="0066035F"/>
    <w:rsid w:val="006609A4"/>
    <w:rsid w:val="00672BB3"/>
    <w:rsid w:val="00673E96"/>
    <w:rsid w:val="00676CB9"/>
    <w:rsid w:val="00680975"/>
    <w:rsid w:val="006821C3"/>
    <w:rsid w:val="00682770"/>
    <w:rsid w:val="006870B4"/>
    <w:rsid w:val="00694462"/>
    <w:rsid w:val="006949B2"/>
    <w:rsid w:val="006A0A6F"/>
    <w:rsid w:val="006A3383"/>
    <w:rsid w:val="006A78BB"/>
    <w:rsid w:val="006B106C"/>
    <w:rsid w:val="006B1BDB"/>
    <w:rsid w:val="006C1525"/>
    <w:rsid w:val="006C3464"/>
    <w:rsid w:val="006C461E"/>
    <w:rsid w:val="006D680E"/>
    <w:rsid w:val="006E0440"/>
    <w:rsid w:val="006E7BF5"/>
    <w:rsid w:val="006F1215"/>
    <w:rsid w:val="006F540E"/>
    <w:rsid w:val="006F679A"/>
    <w:rsid w:val="006F7EBF"/>
    <w:rsid w:val="00703736"/>
    <w:rsid w:val="00710930"/>
    <w:rsid w:val="007132DE"/>
    <w:rsid w:val="00716556"/>
    <w:rsid w:val="007243D7"/>
    <w:rsid w:val="007340B1"/>
    <w:rsid w:val="0073531D"/>
    <w:rsid w:val="00735665"/>
    <w:rsid w:val="007370CA"/>
    <w:rsid w:val="007401F6"/>
    <w:rsid w:val="00742956"/>
    <w:rsid w:val="00742A8A"/>
    <w:rsid w:val="00745B4C"/>
    <w:rsid w:val="00750E2C"/>
    <w:rsid w:val="00751010"/>
    <w:rsid w:val="00751E8F"/>
    <w:rsid w:val="00752505"/>
    <w:rsid w:val="00756353"/>
    <w:rsid w:val="0076057C"/>
    <w:rsid w:val="00761971"/>
    <w:rsid w:val="00761D77"/>
    <w:rsid w:val="00764478"/>
    <w:rsid w:val="00766008"/>
    <w:rsid w:val="0076777C"/>
    <w:rsid w:val="00771ED1"/>
    <w:rsid w:val="00773BDF"/>
    <w:rsid w:val="007756CF"/>
    <w:rsid w:val="007773C8"/>
    <w:rsid w:val="00783635"/>
    <w:rsid w:val="00784D16"/>
    <w:rsid w:val="00790EE1"/>
    <w:rsid w:val="007942A3"/>
    <w:rsid w:val="007A57D5"/>
    <w:rsid w:val="007A5AE1"/>
    <w:rsid w:val="007B1F82"/>
    <w:rsid w:val="007B3CD0"/>
    <w:rsid w:val="007B5163"/>
    <w:rsid w:val="007C1D14"/>
    <w:rsid w:val="007C50AB"/>
    <w:rsid w:val="007C523B"/>
    <w:rsid w:val="007C6713"/>
    <w:rsid w:val="007C7AD1"/>
    <w:rsid w:val="007D43FF"/>
    <w:rsid w:val="007D5FB6"/>
    <w:rsid w:val="007D7A99"/>
    <w:rsid w:val="007E349D"/>
    <w:rsid w:val="007E7E66"/>
    <w:rsid w:val="007F3927"/>
    <w:rsid w:val="007F4C7B"/>
    <w:rsid w:val="008032B7"/>
    <w:rsid w:val="00810598"/>
    <w:rsid w:val="00811B21"/>
    <w:rsid w:val="008231FE"/>
    <w:rsid w:val="008255F8"/>
    <w:rsid w:val="0082592E"/>
    <w:rsid w:val="00831FB1"/>
    <w:rsid w:val="00833449"/>
    <w:rsid w:val="00840AA8"/>
    <w:rsid w:val="008465AF"/>
    <w:rsid w:val="008478AD"/>
    <w:rsid w:val="00860813"/>
    <w:rsid w:val="00861BFA"/>
    <w:rsid w:val="0086487E"/>
    <w:rsid w:val="0086524F"/>
    <w:rsid w:val="00865F59"/>
    <w:rsid w:val="00875D04"/>
    <w:rsid w:val="008770DF"/>
    <w:rsid w:val="00877E5F"/>
    <w:rsid w:val="008848B6"/>
    <w:rsid w:val="008849CA"/>
    <w:rsid w:val="00884BF4"/>
    <w:rsid w:val="00884F11"/>
    <w:rsid w:val="00893B8A"/>
    <w:rsid w:val="00893BB4"/>
    <w:rsid w:val="0089628E"/>
    <w:rsid w:val="008C37DB"/>
    <w:rsid w:val="008C4221"/>
    <w:rsid w:val="008C4FD0"/>
    <w:rsid w:val="008D5D32"/>
    <w:rsid w:val="008E4212"/>
    <w:rsid w:val="008F51F1"/>
    <w:rsid w:val="00914AAD"/>
    <w:rsid w:val="0093389A"/>
    <w:rsid w:val="00935937"/>
    <w:rsid w:val="00935AAC"/>
    <w:rsid w:val="00940C80"/>
    <w:rsid w:val="009422F2"/>
    <w:rsid w:val="00961881"/>
    <w:rsid w:val="00961A1C"/>
    <w:rsid w:val="00963490"/>
    <w:rsid w:val="00967A29"/>
    <w:rsid w:val="009705D3"/>
    <w:rsid w:val="0097163B"/>
    <w:rsid w:val="00972414"/>
    <w:rsid w:val="00980E9F"/>
    <w:rsid w:val="00994AA4"/>
    <w:rsid w:val="00997F7A"/>
    <w:rsid w:val="009A3053"/>
    <w:rsid w:val="009A4F43"/>
    <w:rsid w:val="009A77C6"/>
    <w:rsid w:val="009B5699"/>
    <w:rsid w:val="009C06E3"/>
    <w:rsid w:val="009C54FE"/>
    <w:rsid w:val="009C56F5"/>
    <w:rsid w:val="009D302D"/>
    <w:rsid w:val="009D772A"/>
    <w:rsid w:val="009D7F04"/>
    <w:rsid w:val="009E0ABB"/>
    <w:rsid w:val="009E343F"/>
    <w:rsid w:val="009E3517"/>
    <w:rsid w:val="009E5211"/>
    <w:rsid w:val="009F100D"/>
    <w:rsid w:val="009F24BF"/>
    <w:rsid w:val="009F3DA7"/>
    <w:rsid w:val="00A017BB"/>
    <w:rsid w:val="00A026FB"/>
    <w:rsid w:val="00A20EE4"/>
    <w:rsid w:val="00A21334"/>
    <w:rsid w:val="00A21411"/>
    <w:rsid w:val="00A246B4"/>
    <w:rsid w:val="00A24960"/>
    <w:rsid w:val="00A25CD8"/>
    <w:rsid w:val="00A27198"/>
    <w:rsid w:val="00A33E7C"/>
    <w:rsid w:val="00A40EBE"/>
    <w:rsid w:val="00A414C8"/>
    <w:rsid w:val="00A45D4C"/>
    <w:rsid w:val="00A46CF6"/>
    <w:rsid w:val="00A50508"/>
    <w:rsid w:val="00A540CD"/>
    <w:rsid w:val="00A54C73"/>
    <w:rsid w:val="00A60947"/>
    <w:rsid w:val="00A64D2C"/>
    <w:rsid w:val="00A67C1A"/>
    <w:rsid w:val="00A7234C"/>
    <w:rsid w:val="00A742A1"/>
    <w:rsid w:val="00A74391"/>
    <w:rsid w:val="00A80685"/>
    <w:rsid w:val="00A823D6"/>
    <w:rsid w:val="00A835E4"/>
    <w:rsid w:val="00A9167D"/>
    <w:rsid w:val="00A94CAB"/>
    <w:rsid w:val="00A96187"/>
    <w:rsid w:val="00A967F5"/>
    <w:rsid w:val="00AA0053"/>
    <w:rsid w:val="00AA751E"/>
    <w:rsid w:val="00AC3174"/>
    <w:rsid w:val="00AC6A29"/>
    <w:rsid w:val="00AD0F75"/>
    <w:rsid w:val="00AD1B8B"/>
    <w:rsid w:val="00AD63BE"/>
    <w:rsid w:val="00AD6A6A"/>
    <w:rsid w:val="00AE1790"/>
    <w:rsid w:val="00AE6F5E"/>
    <w:rsid w:val="00AE7E55"/>
    <w:rsid w:val="00B0166D"/>
    <w:rsid w:val="00B04C3E"/>
    <w:rsid w:val="00B06B66"/>
    <w:rsid w:val="00B10F71"/>
    <w:rsid w:val="00B21367"/>
    <w:rsid w:val="00B2219B"/>
    <w:rsid w:val="00B247BA"/>
    <w:rsid w:val="00B314D3"/>
    <w:rsid w:val="00B35330"/>
    <w:rsid w:val="00B3587A"/>
    <w:rsid w:val="00B37631"/>
    <w:rsid w:val="00B43C73"/>
    <w:rsid w:val="00B44430"/>
    <w:rsid w:val="00B50517"/>
    <w:rsid w:val="00B51910"/>
    <w:rsid w:val="00B57F48"/>
    <w:rsid w:val="00B6031B"/>
    <w:rsid w:val="00B617B0"/>
    <w:rsid w:val="00B70DA0"/>
    <w:rsid w:val="00B746EA"/>
    <w:rsid w:val="00B753AE"/>
    <w:rsid w:val="00B765DF"/>
    <w:rsid w:val="00B76DE3"/>
    <w:rsid w:val="00B80118"/>
    <w:rsid w:val="00B83F50"/>
    <w:rsid w:val="00B855A3"/>
    <w:rsid w:val="00BA0EC1"/>
    <w:rsid w:val="00BA17E0"/>
    <w:rsid w:val="00BB0A63"/>
    <w:rsid w:val="00BB36B5"/>
    <w:rsid w:val="00BC3B1F"/>
    <w:rsid w:val="00BC44DE"/>
    <w:rsid w:val="00BC5B6D"/>
    <w:rsid w:val="00BD0583"/>
    <w:rsid w:val="00BD7097"/>
    <w:rsid w:val="00BE7534"/>
    <w:rsid w:val="00BF1CF5"/>
    <w:rsid w:val="00BF50F3"/>
    <w:rsid w:val="00BF6398"/>
    <w:rsid w:val="00C012FE"/>
    <w:rsid w:val="00C10CBC"/>
    <w:rsid w:val="00C10E68"/>
    <w:rsid w:val="00C11022"/>
    <w:rsid w:val="00C157AE"/>
    <w:rsid w:val="00C222C6"/>
    <w:rsid w:val="00C25213"/>
    <w:rsid w:val="00C331A8"/>
    <w:rsid w:val="00C40351"/>
    <w:rsid w:val="00C40920"/>
    <w:rsid w:val="00C40AD6"/>
    <w:rsid w:val="00C45C1D"/>
    <w:rsid w:val="00C51F07"/>
    <w:rsid w:val="00C648C7"/>
    <w:rsid w:val="00C6607D"/>
    <w:rsid w:val="00C66C3B"/>
    <w:rsid w:val="00C76735"/>
    <w:rsid w:val="00C802FD"/>
    <w:rsid w:val="00C80D91"/>
    <w:rsid w:val="00C82845"/>
    <w:rsid w:val="00C8637A"/>
    <w:rsid w:val="00C86824"/>
    <w:rsid w:val="00C90A6C"/>
    <w:rsid w:val="00C931D6"/>
    <w:rsid w:val="00C94164"/>
    <w:rsid w:val="00CA465E"/>
    <w:rsid w:val="00CB104E"/>
    <w:rsid w:val="00CB1CD2"/>
    <w:rsid w:val="00CB6E4E"/>
    <w:rsid w:val="00CC096C"/>
    <w:rsid w:val="00CC5FD2"/>
    <w:rsid w:val="00CD1C89"/>
    <w:rsid w:val="00CD223D"/>
    <w:rsid w:val="00CD548A"/>
    <w:rsid w:val="00CE2F84"/>
    <w:rsid w:val="00CE3CBD"/>
    <w:rsid w:val="00CE7A81"/>
    <w:rsid w:val="00CE7D05"/>
    <w:rsid w:val="00CF45CD"/>
    <w:rsid w:val="00CF4FF7"/>
    <w:rsid w:val="00CF689B"/>
    <w:rsid w:val="00D05E51"/>
    <w:rsid w:val="00D134FA"/>
    <w:rsid w:val="00D17F13"/>
    <w:rsid w:val="00D20E4F"/>
    <w:rsid w:val="00D25EB9"/>
    <w:rsid w:val="00D31F0D"/>
    <w:rsid w:val="00D329A0"/>
    <w:rsid w:val="00D400CA"/>
    <w:rsid w:val="00D45A6E"/>
    <w:rsid w:val="00D500D5"/>
    <w:rsid w:val="00D52B80"/>
    <w:rsid w:val="00D66434"/>
    <w:rsid w:val="00D717FD"/>
    <w:rsid w:val="00D769CE"/>
    <w:rsid w:val="00D96AAD"/>
    <w:rsid w:val="00DB086E"/>
    <w:rsid w:val="00DB0874"/>
    <w:rsid w:val="00DB410F"/>
    <w:rsid w:val="00DB4AE2"/>
    <w:rsid w:val="00DB584A"/>
    <w:rsid w:val="00DC2647"/>
    <w:rsid w:val="00DC2A86"/>
    <w:rsid w:val="00DC388B"/>
    <w:rsid w:val="00DD0575"/>
    <w:rsid w:val="00DD3BBF"/>
    <w:rsid w:val="00DD7247"/>
    <w:rsid w:val="00DE3C8A"/>
    <w:rsid w:val="00DE3D5E"/>
    <w:rsid w:val="00DE503E"/>
    <w:rsid w:val="00DE5F62"/>
    <w:rsid w:val="00DE68F7"/>
    <w:rsid w:val="00DE75C2"/>
    <w:rsid w:val="00DF1213"/>
    <w:rsid w:val="00DF4671"/>
    <w:rsid w:val="00E001A2"/>
    <w:rsid w:val="00E01A5E"/>
    <w:rsid w:val="00E06932"/>
    <w:rsid w:val="00E07C28"/>
    <w:rsid w:val="00E07DC8"/>
    <w:rsid w:val="00E10D4E"/>
    <w:rsid w:val="00E119FA"/>
    <w:rsid w:val="00E143BF"/>
    <w:rsid w:val="00E20526"/>
    <w:rsid w:val="00E27028"/>
    <w:rsid w:val="00E2784C"/>
    <w:rsid w:val="00E35ACD"/>
    <w:rsid w:val="00E477A4"/>
    <w:rsid w:val="00E525F8"/>
    <w:rsid w:val="00E53F0C"/>
    <w:rsid w:val="00E56062"/>
    <w:rsid w:val="00E56370"/>
    <w:rsid w:val="00E62C90"/>
    <w:rsid w:val="00E67D26"/>
    <w:rsid w:val="00EA6C9E"/>
    <w:rsid w:val="00EA73A1"/>
    <w:rsid w:val="00EA77C3"/>
    <w:rsid w:val="00EB2ACD"/>
    <w:rsid w:val="00EB5120"/>
    <w:rsid w:val="00EB6998"/>
    <w:rsid w:val="00EC3D97"/>
    <w:rsid w:val="00EC5425"/>
    <w:rsid w:val="00ED13BF"/>
    <w:rsid w:val="00ED3CC2"/>
    <w:rsid w:val="00ED4827"/>
    <w:rsid w:val="00ED6BF0"/>
    <w:rsid w:val="00EE0309"/>
    <w:rsid w:val="00EE25BF"/>
    <w:rsid w:val="00EE37C3"/>
    <w:rsid w:val="00EF54BE"/>
    <w:rsid w:val="00F02687"/>
    <w:rsid w:val="00F0493A"/>
    <w:rsid w:val="00F1003D"/>
    <w:rsid w:val="00F105DF"/>
    <w:rsid w:val="00F240B5"/>
    <w:rsid w:val="00F279A0"/>
    <w:rsid w:val="00F30002"/>
    <w:rsid w:val="00F33857"/>
    <w:rsid w:val="00F33B0F"/>
    <w:rsid w:val="00F346A8"/>
    <w:rsid w:val="00F35902"/>
    <w:rsid w:val="00F37170"/>
    <w:rsid w:val="00F46459"/>
    <w:rsid w:val="00F50825"/>
    <w:rsid w:val="00F51B78"/>
    <w:rsid w:val="00F5255D"/>
    <w:rsid w:val="00F620B5"/>
    <w:rsid w:val="00F65682"/>
    <w:rsid w:val="00F84AB0"/>
    <w:rsid w:val="00F913C8"/>
    <w:rsid w:val="00F9175E"/>
    <w:rsid w:val="00F95B44"/>
    <w:rsid w:val="00F95F07"/>
    <w:rsid w:val="00F968ED"/>
    <w:rsid w:val="00FA78D1"/>
    <w:rsid w:val="00FC5604"/>
    <w:rsid w:val="00FC65B3"/>
    <w:rsid w:val="00FC79C2"/>
    <w:rsid w:val="00FD2E09"/>
    <w:rsid w:val="00FE0388"/>
    <w:rsid w:val="00FE0DA2"/>
    <w:rsid w:val="00FE52AA"/>
    <w:rsid w:val="00FE6FE8"/>
    <w:rsid w:val="00FE7360"/>
    <w:rsid w:val="00FF0C11"/>
    <w:rsid w:val="00FF13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39EF3B7"/>
  <w15:docId w15:val="{9942547B-9A87-40E8-804B-7E3340E02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9B9"/>
    <w:pPr>
      <w:ind w:firstLine="851"/>
      <w:jc w:val="both"/>
    </w:pPr>
    <w:rPr>
      <w:sz w:val="28"/>
      <w:lang w:val="uk-UA"/>
    </w:rPr>
  </w:style>
  <w:style w:type="paragraph" w:styleId="1">
    <w:name w:val="heading 1"/>
    <w:basedOn w:val="a"/>
    <w:next w:val="a"/>
    <w:qFormat/>
    <w:rsid w:val="003112A4"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qFormat/>
    <w:rsid w:val="003112A4"/>
    <w:pPr>
      <w:suppressAutoHyphens/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qFormat/>
    <w:rsid w:val="003112A4"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qFormat/>
    <w:rsid w:val="003112A4"/>
    <w:pPr>
      <w:suppressAutoHyphens/>
      <w:spacing w:line="336" w:lineRule="auto"/>
      <w:jc w:val="center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3112A4"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qFormat/>
    <w:rsid w:val="003112A4"/>
    <w:pPr>
      <w:suppressAutoHyphens/>
      <w:spacing w:line="336" w:lineRule="auto"/>
      <w:jc w:val="center"/>
    </w:pPr>
  </w:style>
  <w:style w:type="paragraph" w:styleId="a5">
    <w:name w:val="footer"/>
    <w:basedOn w:val="a"/>
    <w:link w:val="a6"/>
    <w:uiPriority w:val="99"/>
    <w:rsid w:val="003112A4"/>
    <w:pPr>
      <w:tabs>
        <w:tab w:val="center" w:pos="4153"/>
        <w:tab w:val="right" w:pos="8306"/>
      </w:tabs>
    </w:pPr>
  </w:style>
  <w:style w:type="character" w:styleId="a7">
    <w:name w:val="page number"/>
    <w:basedOn w:val="a0"/>
    <w:semiHidden/>
    <w:rsid w:val="003112A4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uiPriority w:val="39"/>
    <w:rsid w:val="00E143BF"/>
    <w:pPr>
      <w:tabs>
        <w:tab w:val="left" w:pos="567"/>
        <w:tab w:val="right" w:leader="dot" w:pos="9355"/>
      </w:tabs>
      <w:spacing w:line="480" w:lineRule="auto"/>
      <w:ind w:right="851" w:firstLine="0"/>
      <w:jc w:val="center"/>
    </w:pPr>
    <w:rPr>
      <w:caps/>
      <w:noProof/>
      <w:lang w:val="en-US"/>
    </w:rPr>
  </w:style>
  <w:style w:type="paragraph" w:styleId="20">
    <w:name w:val="toc 2"/>
    <w:basedOn w:val="a"/>
    <w:next w:val="a"/>
    <w:autoRedefine/>
    <w:uiPriority w:val="39"/>
    <w:rsid w:val="003112A4"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0">
    <w:name w:val="toc 3"/>
    <w:basedOn w:val="a"/>
    <w:next w:val="a"/>
    <w:autoRedefine/>
    <w:uiPriority w:val="39"/>
    <w:rsid w:val="003112A4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rsid w:val="003112A4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8">
    <w:name w:val="Body Text"/>
    <w:basedOn w:val="a"/>
    <w:semiHidden/>
    <w:rsid w:val="003112A4"/>
    <w:pPr>
      <w:spacing w:line="336" w:lineRule="auto"/>
    </w:pPr>
  </w:style>
  <w:style w:type="paragraph" w:customStyle="1" w:styleId="a9">
    <w:name w:val="Переменные"/>
    <w:basedOn w:val="a8"/>
    <w:rsid w:val="003112A4"/>
    <w:pPr>
      <w:tabs>
        <w:tab w:val="left" w:pos="482"/>
      </w:tabs>
      <w:ind w:left="482" w:hanging="482"/>
    </w:pPr>
  </w:style>
  <w:style w:type="paragraph" w:styleId="aa">
    <w:name w:val="Document Map"/>
    <w:basedOn w:val="a"/>
    <w:semiHidden/>
    <w:rsid w:val="003112A4"/>
    <w:pPr>
      <w:shd w:val="clear" w:color="auto" w:fill="000080"/>
    </w:pPr>
    <w:rPr>
      <w:sz w:val="24"/>
    </w:rPr>
  </w:style>
  <w:style w:type="paragraph" w:customStyle="1" w:styleId="ab">
    <w:name w:val="Формула"/>
    <w:basedOn w:val="a8"/>
    <w:rsid w:val="003112A4"/>
    <w:pPr>
      <w:tabs>
        <w:tab w:val="center" w:pos="4536"/>
        <w:tab w:val="right" w:pos="9356"/>
      </w:tabs>
      <w:ind w:firstLine="0"/>
    </w:pPr>
  </w:style>
  <w:style w:type="paragraph" w:customStyle="1" w:styleId="ac">
    <w:name w:val="Чертежный"/>
    <w:rsid w:val="003112A4"/>
    <w:pPr>
      <w:jc w:val="both"/>
    </w:pPr>
    <w:rPr>
      <w:rFonts w:ascii="ISOCPEUR" w:hAnsi="ISOCPEUR"/>
      <w:i/>
      <w:sz w:val="28"/>
      <w:lang w:val="uk-UA"/>
    </w:rPr>
  </w:style>
  <w:style w:type="paragraph" w:customStyle="1" w:styleId="ad">
    <w:name w:val="Листинг программы"/>
    <w:rsid w:val="003112A4"/>
    <w:pPr>
      <w:suppressAutoHyphens/>
    </w:pPr>
    <w:rPr>
      <w:noProof/>
    </w:rPr>
  </w:style>
  <w:style w:type="paragraph" w:styleId="ae">
    <w:name w:val="annotation text"/>
    <w:basedOn w:val="a"/>
    <w:semiHidden/>
    <w:rsid w:val="003112A4"/>
    <w:rPr>
      <w:rFonts w:ascii="Journal" w:hAnsi="Journal"/>
      <w:sz w:val="24"/>
    </w:rPr>
  </w:style>
  <w:style w:type="paragraph" w:styleId="af">
    <w:name w:val="List Paragraph"/>
    <w:basedOn w:val="a"/>
    <w:uiPriority w:val="34"/>
    <w:qFormat/>
    <w:rsid w:val="00E27028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A9167D"/>
    <w:rPr>
      <w:color w:val="0000FF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511659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511659"/>
    <w:rPr>
      <w:rFonts w:ascii="Tahoma" w:hAnsi="Tahoma" w:cs="Tahoma"/>
      <w:sz w:val="16"/>
      <w:szCs w:val="16"/>
      <w:lang w:val="uk-UA"/>
    </w:rPr>
  </w:style>
  <w:style w:type="paragraph" w:styleId="af3">
    <w:name w:val="TOC Heading"/>
    <w:basedOn w:val="1"/>
    <w:next w:val="a"/>
    <w:uiPriority w:val="39"/>
    <w:unhideWhenUsed/>
    <w:qFormat/>
    <w:rsid w:val="007132DE"/>
    <w:pPr>
      <w:keepNext/>
      <w:keepLines/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AC6A29"/>
    <w:rPr>
      <w:sz w:val="28"/>
      <w:lang w:val="uk-UA"/>
    </w:rPr>
  </w:style>
  <w:style w:type="character" w:styleId="af4">
    <w:name w:val="Placeholder Text"/>
    <w:basedOn w:val="a0"/>
    <w:uiPriority w:val="99"/>
    <w:semiHidden/>
    <w:rsid w:val="007C7AD1"/>
    <w:rPr>
      <w:color w:val="808080"/>
    </w:rPr>
  </w:style>
  <w:style w:type="paragraph" w:styleId="af5">
    <w:name w:val="No Spacing"/>
    <w:uiPriority w:val="1"/>
    <w:qFormat/>
    <w:rsid w:val="00C80D91"/>
    <w:pPr>
      <w:jc w:val="both"/>
    </w:pPr>
    <w:rPr>
      <w:sz w:val="28"/>
      <w:lang w:val="uk-UA"/>
    </w:rPr>
  </w:style>
  <w:style w:type="table" w:styleId="af6">
    <w:name w:val="Table Grid"/>
    <w:basedOn w:val="a1"/>
    <w:uiPriority w:val="59"/>
    <w:rsid w:val="00F508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unhideWhenUsed/>
    <w:rsid w:val="00C10E68"/>
    <w:pPr>
      <w:spacing w:before="100" w:beforeAutospacing="1" w:after="100" w:afterAutospacing="1"/>
      <w:ind w:firstLine="0"/>
      <w:jc w:val="left"/>
    </w:pPr>
    <w:rPr>
      <w:sz w:val="24"/>
      <w:szCs w:val="24"/>
      <w:lang w:val="ru-RU"/>
    </w:rPr>
  </w:style>
  <w:style w:type="character" w:styleId="af8">
    <w:name w:val="Unresolved Mention"/>
    <w:basedOn w:val="a0"/>
    <w:uiPriority w:val="99"/>
    <w:semiHidden/>
    <w:unhideWhenUsed/>
    <w:rsid w:val="00634E62"/>
    <w:rPr>
      <w:color w:val="605E5C"/>
      <w:shd w:val="clear" w:color="auto" w:fill="E1DFDD"/>
    </w:rPr>
  </w:style>
  <w:style w:type="character" w:styleId="af9">
    <w:name w:val="Strong"/>
    <w:basedOn w:val="a0"/>
    <w:uiPriority w:val="22"/>
    <w:qFormat/>
    <w:rsid w:val="005D26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9370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8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5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7611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9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1852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4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7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23049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0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5754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1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9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5072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66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4602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2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2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563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34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0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mozilla.org/ru/docs/Web/JavaScript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earn.javascript.ru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PHPMailer/PHPMail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htmlbook.ru/samcss" TargetMode="External"/><Relationship Id="rId32" Type="http://schemas.openxmlformats.org/officeDocument/2006/relationships/header" Target="header1.xml"/><Relationship Id="rId37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htmlbook.ru/html" TargetMode="External"/><Relationship Id="rId28" Type="http://schemas.openxmlformats.org/officeDocument/2006/relationships/hyperlink" Target="https://jquery-docs.ru/jQuery.ajax" TargetMode="External"/><Relationship Id="rId36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php.net/manual/ru/index.php" TargetMode="External"/><Relationship Id="rId27" Type="http://schemas.openxmlformats.org/officeDocument/2006/relationships/hyperlink" Target="https://jquery-docs.ru" TargetMode="External"/><Relationship Id="rId30" Type="http://schemas.openxmlformats.org/officeDocument/2006/relationships/hyperlink" Target="https://stackoverflow.com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ck\Desktop\RamkiA4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C33D72-E1B3-4B47-A980-672FF3D96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RamkiA4.dot</Template>
  <TotalTime>71</TotalTime>
  <Pages>36</Pages>
  <Words>4905</Words>
  <Characters>27963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office</Company>
  <LinksUpToDate>false</LinksUpToDate>
  <CharactersWithSpaces>32803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</dc:creator>
  <cp:lastModifiedBy>Alex</cp:lastModifiedBy>
  <cp:revision>6</cp:revision>
  <cp:lastPrinted>2019-06-23T16:29:00Z</cp:lastPrinted>
  <dcterms:created xsi:type="dcterms:W3CDTF">2020-02-10T18:41:00Z</dcterms:created>
  <dcterms:modified xsi:type="dcterms:W3CDTF">2020-02-16T17:29:00Z</dcterms:modified>
</cp:coreProperties>
</file>